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350C70" w14:textId="000E63C2" w:rsidR="00FA3378" w:rsidRDefault="007E6149" w:rsidP="007E6149">
      <w:pPr>
        <w:pStyle w:val="Title"/>
        <w:jc w:val="center"/>
      </w:pPr>
      <w:r>
        <w:t xml:space="preserve">Assignment </w:t>
      </w:r>
      <w:r w:rsidR="008641B6">
        <w:t>2: Detail Design</w:t>
      </w:r>
    </w:p>
    <w:p w14:paraId="65F1AF84" w14:textId="77777777" w:rsidR="008641B6" w:rsidRPr="008641B6" w:rsidRDefault="008641B6" w:rsidP="008641B6"/>
    <w:p w14:paraId="2B4F29C7" w14:textId="27947E3C" w:rsidR="007E6149" w:rsidRDefault="008641B6" w:rsidP="007E6149">
      <w:pPr>
        <w:pStyle w:val="Title"/>
        <w:jc w:val="center"/>
      </w:pPr>
      <w:r>
        <w:t>Pipe bending machine.</w:t>
      </w:r>
    </w:p>
    <w:p w14:paraId="5A365DE5" w14:textId="39E23FE0" w:rsidR="007E6149" w:rsidRDefault="007E6149" w:rsidP="007E6149">
      <w:pPr>
        <w:pStyle w:val="Title"/>
        <w:jc w:val="center"/>
      </w:pPr>
    </w:p>
    <w:p w14:paraId="61ECC1A3" w14:textId="480612FD" w:rsidR="005B46E6" w:rsidRDefault="00A71DF8" w:rsidP="005B46E6">
      <w:pPr>
        <w:keepNext/>
      </w:pPr>
      <w:r>
        <w:rPr>
          <w:noProof/>
        </w:rPr>
        <w:drawing>
          <wp:inline distT="0" distB="0" distL="0" distR="0" wp14:anchorId="2C133C4B" wp14:editId="6FFB0378">
            <wp:extent cx="6265545" cy="2263775"/>
            <wp:effectExtent l="0" t="0" r="190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D Mode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65545" cy="2263775"/>
                    </a:xfrm>
                    <a:prstGeom prst="rect">
                      <a:avLst/>
                    </a:prstGeom>
                  </pic:spPr>
                </pic:pic>
              </a:graphicData>
            </a:graphic>
          </wp:inline>
        </w:drawing>
      </w:r>
    </w:p>
    <w:p w14:paraId="37B939E9" w14:textId="3F98126C" w:rsidR="00E74FA8" w:rsidRDefault="005B46E6" w:rsidP="005B46E6">
      <w:pPr>
        <w:pStyle w:val="Caption"/>
        <w:jc w:val="both"/>
      </w:pPr>
      <w:r>
        <w:t xml:space="preserve">Figure </w:t>
      </w:r>
      <w:r>
        <w:fldChar w:fldCharType="begin"/>
      </w:r>
      <w:r>
        <w:instrText xml:space="preserve"> SEQ Figure \* ARABIC </w:instrText>
      </w:r>
      <w:r>
        <w:fldChar w:fldCharType="separate"/>
      </w:r>
      <w:r w:rsidR="00BA73AE">
        <w:rPr>
          <w:noProof/>
        </w:rPr>
        <w:t>1</w:t>
      </w:r>
      <w:r>
        <w:fldChar w:fldCharType="end"/>
      </w:r>
      <w:r>
        <w:t xml:space="preserve"> CAD Model of a pipe bending tool</w:t>
      </w:r>
    </w:p>
    <w:p w14:paraId="2F7FE420" w14:textId="585F7125" w:rsidR="005B46E6" w:rsidRDefault="005B46E6" w:rsidP="005B46E6"/>
    <w:p w14:paraId="0F21427B" w14:textId="77777777" w:rsidR="007C3293" w:rsidRDefault="005B46E6" w:rsidP="005B46E6">
      <w:r>
        <w:t xml:space="preserve">The model shows a red handle at the back, with two switches (push and control switch) close to it. The lower casing is shown in green and the upper casing is shown in orange. At the front there’s a front casing made with sheet metal shown in grey. </w:t>
      </w:r>
      <w:r w:rsidR="007C3293">
        <w:t>On top of the front casing there’s a big roller, clamp, angle control mechanism and limit switches safely secured in their holders. On the outside there are fasteners to hold the part together.</w:t>
      </w:r>
    </w:p>
    <w:p w14:paraId="409B8A32" w14:textId="77777777" w:rsidR="007C3293" w:rsidRDefault="007C3293" w:rsidP="005B46E6"/>
    <w:p w14:paraId="455A8901" w14:textId="22CAAABB" w:rsidR="005B46E6" w:rsidRDefault="005B46E6" w:rsidP="00E74FA8"/>
    <w:p w14:paraId="458F5C23" w14:textId="656F4BC6" w:rsidR="00A71DF8" w:rsidRDefault="00A71DF8" w:rsidP="007C3293">
      <w:pPr>
        <w:rPr>
          <w:i/>
        </w:rPr>
      </w:pPr>
    </w:p>
    <w:p w14:paraId="79BAD83F" w14:textId="1006E99E" w:rsidR="002D3EDE" w:rsidRDefault="002D3EDE" w:rsidP="007C3293"/>
    <w:p w14:paraId="743D0845" w14:textId="64732FE8" w:rsidR="002D3EDE" w:rsidRDefault="002D3EDE" w:rsidP="007C3293"/>
    <w:p w14:paraId="3201C667" w14:textId="09251F35" w:rsidR="002D3EDE" w:rsidRDefault="002D3EDE" w:rsidP="007C3293"/>
    <w:p w14:paraId="702AFA29" w14:textId="3BCBE2CB" w:rsidR="002D3EDE" w:rsidRDefault="002D3EDE" w:rsidP="007C3293"/>
    <w:p w14:paraId="17C84ECE" w14:textId="7A83EC21" w:rsidR="002D3EDE" w:rsidRDefault="002D3EDE" w:rsidP="007C3293"/>
    <w:p w14:paraId="3206B024" w14:textId="45A01C2F" w:rsidR="002D3EDE" w:rsidRDefault="002D3EDE" w:rsidP="007C3293"/>
    <w:p w14:paraId="2A661F60" w14:textId="2ACE79B9" w:rsidR="002D3EDE" w:rsidRDefault="002D3EDE" w:rsidP="007C3293"/>
    <w:p w14:paraId="4E206B7F" w14:textId="77777777" w:rsidR="002D3EDE" w:rsidRDefault="002D3EDE" w:rsidP="007C3293"/>
    <w:p w14:paraId="3A527B27" w14:textId="77777777" w:rsidR="00A71DF8" w:rsidRPr="007C3293" w:rsidRDefault="00A71DF8" w:rsidP="007C3293"/>
    <w:p w14:paraId="20DD06C0" w14:textId="77777777" w:rsidR="007E6149" w:rsidRPr="007E6149" w:rsidRDefault="007E6149" w:rsidP="007E6149"/>
    <w:p w14:paraId="0C2AF012" w14:textId="77777777" w:rsidR="00787479" w:rsidRDefault="00131171">
      <w:pPr>
        <w:pStyle w:val="HeaderConfig"/>
      </w:pPr>
      <w:r>
        <w:lastRenderedPageBreak/>
        <w:t>PLAGIARI</w:t>
      </w:r>
      <w:r w:rsidR="00370007">
        <w:t>S</w:t>
      </w:r>
      <w:r>
        <w:t>M</w:t>
      </w:r>
      <w:r w:rsidR="0065447A">
        <w:t xml:space="preserve"> declaration</w:t>
      </w:r>
    </w:p>
    <w:p w14:paraId="66488BAC" w14:textId="77777777" w:rsidR="0065447A" w:rsidRDefault="00131171" w:rsidP="008D42E3">
      <w:pPr>
        <w:numPr>
          <w:ilvl w:val="0"/>
          <w:numId w:val="18"/>
        </w:numPr>
      </w:pPr>
      <w:r>
        <w:t xml:space="preserve">I know that plagiarism is wrong.  </w:t>
      </w:r>
      <w:r w:rsidR="001750FC">
        <w:t>Plagiarism</w:t>
      </w:r>
      <w:r>
        <w:t xml:space="preserve"> is to use another’s work</w:t>
      </w:r>
      <w:r w:rsidR="001750FC">
        <w:t xml:space="preserve"> and pretends that it is one’s own.</w:t>
      </w:r>
    </w:p>
    <w:p w14:paraId="08233AFA" w14:textId="4D101E4E" w:rsidR="001750FC" w:rsidRDefault="001750FC" w:rsidP="008D42E3">
      <w:pPr>
        <w:numPr>
          <w:ilvl w:val="0"/>
          <w:numId w:val="18"/>
        </w:numPr>
      </w:pPr>
      <w:r>
        <w:t xml:space="preserve">Each significant contribution to, and quotation in this assignment from the work(s) of other people has been </w:t>
      </w:r>
      <w:r w:rsidR="00053F19">
        <w:t>attributed and</w:t>
      </w:r>
      <w:r>
        <w:t xml:space="preserve"> has been cited and referenced.</w:t>
      </w:r>
    </w:p>
    <w:p w14:paraId="4A9A351A" w14:textId="77777777" w:rsidR="001750FC" w:rsidRDefault="001750FC" w:rsidP="008D42E3">
      <w:pPr>
        <w:numPr>
          <w:ilvl w:val="0"/>
          <w:numId w:val="18"/>
        </w:numPr>
      </w:pPr>
      <w:r>
        <w:t>This assignment is my/our own work.</w:t>
      </w:r>
    </w:p>
    <w:p w14:paraId="18F40DB3" w14:textId="06AC1DB4" w:rsidR="001750FC" w:rsidRDefault="001750FC" w:rsidP="008D42E3">
      <w:pPr>
        <w:numPr>
          <w:ilvl w:val="0"/>
          <w:numId w:val="18"/>
        </w:numPr>
      </w:pPr>
      <w:r>
        <w:t xml:space="preserve">I have not </w:t>
      </w:r>
      <w:r w:rsidR="00053F19">
        <w:t>allowed and</w:t>
      </w:r>
      <w:r>
        <w:t xml:space="preserve"> will not allow anyone to copy this work with the intention of passing it off as his or her own work.</w:t>
      </w:r>
    </w:p>
    <w:p w14:paraId="2A0D32D4" w14:textId="3A3B5E60" w:rsidR="007E6149" w:rsidRDefault="007E6149" w:rsidP="008D42E3">
      <w:pPr>
        <w:numPr>
          <w:ilvl w:val="0"/>
          <w:numId w:val="18"/>
        </w:numPr>
      </w:pPr>
      <w:r>
        <w:t>By filling in my full names, I am formally signing this declaration and declares I have abided by the rules.</w:t>
      </w:r>
    </w:p>
    <w:p w14:paraId="65BE4B0A" w14:textId="3F90AEE2" w:rsidR="00FA3378" w:rsidRDefault="00FA0392">
      <w:pPr>
        <w:pStyle w:val="HeaderConfig"/>
      </w:pPr>
      <w:r>
        <w:t xml:space="preserve">Document </w:t>
      </w:r>
      <w:r w:rsidR="000D2BE1">
        <w:t>AUTHOR</w:t>
      </w:r>
    </w:p>
    <w:tbl>
      <w:tblPr>
        <w:tblW w:w="4456"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57" w:type="dxa"/>
          <w:right w:w="57" w:type="dxa"/>
        </w:tblCellMar>
        <w:tblLook w:val="00A0" w:firstRow="1" w:lastRow="0" w:firstColumn="1" w:lastColumn="0" w:noHBand="0" w:noVBand="0"/>
      </w:tblPr>
      <w:tblGrid>
        <w:gridCol w:w="3105"/>
        <w:gridCol w:w="5680"/>
      </w:tblGrid>
      <w:tr w:rsidR="007E6149" w14:paraId="01949CD8" w14:textId="77777777" w:rsidTr="007E6149">
        <w:trPr>
          <w:cantSplit/>
          <w:tblHeader/>
          <w:jc w:val="center"/>
        </w:trPr>
        <w:tc>
          <w:tcPr>
            <w:tcW w:w="1767" w:type="pct"/>
            <w:tcBorders>
              <w:top w:val="single" w:sz="4" w:space="0" w:color="auto"/>
              <w:left w:val="single" w:sz="4" w:space="0" w:color="auto"/>
              <w:bottom w:val="single" w:sz="4" w:space="0" w:color="auto"/>
              <w:right w:val="single" w:sz="4" w:space="0" w:color="auto"/>
            </w:tcBorders>
            <w:vAlign w:val="center"/>
          </w:tcPr>
          <w:p w14:paraId="2E25C57D" w14:textId="62C22900" w:rsidR="007E6149" w:rsidRDefault="007E6149" w:rsidP="007E6149">
            <w:pPr>
              <w:pStyle w:val="TableHeading"/>
            </w:pPr>
            <w:r>
              <w:t>Student Number</w:t>
            </w:r>
          </w:p>
        </w:tc>
        <w:tc>
          <w:tcPr>
            <w:tcW w:w="3233" w:type="pct"/>
            <w:tcBorders>
              <w:top w:val="single" w:sz="4" w:space="0" w:color="auto"/>
              <w:left w:val="single" w:sz="4" w:space="0" w:color="auto"/>
              <w:bottom w:val="single" w:sz="4" w:space="0" w:color="auto"/>
              <w:right w:val="single" w:sz="4" w:space="0" w:color="auto"/>
            </w:tcBorders>
            <w:vAlign w:val="center"/>
          </w:tcPr>
          <w:p w14:paraId="5051B59E" w14:textId="50F3A5A0" w:rsidR="007E6149" w:rsidRDefault="007E6149" w:rsidP="007E6149">
            <w:pPr>
              <w:pStyle w:val="TableHeading"/>
            </w:pPr>
            <w:r>
              <w:t>Full Names</w:t>
            </w:r>
          </w:p>
        </w:tc>
      </w:tr>
      <w:tr w:rsidR="007E6149" w14:paraId="4CB895A2" w14:textId="77777777" w:rsidTr="007E6149">
        <w:trPr>
          <w:cantSplit/>
          <w:trHeight w:val="567"/>
          <w:jc w:val="center"/>
        </w:trPr>
        <w:tc>
          <w:tcPr>
            <w:tcW w:w="1767" w:type="pct"/>
            <w:tcBorders>
              <w:top w:val="single" w:sz="4" w:space="0" w:color="auto"/>
              <w:bottom w:val="single" w:sz="4" w:space="0" w:color="auto"/>
            </w:tcBorders>
            <w:vAlign w:val="center"/>
          </w:tcPr>
          <w:p w14:paraId="3F1C730B" w14:textId="59F3B499" w:rsidR="007E6149" w:rsidRDefault="00E20DC1" w:rsidP="007E6149">
            <w:pPr>
              <w:pStyle w:val="TableText"/>
            </w:pPr>
            <w:r>
              <w:t>MFKKAT007</w:t>
            </w:r>
          </w:p>
        </w:tc>
        <w:tc>
          <w:tcPr>
            <w:tcW w:w="3233" w:type="pct"/>
            <w:tcBorders>
              <w:top w:val="single" w:sz="4" w:space="0" w:color="auto"/>
              <w:bottom w:val="single" w:sz="4" w:space="0" w:color="auto"/>
            </w:tcBorders>
            <w:vAlign w:val="center"/>
          </w:tcPr>
          <w:p w14:paraId="3D51BB06" w14:textId="082F858F" w:rsidR="007E6149" w:rsidRDefault="00E20DC1" w:rsidP="007E6149">
            <w:pPr>
              <w:pStyle w:val="TableText"/>
            </w:pPr>
            <w:proofErr w:type="spellStart"/>
            <w:r>
              <w:t>Katleho</w:t>
            </w:r>
            <w:proofErr w:type="spellEnd"/>
            <w:r>
              <w:t xml:space="preserve"> Mofokeng</w:t>
            </w:r>
          </w:p>
        </w:tc>
      </w:tr>
    </w:tbl>
    <w:p w14:paraId="130E11FF" w14:textId="77777777" w:rsidR="008320A3" w:rsidRDefault="008320A3">
      <w:pPr>
        <w:sectPr w:rsidR="008320A3" w:rsidSect="006F15A4">
          <w:footerReference w:type="default" r:id="rId9"/>
          <w:pgSz w:w="11907" w:h="16840" w:code="9"/>
          <w:pgMar w:top="1417" w:right="1020" w:bottom="1417" w:left="1020" w:header="397" w:footer="397" w:gutter="0"/>
          <w:cols w:space="720"/>
          <w:docGrid w:linePitch="299"/>
        </w:sectPr>
      </w:pPr>
    </w:p>
    <w:p w14:paraId="1DD51252" w14:textId="77777777" w:rsidR="008F534D" w:rsidRDefault="008F534D">
      <w:pPr>
        <w:widowControl/>
        <w:spacing w:after="0" w:line="240" w:lineRule="auto"/>
        <w:jc w:val="left"/>
        <w:rPr>
          <w:noProof/>
          <w:sz w:val="20"/>
          <w:szCs w:val="28"/>
        </w:rPr>
      </w:pPr>
      <w:bookmarkStart w:id="0" w:name="_Toc44394154"/>
    </w:p>
    <w:sdt>
      <w:sdtPr>
        <w:rPr>
          <w:rFonts w:ascii="Arial" w:eastAsia="Times New Roman" w:hAnsi="Arial" w:cs="Times New Roman"/>
          <w:b w:val="0"/>
          <w:bCs w:val="0"/>
          <w:caps w:val="0"/>
          <w:color w:val="auto"/>
          <w:sz w:val="22"/>
          <w:szCs w:val="20"/>
          <w:lang w:val="en-GB" w:eastAsia="en-US"/>
        </w:rPr>
        <w:id w:val="-1112897569"/>
        <w:docPartObj>
          <w:docPartGallery w:val="Table of Contents"/>
          <w:docPartUnique/>
        </w:docPartObj>
      </w:sdtPr>
      <w:sdtEndPr>
        <w:rPr>
          <w:noProof/>
        </w:rPr>
      </w:sdtEndPr>
      <w:sdtContent>
        <w:p w14:paraId="122C8D7D" w14:textId="77777777" w:rsidR="008F534D" w:rsidRPr="0017408F" w:rsidRDefault="008F534D">
          <w:pPr>
            <w:pStyle w:val="TOCHeading"/>
            <w:rPr>
              <w:color w:val="auto"/>
              <w:sz w:val="36"/>
            </w:rPr>
          </w:pPr>
          <w:r w:rsidRPr="0017408F">
            <w:rPr>
              <w:color w:val="auto"/>
              <w:sz w:val="36"/>
            </w:rPr>
            <w:t>Contents</w:t>
          </w:r>
        </w:p>
        <w:p w14:paraId="5575A9D3" w14:textId="1519F44E" w:rsidR="00620D9D" w:rsidRDefault="00317C0E">
          <w:pPr>
            <w:pStyle w:val="TOC1"/>
            <w:tabs>
              <w:tab w:val="right" w:leader="dot" w:pos="9857"/>
            </w:tabs>
            <w:rPr>
              <w:rFonts w:asciiTheme="minorHAnsi" w:eastAsiaTheme="minorEastAsia" w:hAnsiTheme="minorHAnsi" w:cstheme="minorBidi"/>
              <w:sz w:val="22"/>
              <w:szCs w:val="22"/>
              <w:lang w:val="en-ZA" w:eastAsia="en-ZA"/>
            </w:rPr>
          </w:pPr>
          <w:r>
            <w:fldChar w:fldCharType="begin"/>
          </w:r>
          <w:r>
            <w:instrText xml:space="preserve"> TOC \o "1-2" \h \z \t "Heading 3,3,Pre-Headings,1" </w:instrText>
          </w:r>
          <w:r>
            <w:fldChar w:fldCharType="separate"/>
          </w:r>
          <w:hyperlink w:anchor="_Toc131674006" w:history="1">
            <w:r w:rsidR="00620D9D" w:rsidRPr="00EA2340">
              <w:rPr>
                <w:rStyle w:val="Hyperlink"/>
              </w:rPr>
              <w:t>1.</w:t>
            </w:r>
            <w:r w:rsidR="00620D9D">
              <w:rPr>
                <w:rFonts w:asciiTheme="minorHAnsi" w:eastAsiaTheme="minorEastAsia" w:hAnsiTheme="minorHAnsi" w:cstheme="minorBidi"/>
                <w:sz w:val="22"/>
                <w:szCs w:val="22"/>
                <w:lang w:val="en-ZA" w:eastAsia="en-ZA"/>
              </w:rPr>
              <w:tab/>
            </w:r>
            <w:r w:rsidR="00620D9D" w:rsidRPr="00EA2340">
              <w:rPr>
                <w:rStyle w:val="Hyperlink"/>
              </w:rPr>
              <w:t>Introduction</w:t>
            </w:r>
            <w:r w:rsidR="00620D9D">
              <w:rPr>
                <w:webHidden/>
              </w:rPr>
              <w:tab/>
            </w:r>
            <w:r w:rsidR="00620D9D">
              <w:rPr>
                <w:webHidden/>
              </w:rPr>
              <w:fldChar w:fldCharType="begin"/>
            </w:r>
            <w:r w:rsidR="00620D9D">
              <w:rPr>
                <w:webHidden/>
              </w:rPr>
              <w:instrText xml:space="preserve"> PAGEREF _Toc131674006 \h </w:instrText>
            </w:r>
            <w:r w:rsidR="00620D9D">
              <w:rPr>
                <w:webHidden/>
              </w:rPr>
            </w:r>
            <w:r w:rsidR="00620D9D">
              <w:rPr>
                <w:webHidden/>
              </w:rPr>
              <w:fldChar w:fldCharType="separate"/>
            </w:r>
            <w:r w:rsidR="00620D9D">
              <w:rPr>
                <w:webHidden/>
              </w:rPr>
              <w:t>3</w:t>
            </w:r>
            <w:r w:rsidR="00620D9D">
              <w:rPr>
                <w:webHidden/>
              </w:rPr>
              <w:fldChar w:fldCharType="end"/>
            </w:r>
          </w:hyperlink>
        </w:p>
        <w:p w14:paraId="1E00D819" w14:textId="7A10B8FE" w:rsidR="00620D9D" w:rsidRDefault="003E5E29">
          <w:pPr>
            <w:pStyle w:val="TOC1"/>
            <w:tabs>
              <w:tab w:val="right" w:leader="dot" w:pos="9857"/>
            </w:tabs>
            <w:rPr>
              <w:rFonts w:asciiTheme="minorHAnsi" w:eastAsiaTheme="minorEastAsia" w:hAnsiTheme="minorHAnsi" w:cstheme="minorBidi"/>
              <w:sz w:val="22"/>
              <w:szCs w:val="22"/>
              <w:lang w:val="en-ZA" w:eastAsia="en-ZA"/>
            </w:rPr>
          </w:pPr>
          <w:hyperlink w:anchor="_Toc131674007" w:history="1">
            <w:r w:rsidR="00620D9D" w:rsidRPr="00EA2340">
              <w:rPr>
                <w:rStyle w:val="Hyperlink"/>
              </w:rPr>
              <w:t>2.</w:t>
            </w:r>
            <w:r w:rsidR="00620D9D">
              <w:rPr>
                <w:rFonts w:asciiTheme="minorHAnsi" w:eastAsiaTheme="minorEastAsia" w:hAnsiTheme="minorHAnsi" w:cstheme="minorBidi"/>
                <w:sz w:val="22"/>
                <w:szCs w:val="22"/>
                <w:lang w:val="en-ZA" w:eastAsia="en-ZA"/>
              </w:rPr>
              <w:tab/>
            </w:r>
            <w:r w:rsidR="00620D9D" w:rsidRPr="00EA2340">
              <w:rPr>
                <w:rStyle w:val="Hyperlink"/>
              </w:rPr>
              <w:t>Detail design description</w:t>
            </w:r>
            <w:r w:rsidR="00620D9D">
              <w:rPr>
                <w:webHidden/>
              </w:rPr>
              <w:tab/>
            </w:r>
            <w:r w:rsidR="00620D9D">
              <w:rPr>
                <w:webHidden/>
              </w:rPr>
              <w:fldChar w:fldCharType="begin"/>
            </w:r>
            <w:r w:rsidR="00620D9D">
              <w:rPr>
                <w:webHidden/>
              </w:rPr>
              <w:instrText xml:space="preserve"> PAGEREF _Toc131674007 \h </w:instrText>
            </w:r>
            <w:r w:rsidR="00620D9D">
              <w:rPr>
                <w:webHidden/>
              </w:rPr>
            </w:r>
            <w:r w:rsidR="00620D9D">
              <w:rPr>
                <w:webHidden/>
              </w:rPr>
              <w:fldChar w:fldCharType="separate"/>
            </w:r>
            <w:r w:rsidR="00620D9D">
              <w:rPr>
                <w:webHidden/>
              </w:rPr>
              <w:t>4</w:t>
            </w:r>
            <w:r w:rsidR="00620D9D">
              <w:rPr>
                <w:webHidden/>
              </w:rPr>
              <w:fldChar w:fldCharType="end"/>
            </w:r>
          </w:hyperlink>
        </w:p>
        <w:p w14:paraId="216F05C2" w14:textId="2ECDBE44" w:rsidR="00620D9D" w:rsidRDefault="003E5E29">
          <w:pPr>
            <w:pStyle w:val="TOC2"/>
            <w:tabs>
              <w:tab w:val="left" w:pos="952"/>
              <w:tab w:val="right" w:leader="dot" w:pos="9857"/>
            </w:tabs>
            <w:rPr>
              <w:rFonts w:asciiTheme="minorHAnsi" w:eastAsiaTheme="minorEastAsia" w:hAnsiTheme="minorHAnsi" w:cstheme="minorBidi"/>
              <w:sz w:val="22"/>
              <w:szCs w:val="22"/>
              <w:lang w:val="en-ZA" w:eastAsia="en-ZA"/>
            </w:rPr>
          </w:pPr>
          <w:hyperlink w:anchor="_Toc131674008" w:history="1">
            <w:r w:rsidR="00620D9D" w:rsidRPr="00EA2340">
              <w:rPr>
                <w:rStyle w:val="Hyperlink"/>
              </w:rPr>
              <w:t>2.1</w:t>
            </w:r>
            <w:r w:rsidR="00620D9D">
              <w:rPr>
                <w:rFonts w:asciiTheme="minorHAnsi" w:eastAsiaTheme="minorEastAsia" w:hAnsiTheme="minorHAnsi" w:cstheme="minorBidi"/>
                <w:sz w:val="22"/>
                <w:szCs w:val="22"/>
                <w:lang w:val="en-ZA" w:eastAsia="en-ZA"/>
              </w:rPr>
              <w:tab/>
            </w:r>
            <w:r w:rsidR="00620D9D" w:rsidRPr="00EA2340">
              <w:rPr>
                <w:rStyle w:val="Hyperlink"/>
              </w:rPr>
              <w:t>Motor mounting, shaft connection and gears alignment</w:t>
            </w:r>
            <w:r w:rsidR="00620D9D">
              <w:rPr>
                <w:webHidden/>
              </w:rPr>
              <w:tab/>
            </w:r>
            <w:r w:rsidR="00620D9D">
              <w:rPr>
                <w:webHidden/>
              </w:rPr>
              <w:fldChar w:fldCharType="begin"/>
            </w:r>
            <w:r w:rsidR="00620D9D">
              <w:rPr>
                <w:webHidden/>
              </w:rPr>
              <w:instrText xml:space="preserve"> PAGEREF _Toc131674008 \h </w:instrText>
            </w:r>
            <w:r w:rsidR="00620D9D">
              <w:rPr>
                <w:webHidden/>
              </w:rPr>
            </w:r>
            <w:r w:rsidR="00620D9D">
              <w:rPr>
                <w:webHidden/>
              </w:rPr>
              <w:fldChar w:fldCharType="separate"/>
            </w:r>
            <w:r w:rsidR="00620D9D">
              <w:rPr>
                <w:webHidden/>
              </w:rPr>
              <w:t>4</w:t>
            </w:r>
            <w:r w:rsidR="00620D9D">
              <w:rPr>
                <w:webHidden/>
              </w:rPr>
              <w:fldChar w:fldCharType="end"/>
            </w:r>
          </w:hyperlink>
        </w:p>
        <w:p w14:paraId="3B3CB2AD" w14:textId="08DE7861" w:rsidR="00620D9D" w:rsidRDefault="003E5E29">
          <w:pPr>
            <w:pStyle w:val="TOC2"/>
            <w:tabs>
              <w:tab w:val="left" w:pos="952"/>
              <w:tab w:val="right" w:leader="dot" w:pos="9857"/>
            </w:tabs>
            <w:rPr>
              <w:rFonts w:asciiTheme="minorHAnsi" w:eastAsiaTheme="minorEastAsia" w:hAnsiTheme="minorHAnsi" w:cstheme="minorBidi"/>
              <w:sz w:val="22"/>
              <w:szCs w:val="22"/>
              <w:lang w:val="en-ZA" w:eastAsia="en-ZA"/>
            </w:rPr>
          </w:pPr>
          <w:hyperlink w:anchor="_Toc131674009" w:history="1">
            <w:r w:rsidR="00620D9D" w:rsidRPr="00EA2340">
              <w:rPr>
                <w:rStyle w:val="Hyperlink"/>
              </w:rPr>
              <w:t>2.2</w:t>
            </w:r>
            <w:r w:rsidR="00620D9D">
              <w:rPr>
                <w:rFonts w:asciiTheme="minorHAnsi" w:eastAsiaTheme="minorEastAsia" w:hAnsiTheme="minorHAnsi" w:cstheme="minorBidi"/>
                <w:sz w:val="22"/>
                <w:szCs w:val="22"/>
                <w:lang w:val="en-ZA" w:eastAsia="en-ZA"/>
              </w:rPr>
              <w:tab/>
            </w:r>
            <w:r w:rsidR="00620D9D" w:rsidRPr="00EA2340">
              <w:rPr>
                <w:rStyle w:val="Hyperlink"/>
              </w:rPr>
              <w:t>Force/torque transfer and shaft/s support with related strength and deflections</w:t>
            </w:r>
            <w:r w:rsidR="00620D9D">
              <w:rPr>
                <w:webHidden/>
              </w:rPr>
              <w:tab/>
            </w:r>
            <w:r w:rsidR="00620D9D">
              <w:rPr>
                <w:webHidden/>
              </w:rPr>
              <w:fldChar w:fldCharType="begin"/>
            </w:r>
            <w:r w:rsidR="00620D9D">
              <w:rPr>
                <w:webHidden/>
              </w:rPr>
              <w:instrText xml:space="preserve"> PAGEREF _Toc131674009 \h </w:instrText>
            </w:r>
            <w:r w:rsidR="00620D9D">
              <w:rPr>
                <w:webHidden/>
              </w:rPr>
            </w:r>
            <w:r w:rsidR="00620D9D">
              <w:rPr>
                <w:webHidden/>
              </w:rPr>
              <w:fldChar w:fldCharType="separate"/>
            </w:r>
            <w:r w:rsidR="00620D9D">
              <w:rPr>
                <w:webHidden/>
              </w:rPr>
              <w:t>5</w:t>
            </w:r>
            <w:r w:rsidR="00620D9D">
              <w:rPr>
                <w:webHidden/>
              </w:rPr>
              <w:fldChar w:fldCharType="end"/>
            </w:r>
          </w:hyperlink>
        </w:p>
        <w:p w14:paraId="229F7077" w14:textId="258CA64E" w:rsidR="00620D9D" w:rsidRDefault="003E5E29">
          <w:pPr>
            <w:pStyle w:val="TOC2"/>
            <w:tabs>
              <w:tab w:val="left" w:pos="952"/>
              <w:tab w:val="right" w:leader="dot" w:pos="9857"/>
            </w:tabs>
            <w:rPr>
              <w:rFonts w:asciiTheme="minorHAnsi" w:eastAsiaTheme="minorEastAsia" w:hAnsiTheme="minorHAnsi" w:cstheme="minorBidi"/>
              <w:sz w:val="22"/>
              <w:szCs w:val="22"/>
              <w:lang w:val="en-ZA" w:eastAsia="en-ZA"/>
            </w:rPr>
          </w:pPr>
          <w:hyperlink w:anchor="_Toc131674010" w:history="1">
            <w:r w:rsidR="00620D9D" w:rsidRPr="00EA2340">
              <w:rPr>
                <w:rStyle w:val="Hyperlink"/>
              </w:rPr>
              <w:t>2.3</w:t>
            </w:r>
            <w:r w:rsidR="00620D9D">
              <w:rPr>
                <w:rFonts w:asciiTheme="minorHAnsi" w:eastAsiaTheme="minorEastAsia" w:hAnsiTheme="minorHAnsi" w:cstheme="minorBidi"/>
                <w:sz w:val="22"/>
                <w:szCs w:val="22"/>
                <w:lang w:val="en-ZA" w:eastAsia="en-ZA"/>
              </w:rPr>
              <w:tab/>
            </w:r>
            <w:r w:rsidR="00620D9D" w:rsidRPr="00EA2340">
              <w:rPr>
                <w:rStyle w:val="Hyperlink"/>
              </w:rPr>
              <w:t>Gearbox / mechanical advantage device design with strength and efficiency considerations</w:t>
            </w:r>
            <w:r w:rsidR="00620D9D">
              <w:rPr>
                <w:webHidden/>
              </w:rPr>
              <w:tab/>
            </w:r>
            <w:r w:rsidR="00620D9D">
              <w:rPr>
                <w:webHidden/>
              </w:rPr>
              <w:fldChar w:fldCharType="begin"/>
            </w:r>
            <w:r w:rsidR="00620D9D">
              <w:rPr>
                <w:webHidden/>
              </w:rPr>
              <w:instrText xml:space="preserve"> PAGEREF _Toc131674010 \h </w:instrText>
            </w:r>
            <w:r w:rsidR="00620D9D">
              <w:rPr>
                <w:webHidden/>
              </w:rPr>
            </w:r>
            <w:r w:rsidR="00620D9D">
              <w:rPr>
                <w:webHidden/>
              </w:rPr>
              <w:fldChar w:fldCharType="separate"/>
            </w:r>
            <w:r w:rsidR="00620D9D">
              <w:rPr>
                <w:webHidden/>
              </w:rPr>
              <w:t>5</w:t>
            </w:r>
            <w:r w:rsidR="00620D9D">
              <w:rPr>
                <w:webHidden/>
              </w:rPr>
              <w:fldChar w:fldCharType="end"/>
            </w:r>
          </w:hyperlink>
        </w:p>
        <w:p w14:paraId="59AA41FF" w14:textId="2D3FECB0" w:rsidR="00620D9D" w:rsidRDefault="003E5E29">
          <w:pPr>
            <w:pStyle w:val="TOC2"/>
            <w:tabs>
              <w:tab w:val="left" w:pos="952"/>
              <w:tab w:val="right" w:leader="dot" w:pos="9857"/>
            </w:tabs>
            <w:rPr>
              <w:rFonts w:asciiTheme="minorHAnsi" w:eastAsiaTheme="minorEastAsia" w:hAnsiTheme="minorHAnsi" w:cstheme="minorBidi"/>
              <w:sz w:val="22"/>
              <w:szCs w:val="22"/>
              <w:lang w:val="en-ZA" w:eastAsia="en-ZA"/>
            </w:rPr>
          </w:pPr>
          <w:hyperlink w:anchor="_Toc131674011" w:history="1">
            <w:r w:rsidR="00620D9D" w:rsidRPr="00EA2340">
              <w:rPr>
                <w:rStyle w:val="Hyperlink"/>
              </w:rPr>
              <w:t>2.4</w:t>
            </w:r>
            <w:r w:rsidR="00620D9D">
              <w:rPr>
                <w:rFonts w:asciiTheme="minorHAnsi" w:eastAsiaTheme="minorEastAsia" w:hAnsiTheme="minorHAnsi" w:cstheme="minorBidi"/>
                <w:sz w:val="22"/>
                <w:szCs w:val="22"/>
                <w:lang w:val="en-ZA" w:eastAsia="en-ZA"/>
              </w:rPr>
              <w:tab/>
            </w:r>
            <w:r w:rsidR="00620D9D" w:rsidRPr="00EA2340">
              <w:rPr>
                <w:rStyle w:val="Hyperlink"/>
              </w:rPr>
              <w:t>Final actuator design, clearly showing pipe support and operation.</w:t>
            </w:r>
            <w:r w:rsidR="00620D9D">
              <w:rPr>
                <w:webHidden/>
              </w:rPr>
              <w:tab/>
            </w:r>
            <w:r w:rsidR="00620D9D">
              <w:rPr>
                <w:webHidden/>
              </w:rPr>
              <w:fldChar w:fldCharType="begin"/>
            </w:r>
            <w:r w:rsidR="00620D9D">
              <w:rPr>
                <w:webHidden/>
              </w:rPr>
              <w:instrText xml:space="preserve"> PAGEREF _Toc131674011 \h </w:instrText>
            </w:r>
            <w:r w:rsidR="00620D9D">
              <w:rPr>
                <w:webHidden/>
              </w:rPr>
            </w:r>
            <w:r w:rsidR="00620D9D">
              <w:rPr>
                <w:webHidden/>
              </w:rPr>
              <w:fldChar w:fldCharType="separate"/>
            </w:r>
            <w:r w:rsidR="00620D9D">
              <w:rPr>
                <w:webHidden/>
              </w:rPr>
              <w:t>5</w:t>
            </w:r>
            <w:r w:rsidR="00620D9D">
              <w:rPr>
                <w:webHidden/>
              </w:rPr>
              <w:fldChar w:fldCharType="end"/>
            </w:r>
          </w:hyperlink>
        </w:p>
        <w:p w14:paraId="73B2B963" w14:textId="71D202ED" w:rsidR="00620D9D" w:rsidRDefault="003E5E29">
          <w:pPr>
            <w:pStyle w:val="TOC2"/>
            <w:tabs>
              <w:tab w:val="left" w:pos="952"/>
              <w:tab w:val="right" w:leader="dot" w:pos="9857"/>
            </w:tabs>
            <w:rPr>
              <w:rFonts w:asciiTheme="minorHAnsi" w:eastAsiaTheme="minorEastAsia" w:hAnsiTheme="minorHAnsi" w:cstheme="minorBidi"/>
              <w:sz w:val="22"/>
              <w:szCs w:val="22"/>
              <w:lang w:val="en-ZA" w:eastAsia="en-ZA"/>
            </w:rPr>
          </w:pPr>
          <w:hyperlink w:anchor="_Toc131674012" w:history="1">
            <w:r w:rsidR="00620D9D" w:rsidRPr="00EA2340">
              <w:rPr>
                <w:rStyle w:val="Hyperlink"/>
              </w:rPr>
              <w:t>2.5</w:t>
            </w:r>
            <w:r w:rsidR="00620D9D">
              <w:rPr>
                <w:rFonts w:asciiTheme="minorHAnsi" w:eastAsiaTheme="minorEastAsia" w:hAnsiTheme="minorHAnsi" w:cstheme="minorBidi"/>
                <w:sz w:val="22"/>
                <w:szCs w:val="22"/>
                <w:lang w:val="en-ZA" w:eastAsia="en-ZA"/>
              </w:rPr>
              <w:tab/>
            </w:r>
            <w:r w:rsidR="00620D9D" w:rsidRPr="00EA2340">
              <w:rPr>
                <w:rStyle w:val="Hyperlink"/>
              </w:rPr>
              <w:t>Angle control mechanism design and functionality</w:t>
            </w:r>
            <w:r w:rsidR="00620D9D">
              <w:rPr>
                <w:webHidden/>
              </w:rPr>
              <w:tab/>
            </w:r>
            <w:r w:rsidR="00620D9D">
              <w:rPr>
                <w:webHidden/>
              </w:rPr>
              <w:fldChar w:fldCharType="begin"/>
            </w:r>
            <w:r w:rsidR="00620D9D">
              <w:rPr>
                <w:webHidden/>
              </w:rPr>
              <w:instrText xml:space="preserve"> PAGEREF _Toc131674012 \h </w:instrText>
            </w:r>
            <w:r w:rsidR="00620D9D">
              <w:rPr>
                <w:webHidden/>
              </w:rPr>
            </w:r>
            <w:r w:rsidR="00620D9D">
              <w:rPr>
                <w:webHidden/>
              </w:rPr>
              <w:fldChar w:fldCharType="separate"/>
            </w:r>
            <w:r w:rsidR="00620D9D">
              <w:rPr>
                <w:webHidden/>
              </w:rPr>
              <w:t>5</w:t>
            </w:r>
            <w:r w:rsidR="00620D9D">
              <w:rPr>
                <w:webHidden/>
              </w:rPr>
              <w:fldChar w:fldCharType="end"/>
            </w:r>
          </w:hyperlink>
        </w:p>
        <w:p w14:paraId="2A7EFE6E" w14:textId="136DFA69" w:rsidR="00620D9D" w:rsidRDefault="003E5E29">
          <w:pPr>
            <w:pStyle w:val="TOC2"/>
            <w:tabs>
              <w:tab w:val="left" w:pos="952"/>
              <w:tab w:val="right" w:leader="dot" w:pos="9857"/>
            </w:tabs>
            <w:rPr>
              <w:rFonts w:asciiTheme="minorHAnsi" w:eastAsiaTheme="minorEastAsia" w:hAnsiTheme="minorHAnsi" w:cstheme="minorBidi"/>
              <w:sz w:val="22"/>
              <w:szCs w:val="22"/>
              <w:lang w:val="en-ZA" w:eastAsia="en-ZA"/>
            </w:rPr>
          </w:pPr>
          <w:hyperlink w:anchor="_Toc131674013" w:history="1">
            <w:r w:rsidR="00620D9D" w:rsidRPr="00EA2340">
              <w:rPr>
                <w:rStyle w:val="Hyperlink"/>
              </w:rPr>
              <w:t>2.6</w:t>
            </w:r>
            <w:r w:rsidR="00620D9D">
              <w:rPr>
                <w:rFonts w:asciiTheme="minorHAnsi" w:eastAsiaTheme="minorEastAsia" w:hAnsiTheme="minorHAnsi" w:cstheme="minorBidi"/>
                <w:sz w:val="22"/>
                <w:szCs w:val="22"/>
                <w:lang w:val="en-ZA" w:eastAsia="en-ZA"/>
              </w:rPr>
              <w:tab/>
            </w:r>
            <w:r w:rsidR="00620D9D" w:rsidRPr="00EA2340">
              <w:rPr>
                <w:rStyle w:val="Hyperlink"/>
              </w:rPr>
              <w:t>Component packaging, manufacturing/assembly considerations and ergonomics considerations</w:t>
            </w:r>
            <w:r w:rsidR="00620D9D">
              <w:rPr>
                <w:webHidden/>
              </w:rPr>
              <w:tab/>
            </w:r>
            <w:r w:rsidR="00620D9D">
              <w:rPr>
                <w:webHidden/>
              </w:rPr>
              <w:fldChar w:fldCharType="begin"/>
            </w:r>
            <w:r w:rsidR="00620D9D">
              <w:rPr>
                <w:webHidden/>
              </w:rPr>
              <w:instrText xml:space="preserve"> PAGEREF _Toc131674013 \h </w:instrText>
            </w:r>
            <w:r w:rsidR="00620D9D">
              <w:rPr>
                <w:webHidden/>
              </w:rPr>
            </w:r>
            <w:r w:rsidR="00620D9D">
              <w:rPr>
                <w:webHidden/>
              </w:rPr>
              <w:fldChar w:fldCharType="separate"/>
            </w:r>
            <w:r w:rsidR="00620D9D">
              <w:rPr>
                <w:webHidden/>
              </w:rPr>
              <w:t>5</w:t>
            </w:r>
            <w:r w:rsidR="00620D9D">
              <w:rPr>
                <w:webHidden/>
              </w:rPr>
              <w:fldChar w:fldCharType="end"/>
            </w:r>
          </w:hyperlink>
        </w:p>
        <w:p w14:paraId="64F3985A" w14:textId="309A0357" w:rsidR="00620D9D" w:rsidRDefault="003E5E29">
          <w:pPr>
            <w:pStyle w:val="TOC1"/>
            <w:tabs>
              <w:tab w:val="right" w:leader="dot" w:pos="9857"/>
            </w:tabs>
            <w:rPr>
              <w:rFonts w:asciiTheme="minorHAnsi" w:eastAsiaTheme="minorEastAsia" w:hAnsiTheme="minorHAnsi" w:cstheme="minorBidi"/>
              <w:sz w:val="22"/>
              <w:szCs w:val="22"/>
              <w:lang w:val="en-ZA" w:eastAsia="en-ZA"/>
            </w:rPr>
          </w:pPr>
          <w:hyperlink w:anchor="_Toc131674014" w:history="1">
            <w:r w:rsidR="00620D9D" w:rsidRPr="00EA2340">
              <w:rPr>
                <w:rStyle w:val="Hyperlink"/>
              </w:rPr>
              <w:t>3.</w:t>
            </w:r>
            <w:r w:rsidR="00620D9D">
              <w:rPr>
                <w:rFonts w:asciiTheme="minorHAnsi" w:eastAsiaTheme="minorEastAsia" w:hAnsiTheme="minorHAnsi" w:cstheme="minorBidi"/>
                <w:sz w:val="22"/>
                <w:szCs w:val="22"/>
                <w:lang w:val="en-ZA" w:eastAsia="en-ZA"/>
              </w:rPr>
              <w:tab/>
            </w:r>
            <w:r w:rsidR="00620D9D" w:rsidRPr="00EA2340">
              <w:rPr>
                <w:rStyle w:val="Hyperlink"/>
              </w:rPr>
              <w:t>BOM costing with prototype and production cost</w:t>
            </w:r>
            <w:r w:rsidR="00620D9D">
              <w:rPr>
                <w:webHidden/>
              </w:rPr>
              <w:tab/>
            </w:r>
            <w:r w:rsidR="00620D9D">
              <w:rPr>
                <w:webHidden/>
              </w:rPr>
              <w:fldChar w:fldCharType="begin"/>
            </w:r>
            <w:r w:rsidR="00620D9D">
              <w:rPr>
                <w:webHidden/>
              </w:rPr>
              <w:instrText xml:space="preserve"> PAGEREF _Toc131674014 \h </w:instrText>
            </w:r>
            <w:r w:rsidR="00620D9D">
              <w:rPr>
                <w:webHidden/>
              </w:rPr>
            </w:r>
            <w:r w:rsidR="00620D9D">
              <w:rPr>
                <w:webHidden/>
              </w:rPr>
              <w:fldChar w:fldCharType="separate"/>
            </w:r>
            <w:r w:rsidR="00620D9D">
              <w:rPr>
                <w:webHidden/>
              </w:rPr>
              <w:t>6</w:t>
            </w:r>
            <w:r w:rsidR="00620D9D">
              <w:rPr>
                <w:webHidden/>
              </w:rPr>
              <w:fldChar w:fldCharType="end"/>
            </w:r>
          </w:hyperlink>
        </w:p>
        <w:p w14:paraId="70289F17" w14:textId="4463AB02" w:rsidR="00620D9D" w:rsidRDefault="003E5E29">
          <w:pPr>
            <w:pStyle w:val="TOC1"/>
            <w:tabs>
              <w:tab w:val="right" w:leader="dot" w:pos="9857"/>
            </w:tabs>
            <w:rPr>
              <w:rFonts w:asciiTheme="minorHAnsi" w:eastAsiaTheme="minorEastAsia" w:hAnsiTheme="minorHAnsi" w:cstheme="minorBidi"/>
              <w:sz w:val="22"/>
              <w:szCs w:val="22"/>
              <w:lang w:val="en-ZA" w:eastAsia="en-ZA"/>
            </w:rPr>
          </w:pPr>
          <w:hyperlink w:anchor="_Toc131674015" w:history="1">
            <w:r w:rsidR="00620D9D" w:rsidRPr="00EA2340">
              <w:rPr>
                <w:rStyle w:val="Hyperlink"/>
              </w:rPr>
              <w:t>4.</w:t>
            </w:r>
            <w:r w:rsidR="00620D9D">
              <w:rPr>
                <w:rFonts w:asciiTheme="minorHAnsi" w:eastAsiaTheme="minorEastAsia" w:hAnsiTheme="minorHAnsi" w:cstheme="minorBidi"/>
                <w:sz w:val="22"/>
                <w:szCs w:val="22"/>
                <w:lang w:val="en-ZA" w:eastAsia="en-ZA"/>
              </w:rPr>
              <w:tab/>
            </w:r>
            <w:r w:rsidR="00620D9D" w:rsidRPr="00EA2340">
              <w:rPr>
                <w:rStyle w:val="Hyperlink"/>
              </w:rPr>
              <w:t>Development plan</w:t>
            </w:r>
            <w:r w:rsidR="00620D9D">
              <w:rPr>
                <w:webHidden/>
              </w:rPr>
              <w:tab/>
            </w:r>
            <w:r w:rsidR="00620D9D">
              <w:rPr>
                <w:webHidden/>
              </w:rPr>
              <w:fldChar w:fldCharType="begin"/>
            </w:r>
            <w:r w:rsidR="00620D9D">
              <w:rPr>
                <w:webHidden/>
              </w:rPr>
              <w:instrText xml:space="preserve"> PAGEREF _Toc131674015 \h </w:instrText>
            </w:r>
            <w:r w:rsidR="00620D9D">
              <w:rPr>
                <w:webHidden/>
              </w:rPr>
            </w:r>
            <w:r w:rsidR="00620D9D">
              <w:rPr>
                <w:webHidden/>
              </w:rPr>
              <w:fldChar w:fldCharType="separate"/>
            </w:r>
            <w:r w:rsidR="00620D9D">
              <w:rPr>
                <w:webHidden/>
              </w:rPr>
              <w:t>6</w:t>
            </w:r>
            <w:r w:rsidR="00620D9D">
              <w:rPr>
                <w:webHidden/>
              </w:rPr>
              <w:fldChar w:fldCharType="end"/>
            </w:r>
          </w:hyperlink>
        </w:p>
        <w:p w14:paraId="616C32DC" w14:textId="2251FE6D" w:rsidR="00620D9D" w:rsidRDefault="003E5E29">
          <w:pPr>
            <w:pStyle w:val="TOC1"/>
            <w:tabs>
              <w:tab w:val="right" w:leader="dot" w:pos="9857"/>
            </w:tabs>
            <w:rPr>
              <w:rFonts w:asciiTheme="minorHAnsi" w:eastAsiaTheme="minorEastAsia" w:hAnsiTheme="minorHAnsi" w:cstheme="minorBidi"/>
              <w:sz w:val="22"/>
              <w:szCs w:val="22"/>
              <w:lang w:val="en-ZA" w:eastAsia="en-ZA"/>
            </w:rPr>
          </w:pPr>
          <w:hyperlink w:anchor="_Toc131674016" w:history="1">
            <w:r w:rsidR="00620D9D" w:rsidRPr="00EA2340">
              <w:rPr>
                <w:rStyle w:val="Hyperlink"/>
              </w:rPr>
              <w:t>5.</w:t>
            </w:r>
            <w:r w:rsidR="00620D9D">
              <w:rPr>
                <w:rFonts w:asciiTheme="minorHAnsi" w:eastAsiaTheme="minorEastAsia" w:hAnsiTheme="minorHAnsi" w:cstheme="minorBidi"/>
                <w:sz w:val="22"/>
                <w:szCs w:val="22"/>
                <w:lang w:val="en-ZA" w:eastAsia="en-ZA"/>
              </w:rPr>
              <w:tab/>
            </w:r>
            <w:r w:rsidR="00620D9D" w:rsidRPr="00EA2340">
              <w:rPr>
                <w:rStyle w:val="Hyperlink"/>
              </w:rPr>
              <w:t>Risks and drawbacks</w:t>
            </w:r>
            <w:r w:rsidR="00620D9D">
              <w:rPr>
                <w:webHidden/>
              </w:rPr>
              <w:tab/>
            </w:r>
            <w:r w:rsidR="00620D9D">
              <w:rPr>
                <w:webHidden/>
              </w:rPr>
              <w:fldChar w:fldCharType="begin"/>
            </w:r>
            <w:r w:rsidR="00620D9D">
              <w:rPr>
                <w:webHidden/>
              </w:rPr>
              <w:instrText xml:space="preserve"> PAGEREF _Toc131674016 \h </w:instrText>
            </w:r>
            <w:r w:rsidR="00620D9D">
              <w:rPr>
                <w:webHidden/>
              </w:rPr>
            </w:r>
            <w:r w:rsidR="00620D9D">
              <w:rPr>
                <w:webHidden/>
              </w:rPr>
              <w:fldChar w:fldCharType="separate"/>
            </w:r>
            <w:r w:rsidR="00620D9D">
              <w:rPr>
                <w:webHidden/>
              </w:rPr>
              <w:t>6</w:t>
            </w:r>
            <w:r w:rsidR="00620D9D">
              <w:rPr>
                <w:webHidden/>
              </w:rPr>
              <w:fldChar w:fldCharType="end"/>
            </w:r>
          </w:hyperlink>
        </w:p>
        <w:p w14:paraId="0EE8055B" w14:textId="604A79FC" w:rsidR="00620D9D" w:rsidRDefault="003E5E29">
          <w:pPr>
            <w:pStyle w:val="TOC1"/>
            <w:tabs>
              <w:tab w:val="right" w:leader="dot" w:pos="9857"/>
            </w:tabs>
            <w:rPr>
              <w:rFonts w:asciiTheme="minorHAnsi" w:eastAsiaTheme="minorEastAsia" w:hAnsiTheme="minorHAnsi" w:cstheme="minorBidi"/>
              <w:sz w:val="22"/>
              <w:szCs w:val="22"/>
              <w:lang w:val="en-ZA" w:eastAsia="en-ZA"/>
            </w:rPr>
          </w:pPr>
          <w:hyperlink w:anchor="_Toc131674017" w:history="1">
            <w:r w:rsidR="00620D9D" w:rsidRPr="00EA2340">
              <w:rPr>
                <w:rStyle w:val="Hyperlink"/>
              </w:rPr>
              <w:t>6.</w:t>
            </w:r>
            <w:r w:rsidR="00620D9D">
              <w:rPr>
                <w:rFonts w:asciiTheme="minorHAnsi" w:eastAsiaTheme="minorEastAsia" w:hAnsiTheme="minorHAnsi" w:cstheme="minorBidi"/>
                <w:sz w:val="22"/>
                <w:szCs w:val="22"/>
                <w:lang w:val="en-ZA" w:eastAsia="en-ZA"/>
              </w:rPr>
              <w:tab/>
            </w:r>
            <w:r w:rsidR="00620D9D" w:rsidRPr="00EA2340">
              <w:rPr>
                <w:rStyle w:val="Hyperlink"/>
              </w:rPr>
              <w:t>Reflection</w:t>
            </w:r>
            <w:r w:rsidR="00620D9D">
              <w:rPr>
                <w:webHidden/>
              </w:rPr>
              <w:tab/>
            </w:r>
            <w:r w:rsidR="00620D9D">
              <w:rPr>
                <w:webHidden/>
              </w:rPr>
              <w:fldChar w:fldCharType="begin"/>
            </w:r>
            <w:r w:rsidR="00620D9D">
              <w:rPr>
                <w:webHidden/>
              </w:rPr>
              <w:instrText xml:space="preserve"> PAGEREF _Toc131674017 \h </w:instrText>
            </w:r>
            <w:r w:rsidR="00620D9D">
              <w:rPr>
                <w:webHidden/>
              </w:rPr>
            </w:r>
            <w:r w:rsidR="00620D9D">
              <w:rPr>
                <w:webHidden/>
              </w:rPr>
              <w:fldChar w:fldCharType="separate"/>
            </w:r>
            <w:r w:rsidR="00620D9D">
              <w:rPr>
                <w:webHidden/>
              </w:rPr>
              <w:t>6</w:t>
            </w:r>
            <w:r w:rsidR="00620D9D">
              <w:rPr>
                <w:webHidden/>
              </w:rPr>
              <w:fldChar w:fldCharType="end"/>
            </w:r>
          </w:hyperlink>
        </w:p>
        <w:p w14:paraId="762228F4" w14:textId="3FE6875A" w:rsidR="00620D9D" w:rsidRDefault="003E5E29">
          <w:pPr>
            <w:pStyle w:val="TOC1"/>
            <w:tabs>
              <w:tab w:val="right" w:leader="dot" w:pos="9857"/>
            </w:tabs>
            <w:rPr>
              <w:rFonts w:asciiTheme="minorHAnsi" w:eastAsiaTheme="minorEastAsia" w:hAnsiTheme="minorHAnsi" w:cstheme="minorBidi"/>
              <w:sz w:val="22"/>
              <w:szCs w:val="22"/>
              <w:lang w:val="en-ZA" w:eastAsia="en-ZA"/>
            </w:rPr>
          </w:pPr>
          <w:hyperlink w:anchor="_Toc131674018" w:history="1">
            <w:r w:rsidR="00620D9D" w:rsidRPr="00EA2340">
              <w:rPr>
                <w:rStyle w:val="Hyperlink"/>
              </w:rPr>
              <w:t>7.</w:t>
            </w:r>
            <w:r w:rsidR="00620D9D">
              <w:rPr>
                <w:rFonts w:asciiTheme="minorHAnsi" w:eastAsiaTheme="minorEastAsia" w:hAnsiTheme="minorHAnsi" w:cstheme="minorBidi"/>
                <w:sz w:val="22"/>
                <w:szCs w:val="22"/>
                <w:lang w:val="en-ZA" w:eastAsia="en-ZA"/>
              </w:rPr>
              <w:tab/>
            </w:r>
            <w:r w:rsidR="00620D9D" w:rsidRPr="00EA2340">
              <w:rPr>
                <w:rStyle w:val="Hyperlink"/>
              </w:rPr>
              <w:t>References</w:t>
            </w:r>
            <w:r w:rsidR="00620D9D">
              <w:rPr>
                <w:webHidden/>
              </w:rPr>
              <w:tab/>
            </w:r>
            <w:r w:rsidR="00620D9D">
              <w:rPr>
                <w:webHidden/>
              </w:rPr>
              <w:fldChar w:fldCharType="begin"/>
            </w:r>
            <w:r w:rsidR="00620D9D">
              <w:rPr>
                <w:webHidden/>
              </w:rPr>
              <w:instrText xml:space="preserve"> PAGEREF _Toc131674018 \h </w:instrText>
            </w:r>
            <w:r w:rsidR="00620D9D">
              <w:rPr>
                <w:webHidden/>
              </w:rPr>
            </w:r>
            <w:r w:rsidR="00620D9D">
              <w:rPr>
                <w:webHidden/>
              </w:rPr>
              <w:fldChar w:fldCharType="separate"/>
            </w:r>
            <w:r w:rsidR="00620D9D">
              <w:rPr>
                <w:webHidden/>
              </w:rPr>
              <w:t>6</w:t>
            </w:r>
            <w:r w:rsidR="00620D9D">
              <w:rPr>
                <w:webHidden/>
              </w:rPr>
              <w:fldChar w:fldCharType="end"/>
            </w:r>
          </w:hyperlink>
        </w:p>
        <w:p w14:paraId="178A21FD" w14:textId="26F9D501" w:rsidR="00620D9D" w:rsidRDefault="003E5E29">
          <w:pPr>
            <w:pStyle w:val="TOC1"/>
            <w:tabs>
              <w:tab w:val="right" w:leader="dot" w:pos="9857"/>
            </w:tabs>
            <w:rPr>
              <w:rFonts w:asciiTheme="minorHAnsi" w:eastAsiaTheme="minorEastAsia" w:hAnsiTheme="minorHAnsi" w:cstheme="minorBidi"/>
              <w:sz w:val="22"/>
              <w:szCs w:val="22"/>
              <w:lang w:val="en-ZA" w:eastAsia="en-ZA"/>
            </w:rPr>
          </w:pPr>
          <w:hyperlink w:anchor="_Toc131674019" w:history="1">
            <w:r w:rsidR="00620D9D" w:rsidRPr="00EA2340">
              <w:rPr>
                <w:rStyle w:val="Hyperlink"/>
              </w:rPr>
              <w:t>8.</w:t>
            </w:r>
            <w:r w:rsidR="00620D9D">
              <w:rPr>
                <w:rFonts w:asciiTheme="minorHAnsi" w:eastAsiaTheme="minorEastAsia" w:hAnsiTheme="minorHAnsi" w:cstheme="minorBidi"/>
                <w:sz w:val="22"/>
                <w:szCs w:val="22"/>
                <w:lang w:val="en-ZA" w:eastAsia="en-ZA"/>
              </w:rPr>
              <w:tab/>
            </w:r>
            <w:r w:rsidR="00620D9D" w:rsidRPr="00EA2340">
              <w:rPr>
                <w:rStyle w:val="Hyperlink"/>
              </w:rPr>
              <w:t>Appendix</w:t>
            </w:r>
            <w:r w:rsidR="00620D9D">
              <w:rPr>
                <w:webHidden/>
              </w:rPr>
              <w:tab/>
            </w:r>
            <w:r w:rsidR="00620D9D">
              <w:rPr>
                <w:webHidden/>
              </w:rPr>
              <w:fldChar w:fldCharType="begin"/>
            </w:r>
            <w:r w:rsidR="00620D9D">
              <w:rPr>
                <w:webHidden/>
              </w:rPr>
              <w:instrText xml:space="preserve"> PAGEREF _Toc131674019 \h </w:instrText>
            </w:r>
            <w:r w:rsidR="00620D9D">
              <w:rPr>
                <w:webHidden/>
              </w:rPr>
            </w:r>
            <w:r w:rsidR="00620D9D">
              <w:rPr>
                <w:webHidden/>
              </w:rPr>
              <w:fldChar w:fldCharType="separate"/>
            </w:r>
            <w:r w:rsidR="00620D9D">
              <w:rPr>
                <w:webHidden/>
              </w:rPr>
              <w:t>7</w:t>
            </w:r>
            <w:r w:rsidR="00620D9D">
              <w:rPr>
                <w:webHidden/>
              </w:rPr>
              <w:fldChar w:fldCharType="end"/>
            </w:r>
          </w:hyperlink>
        </w:p>
        <w:p w14:paraId="29469871" w14:textId="5D1B2F37" w:rsidR="00620D9D" w:rsidRDefault="003E5E29">
          <w:pPr>
            <w:pStyle w:val="TOC2"/>
            <w:tabs>
              <w:tab w:val="left" w:pos="952"/>
              <w:tab w:val="right" w:leader="dot" w:pos="9857"/>
            </w:tabs>
            <w:rPr>
              <w:rFonts w:asciiTheme="minorHAnsi" w:eastAsiaTheme="minorEastAsia" w:hAnsiTheme="minorHAnsi" w:cstheme="minorBidi"/>
              <w:sz w:val="22"/>
              <w:szCs w:val="22"/>
              <w:lang w:val="en-ZA" w:eastAsia="en-ZA"/>
            </w:rPr>
          </w:pPr>
          <w:hyperlink w:anchor="_Toc131674020" w:history="1">
            <w:r w:rsidR="00620D9D" w:rsidRPr="00EA2340">
              <w:rPr>
                <w:rStyle w:val="Hyperlink"/>
              </w:rPr>
              <w:t>8.1</w:t>
            </w:r>
            <w:r w:rsidR="00620D9D">
              <w:rPr>
                <w:rFonts w:asciiTheme="minorHAnsi" w:eastAsiaTheme="minorEastAsia" w:hAnsiTheme="minorHAnsi" w:cstheme="minorBidi"/>
                <w:sz w:val="22"/>
                <w:szCs w:val="22"/>
                <w:lang w:val="en-ZA" w:eastAsia="en-ZA"/>
              </w:rPr>
              <w:tab/>
            </w:r>
            <w:r w:rsidR="00620D9D" w:rsidRPr="00EA2340">
              <w:rPr>
                <w:rStyle w:val="Hyperlink"/>
              </w:rPr>
              <w:t>Appendix A: Motor calculations</w:t>
            </w:r>
            <w:r w:rsidR="00620D9D">
              <w:rPr>
                <w:webHidden/>
              </w:rPr>
              <w:tab/>
            </w:r>
            <w:r w:rsidR="00620D9D">
              <w:rPr>
                <w:webHidden/>
              </w:rPr>
              <w:fldChar w:fldCharType="begin"/>
            </w:r>
            <w:r w:rsidR="00620D9D">
              <w:rPr>
                <w:webHidden/>
              </w:rPr>
              <w:instrText xml:space="preserve"> PAGEREF _Toc131674020 \h </w:instrText>
            </w:r>
            <w:r w:rsidR="00620D9D">
              <w:rPr>
                <w:webHidden/>
              </w:rPr>
            </w:r>
            <w:r w:rsidR="00620D9D">
              <w:rPr>
                <w:webHidden/>
              </w:rPr>
              <w:fldChar w:fldCharType="separate"/>
            </w:r>
            <w:r w:rsidR="00620D9D">
              <w:rPr>
                <w:webHidden/>
              </w:rPr>
              <w:t>7</w:t>
            </w:r>
            <w:r w:rsidR="00620D9D">
              <w:rPr>
                <w:webHidden/>
              </w:rPr>
              <w:fldChar w:fldCharType="end"/>
            </w:r>
          </w:hyperlink>
        </w:p>
        <w:p w14:paraId="1452DD01" w14:textId="3165516B" w:rsidR="00620D9D" w:rsidRDefault="003E5E29">
          <w:pPr>
            <w:pStyle w:val="TOC2"/>
            <w:tabs>
              <w:tab w:val="left" w:pos="952"/>
              <w:tab w:val="right" w:leader="dot" w:pos="9857"/>
            </w:tabs>
            <w:rPr>
              <w:rFonts w:asciiTheme="minorHAnsi" w:eastAsiaTheme="minorEastAsia" w:hAnsiTheme="minorHAnsi" w:cstheme="minorBidi"/>
              <w:sz w:val="22"/>
              <w:szCs w:val="22"/>
              <w:lang w:val="en-ZA" w:eastAsia="en-ZA"/>
            </w:rPr>
          </w:pPr>
          <w:hyperlink w:anchor="_Toc131674021" w:history="1">
            <w:r w:rsidR="00620D9D" w:rsidRPr="00EA2340">
              <w:rPr>
                <w:rStyle w:val="Hyperlink"/>
              </w:rPr>
              <w:t>8.2</w:t>
            </w:r>
            <w:r w:rsidR="00620D9D">
              <w:rPr>
                <w:rFonts w:asciiTheme="minorHAnsi" w:eastAsiaTheme="minorEastAsia" w:hAnsiTheme="minorHAnsi" w:cstheme="minorBidi"/>
                <w:sz w:val="22"/>
                <w:szCs w:val="22"/>
                <w:lang w:val="en-ZA" w:eastAsia="en-ZA"/>
              </w:rPr>
              <w:tab/>
            </w:r>
            <w:r w:rsidR="00620D9D" w:rsidRPr="00EA2340">
              <w:rPr>
                <w:rStyle w:val="Hyperlink"/>
              </w:rPr>
              <w:t>Appendix B: Gear calculations</w:t>
            </w:r>
            <w:r w:rsidR="00620D9D">
              <w:rPr>
                <w:webHidden/>
              </w:rPr>
              <w:tab/>
            </w:r>
            <w:r w:rsidR="00620D9D">
              <w:rPr>
                <w:webHidden/>
              </w:rPr>
              <w:fldChar w:fldCharType="begin"/>
            </w:r>
            <w:r w:rsidR="00620D9D">
              <w:rPr>
                <w:webHidden/>
              </w:rPr>
              <w:instrText xml:space="preserve"> PAGEREF _Toc131674021 \h </w:instrText>
            </w:r>
            <w:r w:rsidR="00620D9D">
              <w:rPr>
                <w:webHidden/>
              </w:rPr>
            </w:r>
            <w:r w:rsidR="00620D9D">
              <w:rPr>
                <w:webHidden/>
              </w:rPr>
              <w:fldChar w:fldCharType="separate"/>
            </w:r>
            <w:r w:rsidR="00620D9D">
              <w:rPr>
                <w:webHidden/>
              </w:rPr>
              <w:t>7</w:t>
            </w:r>
            <w:r w:rsidR="00620D9D">
              <w:rPr>
                <w:webHidden/>
              </w:rPr>
              <w:fldChar w:fldCharType="end"/>
            </w:r>
          </w:hyperlink>
        </w:p>
        <w:p w14:paraId="49F51A72" w14:textId="358536D5" w:rsidR="00620D9D" w:rsidRDefault="003E5E29">
          <w:pPr>
            <w:pStyle w:val="TOC2"/>
            <w:tabs>
              <w:tab w:val="left" w:pos="952"/>
              <w:tab w:val="right" w:leader="dot" w:pos="9857"/>
            </w:tabs>
            <w:rPr>
              <w:rFonts w:asciiTheme="minorHAnsi" w:eastAsiaTheme="minorEastAsia" w:hAnsiTheme="minorHAnsi" w:cstheme="minorBidi"/>
              <w:sz w:val="22"/>
              <w:szCs w:val="22"/>
              <w:lang w:val="en-ZA" w:eastAsia="en-ZA"/>
            </w:rPr>
          </w:pPr>
          <w:hyperlink w:anchor="_Toc131674022" w:history="1">
            <w:r w:rsidR="00620D9D" w:rsidRPr="00EA2340">
              <w:rPr>
                <w:rStyle w:val="Hyperlink"/>
              </w:rPr>
              <w:t>8.3</w:t>
            </w:r>
            <w:r w:rsidR="00620D9D">
              <w:rPr>
                <w:rFonts w:asciiTheme="minorHAnsi" w:eastAsiaTheme="minorEastAsia" w:hAnsiTheme="minorHAnsi" w:cstheme="minorBidi"/>
                <w:sz w:val="22"/>
                <w:szCs w:val="22"/>
                <w:lang w:val="en-ZA" w:eastAsia="en-ZA"/>
              </w:rPr>
              <w:tab/>
            </w:r>
            <w:r w:rsidR="00620D9D" w:rsidRPr="00EA2340">
              <w:rPr>
                <w:rStyle w:val="Hyperlink"/>
              </w:rPr>
              <w:t>Appendix C: Deflection calculations</w:t>
            </w:r>
            <w:r w:rsidR="00620D9D">
              <w:rPr>
                <w:webHidden/>
              </w:rPr>
              <w:tab/>
            </w:r>
            <w:r w:rsidR="00620D9D">
              <w:rPr>
                <w:webHidden/>
              </w:rPr>
              <w:fldChar w:fldCharType="begin"/>
            </w:r>
            <w:r w:rsidR="00620D9D">
              <w:rPr>
                <w:webHidden/>
              </w:rPr>
              <w:instrText xml:space="preserve"> PAGEREF _Toc131674022 \h </w:instrText>
            </w:r>
            <w:r w:rsidR="00620D9D">
              <w:rPr>
                <w:webHidden/>
              </w:rPr>
            </w:r>
            <w:r w:rsidR="00620D9D">
              <w:rPr>
                <w:webHidden/>
              </w:rPr>
              <w:fldChar w:fldCharType="separate"/>
            </w:r>
            <w:r w:rsidR="00620D9D">
              <w:rPr>
                <w:webHidden/>
              </w:rPr>
              <w:t>7</w:t>
            </w:r>
            <w:r w:rsidR="00620D9D">
              <w:rPr>
                <w:webHidden/>
              </w:rPr>
              <w:fldChar w:fldCharType="end"/>
            </w:r>
          </w:hyperlink>
        </w:p>
        <w:p w14:paraId="5B047243" w14:textId="2E6A5014" w:rsidR="00620D9D" w:rsidRDefault="003E5E29">
          <w:pPr>
            <w:pStyle w:val="TOC2"/>
            <w:tabs>
              <w:tab w:val="left" w:pos="952"/>
              <w:tab w:val="right" w:leader="dot" w:pos="9857"/>
            </w:tabs>
            <w:rPr>
              <w:rFonts w:asciiTheme="minorHAnsi" w:eastAsiaTheme="minorEastAsia" w:hAnsiTheme="minorHAnsi" w:cstheme="minorBidi"/>
              <w:sz w:val="22"/>
              <w:szCs w:val="22"/>
              <w:lang w:val="en-ZA" w:eastAsia="en-ZA"/>
            </w:rPr>
          </w:pPr>
          <w:hyperlink w:anchor="_Toc131674023" w:history="1">
            <w:r w:rsidR="00620D9D" w:rsidRPr="00EA2340">
              <w:rPr>
                <w:rStyle w:val="Hyperlink"/>
              </w:rPr>
              <w:t>8.4</w:t>
            </w:r>
            <w:r w:rsidR="00620D9D">
              <w:rPr>
                <w:rFonts w:asciiTheme="minorHAnsi" w:eastAsiaTheme="minorEastAsia" w:hAnsiTheme="minorHAnsi" w:cstheme="minorBidi"/>
                <w:sz w:val="22"/>
                <w:szCs w:val="22"/>
                <w:lang w:val="en-ZA" w:eastAsia="en-ZA"/>
              </w:rPr>
              <w:tab/>
            </w:r>
            <w:r w:rsidR="00620D9D" w:rsidRPr="00EA2340">
              <w:rPr>
                <w:rStyle w:val="Hyperlink"/>
              </w:rPr>
              <w:t>Appendix D: Torsion calculations</w:t>
            </w:r>
            <w:r w:rsidR="00620D9D">
              <w:rPr>
                <w:webHidden/>
              </w:rPr>
              <w:tab/>
            </w:r>
            <w:r w:rsidR="00620D9D">
              <w:rPr>
                <w:webHidden/>
              </w:rPr>
              <w:fldChar w:fldCharType="begin"/>
            </w:r>
            <w:r w:rsidR="00620D9D">
              <w:rPr>
                <w:webHidden/>
              </w:rPr>
              <w:instrText xml:space="preserve"> PAGEREF _Toc131674023 \h </w:instrText>
            </w:r>
            <w:r w:rsidR="00620D9D">
              <w:rPr>
                <w:webHidden/>
              </w:rPr>
            </w:r>
            <w:r w:rsidR="00620D9D">
              <w:rPr>
                <w:webHidden/>
              </w:rPr>
              <w:fldChar w:fldCharType="separate"/>
            </w:r>
            <w:r w:rsidR="00620D9D">
              <w:rPr>
                <w:webHidden/>
              </w:rPr>
              <w:t>7</w:t>
            </w:r>
            <w:r w:rsidR="00620D9D">
              <w:rPr>
                <w:webHidden/>
              </w:rPr>
              <w:fldChar w:fldCharType="end"/>
            </w:r>
          </w:hyperlink>
        </w:p>
        <w:p w14:paraId="54A04EED" w14:textId="54F9DF5B" w:rsidR="00620D9D" w:rsidRDefault="003E5E29">
          <w:pPr>
            <w:pStyle w:val="TOC2"/>
            <w:tabs>
              <w:tab w:val="left" w:pos="952"/>
              <w:tab w:val="right" w:leader="dot" w:pos="9857"/>
            </w:tabs>
            <w:rPr>
              <w:rFonts w:asciiTheme="minorHAnsi" w:eastAsiaTheme="minorEastAsia" w:hAnsiTheme="minorHAnsi" w:cstheme="minorBidi"/>
              <w:sz w:val="22"/>
              <w:szCs w:val="22"/>
              <w:lang w:val="en-ZA" w:eastAsia="en-ZA"/>
            </w:rPr>
          </w:pPr>
          <w:hyperlink w:anchor="_Toc131674024" w:history="1">
            <w:r w:rsidR="00620D9D" w:rsidRPr="00EA2340">
              <w:rPr>
                <w:rStyle w:val="Hyperlink"/>
              </w:rPr>
              <w:t>8.5</w:t>
            </w:r>
            <w:r w:rsidR="00620D9D">
              <w:rPr>
                <w:rFonts w:asciiTheme="minorHAnsi" w:eastAsiaTheme="minorEastAsia" w:hAnsiTheme="minorHAnsi" w:cstheme="minorBidi"/>
                <w:sz w:val="22"/>
                <w:szCs w:val="22"/>
                <w:lang w:val="en-ZA" w:eastAsia="en-ZA"/>
              </w:rPr>
              <w:tab/>
            </w:r>
            <w:r w:rsidR="00620D9D" w:rsidRPr="00EA2340">
              <w:rPr>
                <w:rStyle w:val="Hyperlink"/>
              </w:rPr>
              <w:t>Appendix E: Strength calculations</w:t>
            </w:r>
            <w:r w:rsidR="00620D9D">
              <w:rPr>
                <w:webHidden/>
              </w:rPr>
              <w:tab/>
            </w:r>
            <w:r w:rsidR="00620D9D">
              <w:rPr>
                <w:webHidden/>
              </w:rPr>
              <w:fldChar w:fldCharType="begin"/>
            </w:r>
            <w:r w:rsidR="00620D9D">
              <w:rPr>
                <w:webHidden/>
              </w:rPr>
              <w:instrText xml:space="preserve"> PAGEREF _Toc131674024 \h </w:instrText>
            </w:r>
            <w:r w:rsidR="00620D9D">
              <w:rPr>
                <w:webHidden/>
              </w:rPr>
            </w:r>
            <w:r w:rsidR="00620D9D">
              <w:rPr>
                <w:webHidden/>
              </w:rPr>
              <w:fldChar w:fldCharType="separate"/>
            </w:r>
            <w:r w:rsidR="00620D9D">
              <w:rPr>
                <w:webHidden/>
              </w:rPr>
              <w:t>7</w:t>
            </w:r>
            <w:r w:rsidR="00620D9D">
              <w:rPr>
                <w:webHidden/>
              </w:rPr>
              <w:fldChar w:fldCharType="end"/>
            </w:r>
          </w:hyperlink>
        </w:p>
        <w:p w14:paraId="2500CB17" w14:textId="7498FBF1" w:rsidR="00620D9D" w:rsidRDefault="003E5E29">
          <w:pPr>
            <w:pStyle w:val="TOC2"/>
            <w:tabs>
              <w:tab w:val="left" w:pos="952"/>
              <w:tab w:val="right" w:leader="dot" w:pos="9857"/>
            </w:tabs>
            <w:rPr>
              <w:rFonts w:asciiTheme="minorHAnsi" w:eastAsiaTheme="minorEastAsia" w:hAnsiTheme="minorHAnsi" w:cstheme="minorBidi"/>
              <w:sz w:val="22"/>
              <w:szCs w:val="22"/>
              <w:lang w:val="en-ZA" w:eastAsia="en-ZA"/>
            </w:rPr>
          </w:pPr>
          <w:hyperlink w:anchor="_Toc131674025" w:history="1">
            <w:r w:rsidR="00620D9D" w:rsidRPr="00EA2340">
              <w:rPr>
                <w:rStyle w:val="Hyperlink"/>
              </w:rPr>
              <w:t>8.6</w:t>
            </w:r>
            <w:r w:rsidR="00620D9D">
              <w:rPr>
                <w:rFonts w:asciiTheme="minorHAnsi" w:eastAsiaTheme="minorEastAsia" w:hAnsiTheme="minorHAnsi" w:cstheme="minorBidi"/>
                <w:sz w:val="22"/>
                <w:szCs w:val="22"/>
                <w:lang w:val="en-ZA" w:eastAsia="en-ZA"/>
              </w:rPr>
              <w:tab/>
            </w:r>
            <w:r w:rsidR="00620D9D" w:rsidRPr="00EA2340">
              <w:rPr>
                <w:rStyle w:val="Hyperlink"/>
              </w:rPr>
              <w:t>Appendix F: Mass calculations</w:t>
            </w:r>
            <w:r w:rsidR="00620D9D">
              <w:rPr>
                <w:webHidden/>
              </w:rPr>
              <w:tab/>
            </w:r>
            <w:r w:rsidR="00620D9D">
              <w:rPr>
                <w:webHidden/>
              </w:rPr>
              <w:fldChar w:fldCharType="begin"/>
            </w:r>
            <w:r w:rsidR="00620D9D">
              <w:rPr>
                <w:webHidden/>
              </w:rPr>
              <w:instrText xml:space="preserve"> PAGEREF _Toc131674025 \h </w:instrText>
            </w:r>
            <w:r w:rsidR="00620D9D">
              <w:rPr>
                <w:webHidden/>
              </w:rPr>
            </w:r>
            <w:r w:rsidR="00620D9D">
              <w:rPr>
                <w:webHidden/>
              </w:rPr>
              <w:fldChar w:fldCharType="separate"/>
            </w:r>
            <w:r w:rsidR="00620D9D">
              <w:rPr>
                <w:webHidden/>
              </w:rPr>
              <w:t>7</w:t>
            </w:r>
            <w:r w:rsidR="00620D9D">
              <w:rPr>
                <w:webHidden/>
              </w:rPr>
              <w:fldChar w:fldCharType="end"/>
            </w:r>
          </w:hyperlink>
        </w:p>
        <w:p w14:paraId="2A7C07E6" w14:textId="1772CE93" w:rsidR="00620D9D" w:rsidRDefault="003E5E29">
          <w:pPr>
            <w:pStyle w:val="TOC2"/>
            <w:tabs>
              <w:tab w:val="left" w:pos="952"/>
              <w:tab w:val="right" w:leader="dot" w:pos="9857"/>
            </w:tabs>
            <w:rPr>
              <w:rFonts w:asciiTheme="minorHAnsi" w:eastAsiaTheme="minorEastAsia" w:hAnsiTheme="minorHAnsi" w:cstheme="minorBidi"/>
              <w:sz w:val="22"/>
              <w:szCs w:val="22"/>
              <w:lang w:val="en-ZA" w:eastAsia="en-ZA"/>
            </w:rPr>
          </w:pPr>
          <w:hyperlink w:anchor="_Toc131674026" w:history="1">
            <w:r w:rsidR="00620D9D" w:rsidRPr="00EA2340">
              <w:rPr>
                <w:rStyle w:val="Hyperlink"/>
              </w:rPr>
              <w:t>8.7</w:t>
            </w:r>
            <w:r w:rsidR="00620D9D">
              <w:rPr>
                <w:rFonts w:asciiTheme="minorHAnsi" w:eastAsiaTheme="minorEastAsia" w:hAnsiTheme="minorHAnsi" w:cstheme="minorBidi"/>
                <w:sz w:val="22"/>
                <w:szCs w:val="22"/>
                <w:lang w:val="en-ZA" w:eastAsia="en-ZA"/>
              </w:rPr>
              <w:tab/>
            </w:r>
            <w:r w:rsidR="00620D9D" w:rsidRPr="00EA2340">
              <w:rPr>
                <w:rStyle w:val="Hyperlink"/>
              </w:rPr>
              <w:t>Appendix G: Cost calculations</w:t>
            </w:r>
            <w:r w:rsidR="00620D9D">
              <w:rPr>
                <w:webHidden/>
              </w:rPr>
              <w:tab/>
            </w:r>
            <w:r w:rsidR="00620D9D">
              <w:rPr>
                <w:webHidden/>
              </w:rPr>
              <w:fldChar w:fldCharType="begin"/>
            </w:r>
            <w:r w:rsidR="00620D9D">
              <w:rPr>
                <w:webHidden/>
              </w:rPr>
              <w:instrText xml:space="preserve"> PAGEREF _Toc131674026 \h </w:instrText>
            </w:r>
            <w:r w:rsidR="00620D9D">
              <w:rPr>
                <w:webHidden/>
              </w:rPr>
            </w:r>
            <w:r w:rsidR="00620D9D">
              <w:rPr>
                <w:webHidden/>
              </w:rPr>
              <w:fldChar w:fldCharType="separate"/>
            </w:r>
            <w:r w:rsidR="00620D9D">
              <w:rPr>
                <w:webHidden/>
              </w:rPr>
              <w:t>7</w:t>
            </w:r>
            <w:r w:rsidR="00620D9D">
              <w:rPr>
                <w:webHidden/>
              </w:rPr>
              <w:fldChar w:fldCharType="end"/>
            </w:r>
          </w:hyperlink>
        </w:p>
        <w:p w14:paraId="398300C2" w14:textId="77676AB5" w:rsidR="008F534D" w:rsidRDefault="00317C0E">
          <w:r>
            <w:rPr>
              <w:noProof/>
              <w:sz w:val="20"/>
              <w:szCs w:val="28"/>
            </w:rPr>
            <w:fldChar w:fldCharType="end"/>
          </w:r>
        </w:p>
      </w:sdtContent>
    </w:sdt>
    <w:p w14:paraId="71C0ECEA" w14:textId="77777777" w:rsidR="0017408F" w:rsidRDefault="0017408F" w:rsidP="0017408F">
      <w:bookmarkStart w:id="1" w:name="_Toc364609394"/>
    </w:p>
    <w:p w14:paraId="114DB011" w14:textId="0813BD16" w:rsidR="006F15A4" w:rsidRDefault="006F15A4">
      <w:pPr>
        <w:widowControl/>
        <w:spacing w:after="0" w:line="240" w:lineRule="auto"/>
        <w:jc w:val="left"/>
        <w:rPr>
          <w:rFonts w:hAnsi="Arial Bold"/>
          <w:b/>
          <w:caps/>
          <w:kern w:val="28"/>
          <w:sz w:val="24"/>
        </w:rPr>
      </w:pPr>
      <w:bookmarkStart w:id="2" w:name="_Toc43611087"/>
      <w:bookmarkStart w:id="3" w:name="_Toc44994432"/>
      <w:bookmarkStart w:id="4" w:name="_Toc364609397"/>
      <w:bookmarkEnd w:id="0"/>
      <w:bookmarkEnd w:id="1"/>
    </w:p>
    <w:p w14:paraId="7849B820" w14:textId="3F299A3D" w:rsidR="003D4B5A" w:rsidRDefault="003D4B5A">
      <w:pPr>
        <w:widowControl/>
        <w:spacing w:after="0" w:line="240" w:lineRule="auto"/>
        <w:jc w:val="left"/>
        <w:rPr>
          <w:rFonts w:hAnsi="Arial Bold"/>
          <w:b/>
          <w:caps/>
          <w:kern w:val="28"/>
          <w:sz w:val="24"/>
        </w:rPr>
      </w:pPr>
    </w:p>
    <w:p w14:paraId="3A0EDE51" w14:textId="699DFBBF" w:rsidR="003D4B5A" w:rsidRDefault="003D4B5A">
      <w:pPr>
        <w:widowControl/>
        <w:spacing w:after="0" w:line="240" w:lineRule="auto"/>
        <w:jc w:val="left"/>
        <w:rPr>
          <w:rFonts w:hAnsi="Arial Bold"/>
          <w:b/>
          <w:caps/>
          <w:kern w:val="28"/>
          <w:sz w:val="24"/>
        </w:rPr>
      </w:pPr>
    </w:p>
    <w:p w14:paraId="6CCFB39D" w14:textId="06CC3360" w:rsidR="003D4B5A" w:rsidRDefault="003D4B5A">
      <w:pPr>
        <w:widowControl/>
        <w:spacing w:after="0" w:line="240" w:lineRule="auto"/>
        <w:jc w:val="left"/>
        <w:rPr>
          <w:rFonts w:hAnsi="Arial Bold"/>
          <w:b/>
          <w:caps/>
          <w:kern w:val="28"/>
          <w:sz w:val="24"/>
        </w:rPr>
      </w:pPr>
    </w:p>
    <w:p w14:paraId="62DB8FC9" w14:textId="6B9EE9A8" w:rsidR="003D4B5A" w:rsidRDefault="003D4B5A">
      <w:pPr>
        <w:widowControl/>
        <w:spacing w:after="0" w:line="240" w:lineRule="auto"/>
        <w:jc w:val="left"/>
        <w:rPr>
          <w:rFonts w:hAnsi="Arial Bold"/>
          <w:b/>
          <w:caps/>
          <w:kern w:val="28"/>
          <w:sz w:val="24"/>
        </w:rPr>
      </w:pPr>
    </w:p>
    <w:p w14:paraId="4A76B563" w14:textId="1CFA6C7E" w:rsidR="003D4B5A" w:rsidRDefault="003D4B5A">
      <w:pPr>
        <w:widowControl/>
        <w:spacing w:after="0" w:line="240" w:lineRule="auto"/>
        <w:jc w:val="left"/>
        <w:rPr>
          <w:rFonts w:hAnsi="Arial Bold"/>
          <w:b/>
          <w:caps/>
          <w:kern w:val="28"/>
          <w:sz w:val="24"/>
        </w:rPr>
      </w:pPr>
    </w:p>
    <w:p w14:paraId="4E20D106" w14:textId="6E26613D" w:rsidR="003D4B5A" w:rsidRDefault="003D4B5A">
      <w:pPr>
        <w:widowControl/>
        <w:spacing w:after="0" w:line="240" w:lineRule="auto"/>
        <w:jc w:val="left"/>
        <w:rPr>
          <w:rFonts w:hAnsi="Arial Bold"/>
          <w:b/>
          <w:caps/>
          <w:kern w:val="28"/>
          <w:sz w:val="24"/>
        </w:rPr>
      </w:pPr>
    </w:p>
    <w:p w14:paraId="516D5DEA" w14:textId="5397CAFB" w:rsidR="003D4B5A" w:rsidRDefault="003D4B5A">
      <w:pPr>
        <w:widowControl/>
        <w:spacing w:after="0" w:line="240" w:lineRule="auto"/>
        <w:jc w:val="left"/>
        <w:rPr>
          <w:rFonts w:hAnsi="Arial Bold"/>
          <w:b/>
          <w:caps/>
          <w:kern w:val="28"/>
          <w:sz w:val="24"/>
        </w:rPr>
      </w:pPr>
    </w:p>
    <w:p w14:paraId="0152D3DB" w14:textId="5AB89630" w:rsidR="003D4B5A" w:rsidRDefault="003D4B5A">
      <w:pPr>
        <w:widowControl/>
        <w:spacing w:after="0" w:line="240" w:lineRule="auto"/>
        <w:jc w:val="left"/>
        <w:rPr>
          <w:rFonts w:hAnsi="Arial Bold"/>
          <w:b/>
          <w:caps/>
          <w:kern w:val="28"/>
          <w:sz w:val="24"/>
        </w:rPr>
      </w:pPr>
    </w:p>
    <w:p w14:paraId="7666A658" w14:textId="3AA1B067" w:rsidR="003D4B5A" w:rsidRDefault="003D4B5A">
      <w:pPr>
        <w:widowControl/>
        <w:spacing w:after="0" w:line="240" w:lineRule="auto"/>
        <w:jc w:val="left"/>
        <w:rPr>
          <w:rFonts w:hAnsi="Arial Bold"/>
          <w:b/>
          <w:caps/>
          <w:kern w:val="28"/>
          <w:sz w:val="24"/>
        </w:rPr>
      </w:pPr>
    </w:p>
    <w:p w14:paraId="67F931C3" w14:textId="125D959E" w:rsidR="003D4B5A" w:rsidRDefault="003D4B5A">
      <w:pPr>
        <w:widowControl/>
        <w:spacing w:after="0" w:line="240" w:lineRule="auto"/>
        <w:jc w:val="left"/>
        <w:rPr>
          <w:rFonts w:hAnsi="Arial Bold"/>
          <w:b/>
          <w:caps/>
          <w:kern w:val="28"/>
          <w:sz w:val="24"/>
        </w:rPr>
      </w:pPr>
    </w:p>
    <w:p w14:paraId="2B417AAF" w14:textId="2AEDB183" w:rsidR="003D4B5A" w:rsidRDefault="003D4B5A">
      <w:pPr>
        <w:widowControl/>
        <w:spacing w:after="0" w:line="240" w:lineRule="auto"/>
        <w:jc w:val="left"/>
        <w:rPr>
          <w:rFonts w:hAnsi="Arial Bold"/>
          <w:b/>
          <w:caps/>
          <w:kern w:val="28"/>
          <w:sz w:val="24"/>
        </w:rPr>
      </w:pPr>
    </w:p>
    <w:p w14:paraId="7BBFB325" w14:textId="4788DBE7" w:rsidR="003D4B5A" w:rsidRDefault="003D4B5A">
      <w:pPr>
        <w:widowControl/>
        <w:spacing w:after="0" w:line="240" w:lineRule="auto"/>
        <w:jc w:val="left"/>
        <w:rPr>
          <w:rFonts w:hAnsi="Arial Bold"/>
          <w:b/>
          <w:caps/>
          <w:kern w:val="28"/>
          <w:sz w:val="24"/>
        </w:rPr>
      </w:pPr>
    </w:p>
    <w:p w14:paraId="686919A3" w14:textId="5686E07C" w:rsidR="003D4B5A" w:rsidRDefault="003D4B5A">
      <w:pPr>
        <w:widowControl/>
        <w:spacing w:after="0" w:line="240" w:lineRule="auto"/>
        <w:jc w:val="left"/>
        <w:rPr>
          <w:rFonts w:hAnsi="Arial Bold"/>
          <w:b/>
          <w:caps/>
          <w:kern w:val="28"/>
          <w:sz w:val="24"/>
        </w:rPr>
      </w:pPr>
    </w:p>
    <w:p w14:paraId="0F5EE212" w14:textId="2A11D1F2" w:rsidR="003D4B5A" w:rsidRDefault="003D4B5A">
      <w:pPr>
        <w:widowControl/>
        <w:spacing w:after="0" w:line="240" w:lineRule="auto"/>
        <w:jc w:val="left"/>
        <w:rPr>
          <w:rFonts w:hAnsi="Arial Bold"/>
          <w:b/>
          <w:caps/>
          <w:kern w:val="28"/>
          <w:sz w:val="24"/>
        </w:rPr>
      </w:pPr>
    </w:p>
    <w:p w14:paraId="08AFE97D" w14:textId="3ABC1F58" w:rsidR="003D4B5A" w:rsidRDefault="003D4B5A">
      <w:pPr>
        <w:widowControl/>
        <w:spacing w:after="0" w:line="240" w:lineRule="auto"/>
        <w:jc w:val="left"/>
        <w:rPr>
          <w:rFonts w:hAnsi="Arial Bold"/>
          <w:b/>
          <w:caps/>
          <w:kern w:val="28"/>
          <w:sz w:val="24"/>
        </w:rPr>
      </w:pPr>
    </w:p>
    <w:p w14:paraId="5E0B356E" w14:textId="7E02B474" w:rsidR="003D4B5A" w:rsidRDefault="003D4B5A">
      <w:pPr>
        <w:widowControl/>
        <w:spacing w:after="0" w:line="240" w:lineRule="auto"/>
        <w:jc w:val="left"/>
        <w:rPr>
          <w:rFonts w:hAnsi="Arial Bold"/>
          <w:b/>
          <w:caps/>
          <w:kern w:val="28"/>
          <w:sz w:val="24"/>
        </w:rPr>
      </w:pPr>
    </w:p>
    <w:p w14:paraId="48D1B183" w14:textId="192A2CD8" w:rsidR="003D4B5A" w:rsidRDefault="003D4B5A">
      <w:pPr>
        <w:widowControl/>
        <w:spacing w:after="0" w:line="240" w:lineRule="auto"/>
        <w:jc w:val="left"/>
        <w:rPr>
          <w:rFonts w:hAnsi="Arial Bold"/>
          <w:b/>
          <w:caps/>
          <w:kern w:val="28"/>
          <w:sz w:val="24"/>
        </w:rPr>
      </w:pPr>
    </w:p>
    <w:p w14:paraId="0207142B" w14:textId="77777777" w:rsidR="003D4B5A" w:rsidRDefault="003D4B5A">
      <w:pPr>
        <w:widowControl/>
        <w:spacing w:after="0" w:line="240" w:lineRule="auto"/>
        <w:jc w:val="left"/>
        <w:rPr>
          <w:rFonts w:hAnsi="Arial Bold"/>
          <w:b/>
          <w:caps/>
          <w:kern w:val="28"/>
          <w:sz w:val="24"/>
        </w:rPr>
      </w:pPr>
    </w:p>
    <w:p w14:paraId="6C6834BF" w14:textId="0A8C3EC5" w:rsidR="00FA3378" w:rsidRDefault="008641B6" w:rsidP="009B2B26">
      <w:pPr>
        <w:pStyle w:val="Heading1"/>
      </w:pPr>
      <w:bookmarkStart w:id="5" w:name="_Toc131674006"/>
      <w:bookmarkEnd w:id="2"/>
      <w:bookmarkEnd w:id="3"/>
      <w:bookmarkEnd w:id="4"/>
      <w:r>
        <w:lastRenderedPageBreak/>
        <w:t>Introduction</w:t>
      </w:r>
      <w:bookmarkEnd w:id="5"/>
    </w:p>
    <w:p w14:paraId="31F79B6F" w14:textId="4B69A929" w:rsidR="008641B6" w:rsidRDefault="008641B6" w:rsidP="008320A3"/>
    <w:p w14:paraId="2F8B5B31" w14:textId="15DEE97B" w:rsidR="003D4B5A" w:rsidRDefault="003D4B5A" w:rsidP="008320A3">
      <w:r>
        <w:t>Th</w:t>
      </w:r>
      <w:r w:rsidR="005A646E">
        <w:t>e final concept of assignment is shown the figure below.</w:t>
      </w:r>
    </w:p>
    <w:p w14:paraId="5E49FCA6" w14:textId="77777777" w:rsidR="005A646E" w:rsidRDefault="005A646E" w:rsidP="005A646E">
      <w:pPr>
        <w:keepNext/>
      </w:pPr>
      <w:r>
        <w:rPr>
          <w:noProof/>
        </w:rPr>
        <w:drawing>
          <wp:inline distT="0" distB="0" distL="0" distR="0" wp14:anchorId="5DD9E566" wp14:editId="34D6131B">
            <wp:extent cx="4775670" cy="2705100"/>
            <wp:effectExtent l="0" t="0" r="6350" b="0"/>
            <wp:docPr id="685037005" name="Picture 685037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37005" name="final c.PNG"/>
                    <pic:cNvPicPr/>
                  </pic:nvPicPr>
                  <pic:blipFill>
                    <a:blip r:embed="rId10">
                      <a:extLst>
                        <a:ext uri="{28A0092B-C50C-407E-A947-70E740481C1C}">
                          <a14:useLocalDpi xmlns:a14="http://schemas.microsoft.com/office/drawing/2010/main" val="0"/>
                        </a:ext>
                      </a:extLst>
                    </a:blip>
                    <a:stretch>
                      <a:fillRect/>
                    </a:stretch>
                  </pic:blipFill>
                  <pic:spPr>
                    <a:xfrm>
                      <a:off x="0" y="0"/>
                      <a:ext cx="4783414" cy="2709486"/>
                    </a:xfrm>
                    <a:prstGeom prst="rect">
                      <a:avLst/>
                    </a:prstGeom>
                  </pic:spPr>
                </pic:pic>
              </a:graphicData>
            </a:graphic>
          </wp:inline>
        </w:drawing>
      </w:r>
    </w:p>
    <w:p w14:paraId="1E21E871" w14:textId="30D8A1F1" w:rsidR="005A646E" w:rsidRDefault="005A646E" w:rsidP="005A646E">
      <w:pPr>
        <w:pStyle w:val="Caption"/>
        <w:jc w:val="both"/>
      </w:pPr>
      <w:r>
        <w:t xml:space="preserve">Figure </w:t>
      </w:r>
      <w:r>
        <w:fldChar w:fldCharType="begin"/>
      </w:r>
      <w:r>
        <w:instrText xml:space="preserve"> SEQ Figure \* ARABIC </w:instrText>
      </w:r>
      <w:r>
        <w:fldChar w:fldCharType="separate"/>
      </w:r>
      <w:r w:rsidR="00BA73AE">
        <w:rPr>
          <w:noProof/>
        </w:rPr>
        <w:t>2</w:t>
      </w:r>
      <w:r>
        <w:fldChar w:fldCharType="end"/>
      </w:r>
      <w:r>
        <w:t xml:space="preserve">: The final concept of </w:t>
      </w:r>
      <w:r w:rsidR="00BA73AE">
        <w:t>assignment 1</w:t>
      </w:r>
    </w:p>
    <w:p w14:paraId="0383B51E" w14:textId="6EC7DFAA" w:rsidR="00BA73AE" w:rsidRDefault="00BA73AE" w:rsidP="00BA73AE"/>
    <w:p w14:paraId="04DC7D90" w14:textId="3AFB8EDF" w:rsidR="00BA73AE" w:rsidRDefault="00BA73AE" w:rsidP="00BA73AE">
      <w:r>
        <w:t xml:space="preserve">The final concept </w:t>
      </w:r>
      <w:proofErr w:type="spellStart"/>
      <w:r>
        <w:t>od</w:t>
      </w:r>
      <w:proofErr w:type="spellEnd"/>
      <w:r>
        <w:t xml:space="preserve"> assignment 1 had the following issues:</w:t>
      </w:r>
    </w:p>
    <w:p w14:paraId="5FA4E2CB" w14:textId="51B00E45" w:rsidR="00BA73AE" w:rsidRDefault="00BA73AE" w:rsidP="008D42E3">
      <w:pPr>
        <w:pStyle w:val="ListParagraph"/>
        <w:numPr>
          <w:ilvl w:val="0"/>
          <w:numId w:val="37"/>
        </w:numPr>
      </w:pPr>
      <w:r>
        <w:t>It could not bend the pipe fixed 40 mm the surface</w:t>
      </w:r>
    </w:p>
    <w:p w14:paraId="6A20579D" w14:textId="7F5EF713" w:rsidR="00BA73AE" w:rsidRDefault="00BA73AE" w:rsidP="008D42E3">
      <w:pPr>
        <w:pStyle w:val="ListParagraph"/>
        <w:numPr>
          <w:ilvl w:val="0"/>
          <w:numId w:val="37"/>
        </w:numPr>
      </w:pPr>
      <w:r>
        <w:t>It could not bend the pipe in every direction</w:t>
      </w:r>
    </w:p>
    <w:p w14:paraId="79399839" w14:textId="5B54D05B" w:rsidR="00BA73AE" w:rsidRDefault="00BA73AE" w:rsidP="008D42E3">
      <w:pPr>
        <w:pStyle w:val="ListParagraph"/>
        <w:numPr>
          <w:ilvl w:val="0"/>
          <w:numId w:val="37"/>
        </w:numPr>
      </w:pPr>
      <w:r>
        <w:t>The image of the concept was not clear enough</w:t>
      </w:r>
    </w:p>
    <w:p w14:paraId="568BC0B8" w14:textId="315A2587" w:rsidR="00BA73AE" w:rsidRDefault="00BA73AE" w:rsidP="008D42E3">
      <w:pPr>
        <w:pStyle w:val="ListParagraph"/>
        <w:numPr>
          <w:ilvl w:val="0"/>
          <w:numId w:val="37"/>
        </w:numPr>
      </w:pPr>
      <w:r>
        <w:t>The shaft support is not shown</w:t>
      </w:r>
    </w:p>
    <w:p w14:paraId="0B3F3FA7" w14:textId="64DDE472" w:rsidR="00BA73AE" w:rsidRDefault="00BA73AE" w:rsidP="008D42E3">
      <w:pPr>
        <w:pStyle w:val="ListParagraph"/>
        <w:numPr>
          <w:ilvl w:val="0"/>
          <w:numId w:val="37"/>
        </w:numPr>
      </w:pPr>
      <w:r>
        <w:t>The angle control mechanism is not clear shown</w:t>
      </w:r>
    </w:p>
    <w:p w14:paraId="2F91D2C4" w14:textId="3BAE77CD" w:rsidR="00BA73AE" w:rsidRDefault="00BA73AE" w:rsidP="008D42E3">
      <w:pPr>
        <w:pStyle w:val="ListParagraph"/>
        <w:numPr>
          <w:ilvl w:val="0"/>
          <w:numId w:val="37"/>
        </w:numPr>
      </w:pPr>
      <w:r>
        <w:t>The concept did not the shape of the design into consideration</w:t>
      </w:r>
    </w:p>
    <w:p w14:paraId="2F36CA77" w14:textId="74798F30" w:rsidR="00BA73AE" w:rsidRDefault="00BA73AE" w:rsidP="00BA73AE"/>
    <w:p w14:paraId="767709F6" w14:textId="2F94DB93" w:rsidR="00BA73AE" w:rsidRDefault="00BA73AE" w:rsidP="00BA73AE">
      <w:r>
        <w:t xml:space="preserve">The new design is made using a drawing software so that the image </w:t>
      </w:r>
      <w:proofErr w:type="gramStart"/>
      <w:r>
        <w:t>are</w:t>
      </w:r>
      <w:proofErr w:type="gramEnd"/>
      <w:r>
        <w:t xml:space="preserve"> clear and every part can be seen. The following parts were redesigned:</w:t>
      </w:r>
    </w:p>
    <w:p w14:paraId="7CB8746F" w14:textId="3F79E612" w:rsidR="00BA73AE" w:rsidRDefault="00BA73AE" w:rsidP="008D42E3">
      <w:pPr>
        <w:pStyle w:val="ListParagraph"/>
        <w:numPr>
          <w:ilvl w:val="0"/>
          <w:numId w:val="38"/>
        </w:numPr>
      </w:pPr>
      <w:r>
        <w:t>The housing</w:t>
      </w:r>
    </w:p>
    <w:p w14:paraId="427C0480" w14:textId="52AB8C26" w:rsidR="00BA73AE" w:rsidRDefault="00BA73AE" w:rsidP="008D42E3">
      <w:pPr>
        <w:pStyle w:val="ListParagraph"/>
        <w:numPr>
          <w:ilvl w:val="0"/>
          <w:numId w:val="38"/>
        </w:numPr>
      </w:pPr>
      <w:r>
        <w:t>The gearbox</w:t>
      </w:r>
    </w:p>
    <w:p w14:paraId="1A2C7116" w14:textId="38D0227C" w:rsidR="00BA73AE" w:rsidRDefault="00BA73AE" w:rsidP="008D42E3">
      <w:pPr>
        <w:pStyle w:val="ListParagraph"/>
        <w:numPr>
          <w:ilvl w:val="0"/>
          <w:numId w:val="38"/>
        </w:numPr>
      </w:pPr>
      <w:r>
        <w:t>The battery holder</w:t>
      </w:r>
    </w:p>
    <w:p w14:paraId="23C7B22F" w14:textId="6818F4D4" w:rsidR="00BA73AE" w:rsidRDefault="00BA73AE" w:rsidP="008D42E3">
      <w:pPr>
        <w:pStyle w:val="ListParagraph"/>
        <w:numPr>
          <w:ilvl w:val="0"/>
          <w:numId w:val="38"/>
        </w:numPr>
      </w:pPr>
      <w:r>
        <w:t>The shaft supports</w:t>
      </w:r>
    </w:p>
    <w:p w14:paraId="700E50A7" w14:textId="3F9CC360" w:rsidR="00BA73AE" w:rsidRDefault="00BA73AE" w:rsidP="008D42E3">
      <w:pPr>
        <w:pStyle w:val="ListParagraph"/>
        <w:numPr>
          <w:ilvl w:val="0"/>
          <w:numId w:val="38"/>
        </w:numPr>
      </w:pPr>
      <w:r>
        <w:t>The custom shaft</w:t>
      </w:r>
    </w:p>
    <w:p w14:paraId="7C00191B" w14:textId="15045EFA" w:rsidR="00BA73AE" w:rsidRDefault="00BA73AE" w:rsidP="00BA73AE"/>
    <w:p w14:paraId="63BC6CC4" w14:textId="4EA59423" w:rsidR="00BA73AE" w:rsidRDefault="00BA73AE" w:rsidP="00BA73AE"/>
    <w:p w14:paraId="4130E2FF" w14:textId="0B813A24" w:rsidR="00BA73AE" w:rsidRDefault="00BA73AE" w:rsidP="00BA73AE"/>
    <w:p w14:paraId="77A020F6" w14:textId="551D6BCF" w:rsidR="00BA73AE" w:rsidRDefault="00BA73AE" w:rsidP="00BA73AE"/>
    <w:p w14:paraId="64BDDA82" w14:textId="6274A629" w:rsidR="00BA73AE" w:rsidRDefault="00BA73AE" w:rsidP="00BA73AE"/>
    <w:p w14:paraId="3017532E" w14:textId="09DECEDA" w:rsidR="00BA73AE" w:rsidRDefault="00BA73AE" w:rsidP="00BA73AE"/>
    <w:p w14:paraId="43B22B15" w14:textId="7F9FADCD" w:rsidR="00BA73AE" w:rsidRDefault="00BA73AE" w:rsidP="00BA73AE">
      <w:r>
        <w:rPr>
          <w:noProof/>
        </w:rPr>
        <w:lastRenderedPageBreak/>
        <mc:AlternateContent>
          <mc:Choice Requires="wps">
            <w:drawing>
              <wp:anchor distT="45720" distB="45720" distL="114300" distR="114300" simplePos="0" relativeHeight="251736064" behindDoc="0" locked="0" layoutInCell="1" allowOverlap="1" wp14:anchorId="2BDB8936" wp14:editId="40EF4D18">
                <wp:simplePos x="0" y="0"/>
                <wp:positionH relativeFrom="column">
                  <wp:posOffset>1390650</wp:posOffset>
                </wp:positionH>
                <wp:positionV relativeFrom="paragraph">
                  <wp:posOffset>252095</wp:posOffset>
                </wp:positionV>
                <wp:extent cx="1228725" cy="1404620"/>
                <wp:effectExtent l="0" t="0" r="9525" b="8890"/>
                <wp:wrapSquare wrapText="bothSides"/>
                <wp:docPr id="6850370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solidFill>
                          <a:srgbClr val="FFFFFF"/>
                        </a:solidFill>
                        <a:ln w="9525">
                          <a:noFill/>
                          <a:miter lim="800000"/>
                          <a:headEnd/>
                          <a:tailEnd/>
                        </a:ln>
                      </wps:spPr>
                      <wps:txbx>
                        <w:txbxContent>
                          <w:p w14:paraId="5DDF2DE3" w14:textId="53A38B59" w:rsidR="00BA73AE" w:rsidRDefault="00BA73AE">
                            <w:r>
                              <w:t>Battery holder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BDB8936" id="_x0000_t202" coordsize="21600,21600" o:spt="202" path="m,l,21600r21600,l21600,xe">
                <v:stroke joinstyle="miter"/>
                <v:path gradientshapeok="t" o:connecttype="rect"/>
              </v:shapetype>
              <v:shape id="Text Box 2" o:spid="_x0000_s1026" type="#_x0000_t202" style="position:absolute;left:0;text-align:left;margin-left:109.5pt;margin-top:19.85pt;width:96.75pt;height:110.6pt;z-index:2517360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" stroked="f">
                <v:textbox style="mso-fit-shape-to-text:t">
                  <w:txbxContent>
                    <w:p w14:paraId="5DDF2DE3" w14:textId="53A38B59" w:rsidR="00BA73AE" w:rsidRDefault="00BA73AE">
                      <w:r>
                        <w:t>Battery holder</w:t>
                      </w:r>
                    </w:p>
                  </w:txbxContent>
                </v:textbox>
                <w10:wrap type="square"/>
              </v:shape>
            </w:pict>
          </mc:Fallback>
        </mc:AlternateContent>
      </w:r>
      <w:r>
        <w:rPr>
          <w:noProof/>
        </w:rPr>
        <mc:AlternateContent>
          <mc:Choice Requires="wps">
            <w:drawing>
              <wp:anchor distT="45720" distB="45720" distL="114300" distR="114300" simplePos="0" relativeHeight="251734016" behindDoc="0" locked="0" layoutInCell="1" allowOverlap="1" wp14:anchorId="759645F8" wp14:editId="640CE5F7">
                <wp:simplePos x="0" y="0"/>
                <wp:positionH relativeFrom="margin">
                  <wp:align>left</wp:align>
                </wp:positionH>
                <wp:positionV relativeFrom="paragraph">
                  <wp:posOffset>14605</wp:posOffset>
                </wp:positionV>
                <wp:extent cx="742950" cy="1404620"/>
                <wp:effectExtent l="0" t="0" r="0" b="8890"/>
                <wp:wrapSquare wrapText="bothSides"/>
                <wp:docPr id="685037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1404620"/>
                        </a:xfrm>
                        <a:prstGeom prst="rect">
                          <a:avLst/>
                        </a:prstGeom>
                        <a:solidFill>
                          <a:srgbClr val="FFFFFF"/>
                        </a:solidFill>
                        <a:ln w="9525">
                          <a:noFill/>
                          <a:miter lim="800000"/>
                          <a:headEnd/>
                          <a:tailEnd/>
                        </a:ln>
                      </wps:spPr>
                      <wps:txbx>
                        <w:txbxContent>
                          <w:p w14:paraId="2E777716" w14:textId="3AEB34BF" w:rsidR="00BA73AE" w:rsidRDefault="00BA73AE">
                            <w:r>
                              <w:t>Housing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9645F8" id="_x0000_s1027" type="#_x0000_t202" style="position:absolute;left:0;text-align:left;margin-left:0;margin-top:1.15pt;width:58.5pt;height:110.6pt;z-index:25173401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" stroked="f">
                <v:textbox style="mso-fit-shape-to-text:t">
                  <w:txbxContent>
                    <w:p w14:paraId="2E777716" w14:textId="3AEB34BF" w:rsidR="00BA73AE" w:rsidRDefault="00BA73AE">
                      <w:r>
                        <w:t>Housing</w:t>
                      </w:r>
                    </w:p>
                  </w:txbxContent>
                </v:textbox>
                <w10:wrap type="square" anchorx="margin"/>
              </v:shape>
            </w:pict>
          </mc:Fallback>
        </mc:AlternateContent>
      </w:r>
    </w:p>
    <w:p w14:paraId="12C1F1EB" w14:textId="1F309E5F" w:rsidR="00BA73AE" w:rsidRDefault="00BA73AE" w:rsidP="00BA73AE">
      <w:r>
        <w:rPr>
          <w:noProof/>
        </w:rPr>
        <mc:AlternateContent>
          <mc:Choice Requires="wps">
            <w:drawing>
              <wp:anchor distT="45720" distB="45720" distL="114300" distR="114300" simplePos="0" relativeHeight="251738112" behindDoc="0" locked="0" layoutInCell="1" allowOverlap="1" wp14:anchorId="27385F35" wp14:editId="34960BE3">
                <wp:simplePos x="0" y="0"/>
                <wp:positionH relativeFrom="column">
                  <wp:posOffset>3105150</wp:posOffset>
                </wp:positionH>
                <wp:positionV relativeFrom="paragraph">
                  <wp:posOffset>9525</wp:posOffset>
                </wp:positionV>
                <wp:extent cx="1047750" cy="1404620"/>
                <wp:effectExtent l="0" t="0" r="0" b="8890"/>
                <wp:wrapSquare wrapText="bothSides"/>
                <wp:docPr id="6850370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1404620"/>
                        </a:xfrm>
                        <a:prstGeom prst="rect">
                          <a:avLst/>
                        </a:prstGeom>
                        <a:solidFill>
                          <a:srgbClr val="FFFFFF"/>
                        </a:solidFill>
                        <a:ln w="9525">
                          <a:noFill/>
                          <a:miter lim="800000"/>
                          <a:headEnd/>
                          <a:tailEnd/>
                        </a:ln>
                      </wps:spPr>
                      <wps:txbx>
                        <w:txbxContent>
                          <w:p w14:paraId="418C0AF4" w14:textId="771DFBAB" w:rsidR="00BA73AE" w:rsidRDefault="00BA73AE">
                            <w:r>
                              <w:t>Shaft support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385F35" id="_x0000_s1028" type="#_x0000_t202" style="position:absolute;left:0;text-align:left;margin-left:244.5pt;margin-top:.75pt;width:82.5pt;height:110.6pt;z-index:251738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" stroked="f">
                <v:textbox style="mso-fit-shape-to-text:t">
                  <w:txbxContent>
                    <w:p w14:paraId="418C0AF4" w14:textId="771DFBAB" w:rsidR="00BA73AE" w:rsidRDefault="00BA73AE">
                      <w:r>
                        <w:t>Shaft support</w:t>
                      </w:r>
                    </w:p>
                  </w:txbxContent>
                </v:textbox>
                <w10:wrap type="square"/>
              </v:shape>
            </w:pict>
          </mc:Fallback>
        </mc:AlternateContent>
      </w:r>
      <w:r>
        <w:rPr>
          <w:noProof/>
        </w:rPr>
        <mc:AlternateContent>
          <mc:Choice Requires="wps">
            <w:drawing>
              <wp:anchor distT="0" distB="0" distL="114300" distR="114300" simplePos="0" relativeHeight="251729920" behindDoc="0" locked="0" layoutInCell="1" allowOverlap="1" wp14:anchorId="2DD80C40" wp14:editId="3FC11256">
                <wp:simplePos x="0" y="0"/>
                <wp:positionH relativeFrom="column">
                  <wp:posOffset>247650</wp:posOffset>
                </wp:positionH>
                <wp:positionV relativeFrom="paragraph">
                  <wp:posOffset>238125</wp:posOffset>
                </wp:positionV>
                <wp:extent cx="619125" cy="1628775"/>
                <wp:effectExtent l="38100" t="38100" r="28575" b="28575"/>
                <wp:wrapNone/>
                <wp:docPr id="685037006" name="Straight Arrow Connector 685037006"/>
                <wp:cNvGraphicFramePr/>
                <a:graphic xmlns:a="http://schemas.openxmlformats.org/drawingml/2006/main">
                  <a:graphicData uri="http://schemas.microsoft.com/office/word/2010/wordprocessingShape">
                    <wps:wsp>
                      <wps:cNvCnPr/>
                      <wps:spPr>
                        <a:xfrm flipH="1" flipV="1">
                          <a:off x="0" y="0"/>
                          <a:ext cx="619125" cy="1628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1188A44" id="_x0000_t32" coordsize="21600,21600" o:spt="32" o:oned="t" path="m,l21600,21600e" filled="f">
                <v:path arrowok="t" fillok="f" o:connecttype="none"/>
                <o:lock v:ext="edit" shapetype="t"/>
              </v:shapetype>
              <v:shape id="Straight Arrow Connector 685037006" o:spid="_x0000_s1026" type="#_x0000_t32" style="position:absolute;margin-left:19.5pt;margin-top:18.75pt;width:48.75pt;height:128.25pt;flip:x 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" strokecolor="black [3040]">
                <v:stroke endarrow="block"/>
              </v:shape>
            </w:pict>
          </mc:Fallback>
        </mc:AlternateContent>
      </w:r>
    </w:p>
    <w:p w14:paraId="5316D3E3" w14:textId="403ED7A0" w:rsidR="00BA73AE" w:rsidRDefault="00BA73AE" w:rsidP="00BA73AE">
      <w:r>
        <w:rPr>
          <w:noProof/>
        </w:rPr>
        <mc:AlternateContent>
          <mc:Choice Requires="wps">
            <w:drawing>
              <wp:anchor distT="0" distB="0" distL="114300" distR="114300" simplePos="0" relativeHeight="251731968" behindDoc="0" locked="0" layoutInCell="1" allowOverlap="1" wp14:anchorId="45E2F5EF" wp14:editId="27FBC1D8">
                <wp:simplePos x="0" y="0"/>
                <wp:positionH relativeFrom="column">
                  <wp:posOffset>3562350</wp:posOffset>
                </wp:positionH>
                <wp:positionV relativeFrom="paragraph">
                  <wp:posOffset>99060</wp:posOffset>
                </wp:positionV>
                <wp:extent cx="419100" cy="1866900"/>
                <wp:effectExtent l="57150" t="38100" r="19050" b="19050"/>
                <wp:wrapNone/>
                <wp:docPr id="685037008" name="Straight Arrow Connector 685037008"/>
                <wp:cNvGraphicFramePr/>
                <a:graphic xmlns:a="http://schemas.openxmlformats.org/drawingml/2006/main">
                  <a:graphicData uri="http://schemas.microsoft.com/office/word/2010/wordprocessingShape">
                    <wps:wsp>
                      <wps:cNvCnPr/>
                      <wps:spPr>
                        <a:xfrm flipH="1" flipV="1">
                          <a:off x="0" y="0"/>
                          <a:ext cx="419100" cy="1866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37FF1A" id="Straight Arrow Connector 685037008" o:spid="_x0000_s1026" type="#_x0000_t32" style="position:absolute;margin-left:280.5pt;margin-top:7.8pt;width:33pt;height:147pt;flip:x y;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" strokecolor="black [3040]">
                <v:stroke endarrow="block"/>
              </v:shape>
            </w:pict>
          </mc:Fallback>
        </mc:AlternateContent>
      </w:r>
      <w:r>
        <w:rPr>
          <w:noProof/>
        </w:rPr>
        <mc:AlternateContent>
          <mc:Choice Requires="wps">
            <w:drawing>
              <wp:anchor distT="0" distB="0" distL="114300" distR="114300" simplePos="0" relativeHeight="251730944" behindDoc="0" locked="0" layoutInCell="1" allowOverlap="1" wp14:anchorId="54AAC74D" wp14:editId="01B4BA81">
                <wp:simplePos x="0" y="0"/>
                <wp:positionH relativeFrom="column">
                  <wp:posOffset>1695450</wp:posOffset>
                </wp:positionH>
                <wp:positionV relativeFrom="paragraph">
                  <wp:posOffset>194310</wp:posOffset>
                </wp:positionV>
                <wp:extent cx="38100" cy="1933575"/>
                <wp:effectExtent l="38100" t="38100" r="57150" b="28575"/>
                <wp:wrapNone/>
                <wp:docPr id="685037007" name="Straight Arrow Connector 685037007"/>
                <wp:cNvGraphicFramePr/>
                <a:graphic xmlns:a="http://schemas.openxmlformats.org/drawingml/2006/main">
                  <a:graphicData uri="http://schemas.microsoft.com/office/word/2010/wordprocessingShape">
                    <wps:wsp>
                      <wps:cNvCnPr/>
                      <wps:spPr>
                        <a:xfrm flipV="1">
                          <a:off x="0" y="0"/>
                          <a:ext cx="38100" cy="1933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C79915" id="Straight Arrow Connector 685037007" o:spid="_x0000_s1026" type="#_x0000_t32" style="position:absolute;margin-left:133.5pt;margin-top:15.3pt;width:3pt;height:152.25pt;flip: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" strokecolor="black [3040]">
                <v:stroke endarrow="block"/>
              </v:shape>
            </w:pict>
          </mc:Fallback>
        </mc:AlternateContent>
      </w:r>
    </w:p>
    <w:p w14:paraId="7601D945" w14:textId="3FF91D5C" w:rsidR="00BA73AE" w:rsidRDefault="00BA73AE" w:rsidP="00BA73AE"/>
    <w:p w14:paraId="52E81E79" w14:textId="2DE5EFCF" w:rsidR="00BA73AE" w:rsidRDefault="00BA73AE" w:rsidP="00BA73AE"/>
    <w:p w14:paraId="692DA898" w14:textId="77777777" w:rsidR="00BA73AE" w:rsidRPr="00BA73AE" w:rsidRDefault="00BA73AE" w:rsidP="00BA73AE"/>
    <w:p w14:paraId="6AD8E7AA" w14:textId="77777777" w:rsidR="00BA73AE" w:rsidRDefault="003D4B5A" w:rsidP="00BA73AE">
      <w:pPr>
        <w:keepNext/>
      </w:pPr>
      <w:r>
        <w:rPr>
          <w:noProof/>
        </w:rPr>
        <w:drawing>
          <wp:inline distT="0" distB="0" distL="0" distR="0" wp14:anchorId="07D8C8B6" wp14:editId="23985D10">
            <wp:extent cx="6265545" cy="2984500"/>
            <wp:effectExtent l="0" t="0" r="1905" b="6350"/>
            <wp:docPr id="685037002" name="Picture 685037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37002" name="pencilsketchadjusted-5939443.png"/>
                    <pic:cNvPicPr/>
                  </pic:nvPicPr>
                  <pic:blipFill>
                    <a:blip r:embed="rId11">
                      <a:extLst>
                        <a:ext uri="{28A0092B-C50C-407E-A947-70E740481C1C}">
                          <a14:useLocalDpi xmlns:a14="http://schemas.microsoft.com/office/drawing/2010/main" val="0"/>
                        </a:ext>
                      </a:extLst>
                    </a:blip>
                    <a:stretch>
                      <a:fillRect/>
                    </a:stretch>
                  </pic:blipFill>
                  <pic:spPr>
                    <a:xfrm>
                      <a:off x="0" y="0"/>
                      <a:ext cx="6265545" cy="2984500"/>
                    </a:xfrm>
                    <a:prstGeom prst="rect">
                      <a:avLst/>
                    </a:prstGeom>
                  </pic:spPr>
                </pic:pic>
              </a:graphicData>
            </a:graphic>
          </wp:inline>
        </w:drawing>
      </w:r>
    </w:p>
    <w:p w14:paraId="06E38EB9" w14:textId="0C4D746E" w:rsidR="003D4B5A" w:rsidRDefault="00BA73AE" w:rsidP="00BA73AE">
      <w:pPr>
        <w:pStyle w:val="Caption"/>
        <w:jc w:val="both"/>
      </w:pPr>
      <w:r>
        <w:t xml:space="preserve">Figure </w:t>
      </w:r>
      <w:r>
        <w:fldChar w:fldCharType="begin"/>
      </w:r>
      <w:r>
        <w:instrText xml:space="preserve"> SEQ Figure \* ARABIC </w:instrText>
      </w:r>
      <w:r>
        <w:fldChar w:fldCharType="separate"/>
      </w:r>
      <w:r>
        <w:rPr>
          <w:noProof/>
        </w:rPr>
        <w:t>3</w:t>
      </w:r>
      <w:r>
        <w:fldChar w:fldCharType="end"/>
      </w:r>
      <w:r>
        <w:t>: New concept gearbox</w:t>
      </w:r>
    </w:p>
    <w:p w14:paraId="43661E14" w14:textId="77777777" w:rsidR="00BA73AE" w:rsidRPr="00BA73AE" w:rsidRDefault="00BA73AE" w:rsidP="00BA73AE"/>
    <w:p w14:paraId="7E0FDC6D" w14:textId="18859930" w:rsidR="00531348" w:rsidRDefault="00BA73AE" w:rsidP="008320A3">
      <w:r>
        <w:t>The top view of the new concept is attached below to show the position of all the internal parts</w:t>
      </w:r>
    </w:p>
    <w:p w14:paraId="19D3347D" w14:textId="77777777" w:rsidR="00BA73AE" w:rsidRDefault="005A646E" w:rsidP="00BA73AE">
      <w:pPr>
        <w:keepNext/>
      </w:pPr>
      <w:r>
        <w:rPr>
          <w:noProof/>
        </w:rPr>
        <w:drawing>
          <wp:inline distT="0" distB="0" distL="0" distR="0" wp14:anchorId="59F76FEA" wp14:editId="7455CE71">
            <wp:extent cx="2200275" cy="3064237"/>
            <wp:effectExtent l="0" t="0" r="0" b="3175"/>
            <wp:docPr id="685037003" name="Picture 685037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37003" name="pencilsketchadjusted-635150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22760" cy="3095551"/>
                    </a:xfrm>
                    <a:prstGeom prst="rect">
                      <a:avLst/>
                    </a:prstGeom>
                  </pic:spPr>
                </pic:pic>
              </a:graphicData>
            </a:graphic>
          </wp:inline>
        </w:drawing>
      </w:r>
    </w:p>
    <w:p w14:paraId="5A311350" w14:textId="5847CD85" w:rsidR="005A646E" w:rsidRDefault="00BA73AE" w:rsidP="00BA73AE">
      <w:pPr>
        <w:pStyle w:val="Caption"/>
        <w:jc w:val="both"/>
      </w:pPr>
      <w:r>
        <w:t xml:space="preserve">Figure </w:t>
      </w:r>
      <w:r>
        <w:fldChar w:fldCharType="begin"/>
      </w:r>
      <w:r>
        <w:instrText xml:space="preserve"> SEQ Figure \* ARABIC </w:instrText>
      </w:r>
      <w:r>
        <w:fldChar w:fldCharType="separate"/>
      </w:r>
      <w:r>
        <w:rPr>
          <w:noProof/>
        </w:rPr>
        <w:t>4</w:t>
      </w:r>
      <w:r>
        <w:fldChar w:fldCharType="end"/>
      </w:r>
      <w:r>
        <w:t>: Top view of the new design</w:t>
      </w:r>
    </w:p>
    <w:p w14:paraId="0D0BFC7D" w14:textId="42B39501" w:rsidR="005A646E" w:rsidRDefault="00BA73AE" w:rsidP="008320A3">
      <w:r>
        <w:lastRenderedPageBreak/>
        <w:t>The shape of the housing because it has to allow the device to meet the following conditions</w:t>
      </w:r>
      <w:r w:rsidR="00606308">
        <w:t>:</w:t>
      </w:r>
    </w:p>
    <w:p w14:paraId="7E682CBD" w14:textId="77777777" w:rsidR="00606308" w:rsidRDefault="00606308" w:rsidP="008D42E3">
      <w:pPr>
        <w:pStyle w:val="ListParagraph"/>
        <w:numPr>
          <w:ilvl w:val="0"/>
          <w:numId w:val="39"/>
        </w:numPr>
      </w:pPr>
      <w:bookmarkStart w:id="6" w:name="_GoBack"/>
      <w:bookmarkEnd w:id="6"/>
    </w:p>
    <w:p w14:paraId="50F7B7D5" w14:textId="4A545606" w:rsidR="005A646E" w:rsidRDefault="005A646E" w:rsidP="008320A3"/>
    <w:p w14:paraId="2074F062" w14:textId="69E567B2" w:rsidR="005A646E" w:rsidRDefault="005A646E" w:rsidP="008320A3">
      <w:r>
        <w:rPr>
          <w:noProof/>
        </w:rPr>
        <w:drawing>
          <wp:inline distT="0" distB="0" distL="0" distR="0" wp14:anchorId="20C814CC" wp14:editId="10479ED0">
            <wp:extent cx="6265545" cy="4350385"/>
            <wp:effectExtent l="0" t="0" r="1905" b="0"/>
            <wp:docPr id="685037004" name="Picture 685037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37004" name="pencilsketchadjusted-4217537.png"/>
                    <pic:cNvPicPr/>
                  </pic:nvPicPr>
                  <pic:blipFill>
                    <a:blip r:embed="rId13">
                      <a:extLst>
                        <a:ext uri="{28A0092B-C50C-407E-A947-70E740481C1C}">
                          <a14:useLocalDpi xmlns:a14="http://schemas.microsoft.com/office/drawing/2010/main" val="0"/>
                        </a:ext>
                      </a:extLst>
                    </a:blip>
                    <a:stretch>
                      <a:fillRect/>
                    </a:stretch>
                  </pic:blipFill>
                  <pic:spPr>
                    <a:xfrm>
                      <a:off x="0" y="0"/>
                      <a:ext cx="6265545" cy="4350385"/>
                    </a:xfrm>
                    <a:prstGeom prst="rect">
                      <a:avLst/>
                    </a:prstGeom>
                  </pic:spPr>
                </pic:pic>
              </a:graphicData>
            </a:graphic>
          </wp:inline>
        </w:drawing>
      </w:r>
    </w:p>
    <w:p w14:paraId="22C44DA2" w14:textId="77777777" w:rsidR="00531348" w:rsidRDefault="00531348" w:rsidP="008320A3"/>
    <w:p w14:paraId="10D84C1E" w14:textId="77777777" w:rsidR="00531348" w:rsidRDefault="00531348" w:rsidP="008320A3"/>
    <w:p w14:paraId="3AEED613" w14:textId="77777777" w:rsidR="00531348" w:rsidRDefault="00531348" w:rsidP="008320A3"/>
    <w:p w14:paraId="712EA94D" w14:textId="77777777" w:rsidR="00531348" w:rsidRDefault="00531348" w:rsidP="008320A3"/>
    <w:p w14:paraId="1FC3BBF3" w14:textId="77777777" w:rsidR="00531348" w:rsidRDefault="00531348" w:rsidP="008320A3"/>
    <w:p w14:paraId="7B8BDD49" w14:textId="77777777" w:rsidR="00531348" w:rsidRDefault="00531348" w:rsidP="008320A3"/>
    <w:p w14:paraId="5999A483" w14:textId="522B1D45" w:rsidR="00AE0DFC" w:rsidRDefault="00AE0DFC" w:rsidP="00AE0DFC">
      <w:pPr>
        <w:pStyle w:val="Heading1"/>
      </w:pPr>
      <w:bookmarkStart w:id="7" w:name="_Toc131674007"/>
      <w:r>
        <w:t>Detail design description</w:t>
      </w:r>
      <w:bookmarkEnd w:id="7"/>
    </w:p>
    <w:p w14:paraId="6CCD7607" w14:textId="511D37E5" w:rsidR="00AE0DFC" w:rsidRDefault="00AE0DFC" w:rsidP="00AE0DFC">
      <w:pPr>
        <w:pStyle w:val="Heading2"/>
      </w:pPr>
      <w:bookmarkStart w:id="8" w:name="_Toc131674008"/>
      <w:r>
        <w:t>Motor mounting, shaft connection and gears alignment</w:t>
      </w:r>
      <w:bookmarkEnd w:id="8"/>
    </w:p>
    <w:p w14:paraId="7D741075" w14:textId="68A8637E" w:rsidR="001158D1" w:rsidRDefault="00053F19" w:rsidP="00531348">
      <w:r>
        <w:t>The motor rest upon a 3D printed part named “motor lifter”, the motor lifter is secured to be casing using self-tapping screws.</w:t>
      </w:r>
      <w:r w:rsidR="00531348">
        <w:t xml:space="preserve"> The motor lifter is used to provide adequate vertical space for the last 4 </w:t>
      </w:r>
      <w:proofErr w:type="spellStart"/>
      <w:r w:rsidR="00531348">
        <w:t>gears</w:t>
      </w:r>
      <w:proofErr w:type="spellEnd"/>
      <w:r w:rsidR="00531348">
        <w:t xml:space="preserve"> to fit in properly. </w:t>
      </w:r>
    </w:p>
    <w:p w14:paraId="38EDE3C9" w14:textId="77777777" w:rsidR="00902F56" w:rsidRPr="00902F56" w:rsidRDefault="00902F56" w:rsidP="00902F56"/>
    <w:p w14:paraId="7A5E7897" w14:textId="4F62FA6A" w:rsidR="00F105E0" w:rsidRDefault="00F105E0" w:rsidP="00AE0DFC">
      <w:r>
        <w:t>To properly located the motor, the mounting motor inserts are measured to be 4.6mm in diameter. The output socket for the shaft is measured to be 4.2mm in diameter.</w:t>
      </w:r>
    </w:p>
    <w:p w14:paraId="49A6F368" w14:textId="77777777" w:rsidR="00F105E0" w:rsidRDefault="00F105E0" w:rsidP="00AE0DFC"/>
    <w:p w14:paraId="241FCD64" w14:textId="77777777" w:rsidR="00397AE0" w:rsidRDefault="00397AE0" w:rsidP="00397AE0">
      <w:pPr>
        <w:keepNext/>
      </w:pPr>
      <w:r>
        <w:rPr>
          <w:noProof/>
        </w:rPr>
        <w:drawing>
          <wp:inline distT="0" distB="0" distL="0" distR="0" wp14:anchorId="40EFB268" wp14:editId="6E3C32AC">
            <wp:extent cx="2743583" cy="24958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tor inside.PNG"/>
                    <pic:cNvPicPr/>
                  </pic:nvPicPr>
                  <pic:blipFill>
                    <a:blip r:embed="rId14">
                      <a:extLst>
                        <a:ext uri="{28A0092B-C50C-407E-A947-70E740481C1C}">
                          <a14:useLocalDpi xmlns:a14="http://schemas.microsoft.com/office/drawing/2010/main" val="0"/>
                        </a:ext>
                      </a:extLst>
                    </a:blip>
                    <a:stretch>
                      <a:fillRect/>
                    </a:stretch>
                  </pic:blipFill>
                  <pic:spPr>
                    <a:xfrm>
                      <a:off x="0" y="0"/>
                      <a:ext cx="2743583" cy="2495898"/>
                    </a:xfrm>
                    <a:prstGeom prst="rect">
                      <a:avLst/>
                    </a:prstGeom>
                  </pic:spPr>
                </pic:pic>
              </a:graphicData>
            </a:graphic>
          </wp:inline>
        </w:drawing>
      </w:r>
    </w:p>
    <w:p w14:paraId="0D1BBE35" w14:textId="38198B02" w:rsidR="00F105E0" w:rsidRDefault="00397AE0" w:rsidP="00397AE0">
      <w:pPr>
        <w:pStyle w:val="Caption"/>
        <w:jc w:val="both"/>
      </w:pPr>
      <w:r>
        <w:t xml:space="preserve">Figure </w:t>
      </w:r>
      <w:r>
        <w:fldChar w:fldCharType="begin"/>
      </w:r>
      <w:r>
        <w:instrText xml:space="preserve"> SEQ Figure \* ARABIC </w:instrText>
      </w:r>
      <w:r>
        <w:fldChar w:fldCharType="separate"/>
      </w:r>
      <w:r w:rsidR="00BA73AE">
        <w:rPr>
          <w:noProof/>
        </w:rPr>
        <w:t>5</w:t>
      </w:r>
      <w:r>
        <w:fldChar w:fldCharType="end"/>
      </w:r>
      <w:r>
        <w:t>: The inside of the motor</w:t>
      </w:r>
    </w:p>
    <w:p w14:paraId="11ACB64A" w14:textId="77777777" w:rsidR="00397AE0" w:rsidRDefault="00397AE0" w:rsidP="00AE0DFC"/>
    <w:p w14:paraId="64D840D3" w14:textId="5A24FC38" w:rsidR="00F105E0" w:rsidRDefault="00F105E0" w:rsidP="00AE0DFC">
      <w:r>
        <w:t xml:space="preserve">Thus, two 4.6mm diameter holes </w:t>
      </w:r>
      <w:r w:rsidR="001158D1">
        <w:t>are</w:t>
      </w:r>
      <w:r>
        <w:t xml:space="preserve"> cut into the motor support sheet metal to </w:t>
      </w:r>
      <w:r w:rsidR="002C3998">
        <w:t>mount the motor. And a 4.2mm diameter hole is cut into the motor support sheet metal to support the shaft connecting to the motor.</w:t>
      </w:r>
    </w:p>
    <w:p w14:paraId="789CC807" w14:textId="77777777" w:rsidR="002C3998" w:rsidRDefault="002C3998" w:rsidP="00AE0DFC"/>
    <w:p w14:paraId="3ADE0B04" w14:textId="6D5D4E35" w:rsidR="002C3998" w:rsidRPr="00AE0DFC" w:rsidRDefault="002C3998" w:rsidP="002C3998">
      <w:r>
        <w:t xml:space="preserve">The motor support is secured to the housing using self-tapping screws. The motor is mounted to the sheet metal using button head screws. The sheet metal is made with </w:t>
      </w:r>
      <w:r w:rsidR="00F927CC">
        <w:t xml:space="preserve">hot rolled mild </w:t>
      </w:r>
      <w:r w:rsidR="00351FAA">
        <w:t>steel. Thus</w:t>
      </w:r>
      <w:r>
        <w:t>, the button head screws together with the sheet metal part prevent the motor from moving.</w:t>
      </w:r>
    </w:p>
    <w:p w14:paraId="58169EED" w14:textId="77777777" w:rsidR="00F826F4" w:rsidRDefault="00F826F4" w:rsidP="008320A3">
      <w:bookmarkStart w:id="9" w:name="_Toc364609399"/>
    </w:p>
    <w:p w14:paraId="693A915F" w14:textId="0579A55A" w:rsidR="00F826F4" w:rsidRDefault="00F826F4" w:rsidP="008320A3">
      <w:r>
        <w:t xml:space="preserve">The motor specification shows that it operates at low speeds. Therefore, the shafts can be simply supported through a sheet metal hole of 4.2mm in diameter. </w:t>
      </w:r>
    </w:p>
    <w:p w14:paraId="26C92EA9" w14:textId="034E9943" w:rsidR="00351FAA" w:rsidRDefault="00351FAA" w:rsidP="008320A3"/>
    <w:p w14:paraId="109749F4" w14:textId="3C599724" w:rsidR="00BF2B6C" w:rsidRDefault="00BF2B6C" w:rsidP="008320A3"/>
    <w:p w14:paraId="7AC2154F" w14:textId="7CC6CC84" w:rsidR="00BF2B6C" w:rsidRDefault="00BF2B6C" w:rsidP="008320A3"/>
    <w:p w14:paraId="71A0D072" w14:textId="77777777" w:rsidR="001C1B28" w:rsidRDefault="001C1B28" w:rsidP="008320A3"/>
    <w:p w14:paraId="788F39AA" w14:textId="5408035D" w:rsidR="00BF2B6C" w:rsidRDefault="00BF2B6C" w:rsidP="008320A3">
      <w:r>
        <w:rPr>
          <w:noProof/>
        </w:rPr>
        <mc:AlternateContent>
          <mc:Choice Requires="wps">
            <w:drawing>
              <wp:anchor distT="45720" distB="45720" distL="114300" distR="114300" simplePos="0" relativeHeight="251673600" behindDoc="0" locked="0" layoutInCell="1" allowOverlap="1" wp14:anchorId="30CDE863" wp14:editId="54592DBE">
                <wp:simplePos x="0" y="0"/>
                <wp:positionH relativeFrom="column">
                  <wp:posOffset>219075</wp:posOffset>
                </wp:positionH>
                <wp:positionV relativeFrom="paragraph">
                  <wp:posOffset>172720</wp:posOffset>
                </wp:positionV>
                <wp:extent cx="1457325" cy="1404620"/>
                <wp:effectExtent l="0" t="0" r="9525" b="889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1404620"/>
                        </a:xfrm>
                        <a:prstGeom prst="rect">
                          <a:avLst/>
                        </a:prstGeom>
                        <a:solidFill>
                          <a:srgbClr val="FFFFFF"/>
                        </a:solidFill>
                        <a:ln w="9525">
                          <a:noFill/>
                          <a:miter lim="800000"/>
                          <a:headEnd/>
                          <a:tailEnd/>
                        </a:ln>
                      </wps:spPr>
                      <wps:txbx>
                        <w:txbxContent>
                          <w:p w14:paraId="197AD4BD" w14:textId="51E2836C" w:rsidR="00576818" w:rsidRDefault="00576818">
                            <w:r>
                              <w:t>Self-tapping screw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CDE863" id="_x0000_s1029" type="#_x0000_t202" style="position:absolute;left:0;text-align:left;margin-left:17.25pt;margin-top:13.6pt;width:114.7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" stroked="f">
                <v:textbox style="mso-fit-shape-to-text:t">
                  <w:txbxContent>
                    <w:p w14:paraId="197AD4BD" w14:textId="51E2836C" w:rsidR="00576818" w:rsidRDefault="00576818">
                      <w:r>
                        <w:t>Self-tapping screw</w:t>
                      </w:r>
                    </w:p>
                  </w:txbxContent>
                </v:textbox>
                <w10:wrap type="square"/>
              </v:shape>
            </w:pict>
          </mc:Fallback>
        </mc:AlternateContent>
      </w:r>
    </w:p>
    <w:p w14:paraId="188B3490" w14:textId="2723FC23" w:rsidR="00BF2B6C" w:rsidRDefault="00BF2B6C" w:rsidP="008320A3">
      <w:r>
        <w:rPr>
          <w:noProof/>
        </w:rPr>
        <mc:AlternateContent>
          <mc:Choice Requires="wps">
            <w:drawing>
              <wp:anchor distT="45720" distB="45720" distL="114300" distR="114300" simplePos="0" relativeHeight="251671552" behindDoc="0" locked="0" layoutInCell="1" allowOverlap="1" wp14:anchorId="5D7336E5" wp14:editId="522079C1">
                <wp:simplePos x="0" y="0"/>
                <wp:positionH relativeFrom="column">
                  <wp:posOffset>2447925</wp:posOffset>
                </wp:positionH>
                <wp:positionV relativeFrom="paragraph">
                  <wp:posOffset>72390</wp:posOffset>
                </wp:positionV>
                <wp:extent cx="866775" cy="1404620"/>
                <wp:effectExtent l="0" t="0" r="9525" b="889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1404620"/>
                        </a:xfrm>
                        <a:prstGeom prst="rect">
                          <a:avLst/>
                        </a:prstGeom>
                        <a:solidFill>
                          <a:srgbClr val="FFFFFF"/>
                        </a:solidFill>
                        <a:ln w="9525">
                          <a:noFill/>
                          <a:miter lim="800000"/>
                          <a:headEnd/>
                          <a:tailEnd/>
                        </a:ln>
                      </wps:spPr>
                      <wps:txbx>
                        <w:txbxContent>
                          <w:p w14:paraId="17EF92A1" w14:textId="021B7D68" w:rsidR="00576818" w:rsidRDefault="00576818">
                            <w:r>
                              <w:t>Motor lifter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7336E5" id="_x0000_s1030" type="#_x0000_t202" style="position:absolute;left:0;text-align:left;margin-left:192.75pt;margin-top:5.7pt;width:68.2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" stroked="f">
                <v:textbox style="mso-fit-shape-to-text:t">
                  <w:txbxContent>
                    <w:p w14:paraId="17EF92A1" w14:textId="021B7D68" w:rsidR="00576818" w:rsidRDefault="00576818">
                      <w:r>
                        <w:t>Motor lifter</w:t>
                      </w:r>
                    </w:p>
                  </w:txbxContent>
                </v:textbox>
                <w10:wrap type="square"/>
              </v:shape>
            </w:pict>
          </mc:Fallback>
        </mc:AlternateContent>
      </w:r>
    </w:p>
    <w:p w14:paraId="65348667" w14:textId="275C42C9" w:rsidR="00BF2B6C" w:rsidRDefault="00BF2B6C" w:rsidP="008320A3">
      <w:r>
        <w:rPr>
          <w:noProof/>
        </w:rPr>
        <mc:AlternateContent>
          <mc:Choice Requires="wps">
            <w:drawing>
              <wp:anchor distT="0" distB="0" distL="114300" distR="114300" simplePos="0" relativeHeight="251664384" behindDoc="0" locked="0" layoutInCell="1" allowOverlap="1" wp14:anchorId="44F98ECC" wp14:editId="476136DD">
                <wp:simplePos x="0" y="0"/>
                <wp:positionH relativeFrom="column">
                  <wp:posOffset>2895600</wp:posOffset>
                </wp:positionH>
                <wp:positionV relativeFrom="paragraph">
                  <wp:posOffset>209549</wp:posOffset>
                </wp:positionV>
                <wp:extent cx="876300" cy="2981325"/>
                <wp:effectExtent l="57150" t="38100" r="19050" b="28575"/>
                <wp:wrapNone/>
                <wp:docPr id="18" name="Straight Arrow Connector 18"/>
                <wp:cNvGraphicFramePr/>
                <a:graphic xmlns:a="http://schemas.openxmlformats.org/drawingml/2006/main">
                  <a:graphicData uri="http://schemas.microsoft.com/office/word/2010/wordprocessingShape">
                    <wps:wsp>
                      <wps:cNvCnPr/>
                      <wps:spPr>
                        <a:xfrm flipH="1" flipV="1">
                          <a:off x="0" y="0"/>
                          <a:ext cx="876300" cy="2981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4C542856" id="_x0000_t32" coordsize="21600,21600" o:spt="32" o:oned="t" path="m,l21600,21600e" filled="f">
                <v:path arrowok="t" fillok="f" o:connecttype="none"/>
                <o:lock v:ext="edit" shapetype="t"/>
              </v:shapetype>
              <v:shape id="Straight Arrow Connector 18" o:spid="_x0000_s1026" type="#_x0000_t32" style="position:absolute;margin-left:228pt;margin-top:16.5pt;width:69pt;height:234.7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" strokecolor="black [3040]">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08A16B22" wp14:editId="2E7A69AD">
                <wp:simplePos x="0" y="0"/>
                <wp:positionH relativeFrom="column">
                  <wp:posOffset>1228724</wp:posOffset>
                </wp:positionH>
                <wp:positionV relativeFrom="paragraph">
                  <wp:posOffset>47626</wp:posOffset>
                </wp:positionV>
                <wp:extent cx="2486025" cy="3181350"/>
                <wp:effectExtent l="38100" t="38100" r="28575" b="19050"/>
                <wp:wrapNone/>
                <wp:docPr id="17" name="Straight Arrow Connector 17"/>
                <wp:cNvGraphicFramePr/>
                <a:graphic xmlns:a="http://schemas.openxmlformats.org/drawingml/2006/main">
                  <a:graphicData uri="http://schemas.microsoft.com/office/word/2010/wordprocessingShape">
                    <wps:wsp>
                      <wps:cNvCnPr/>
                      <wps:spPr>
                        <a:xfrm flipH="1" flipV="1">
                          <a:off x="0" y="0"/>
                          <a:ext cx="2486025" cy="3181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37453BFD" id="Straight Arrow Connector 17" o:spid="_x0000_s1026" type="#_x0000_t32" style="position:absolute;margin-left:96.75pt;margin-top:3.75pt;width:195.75pt;height:250.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" strokecolor="black [3040]">
                <v:stroke endarrow="block"/>
              </v:shape>
            </w:pict>
          </mc:Fallback>
        </mc:AlternateContent>
      </w:r>
    </w:p>
    <w:p w14:paraId="640FCF14" w14:textId="19CD6CA0" w:rsidR="00BF2B6C" w:rsidRDefault="00BF2B6C" w:rsidP="008320A3">
      <w:r>
        <w:rPr>
          <w:noProof/>
        </w:rPr>
        <mc:AlternateContent>
          <mc:Choice Requires="wps">
            <w:drawing>
              <wp:anchor distT="45720" distB="45720" distL="114300" distR="114300" simplePos="0" relativeHeight="251667456" behindDoc="0" locked="0" layoutInCell="1" allowOverlap="1" wp14:anchorId="15B841AA" wp14:editId="40BA93E0">
                <wp:simplePos x="0" y="0"/>
                <wp:positionH relativeFrom="column">
                  <wp:posOffset>3705225</wp:posOffset>
                </wp:positionH>
                <wp:positionV relativeFrom="paragraph">
                  <wp:posOffset>137795</wp:posOffset>
                </wp:positionV>
                <wp:extent cx="609600" cy="2952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95275"/>
                        </a:xfrm>
                        <a:prstGeom prst="rect">
                          <a:avLst/>
                        </a:prstGeom>
                        <a:solidFill>
                          <a:srgbClr val="FFFFFF"/>
                        </a:solidFill>
                        <a:ln w="9525">
                          <a:noFill/>
                          <a:miter lim="800000"/>
                          <a:headEnd/>
                          <a:tailEnd/>
                        </a:ln>
                      </wps:spPr>
                      <wps:txbx>
                        <w:txbxContent>
                          <w:p w14:paraId="4D882043" w14:textId="138D2598" w:rsidR="00576818" w:rsidRDefault="00576818">
                            <w:r>
                              <w:t>Motor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B841AA" id="_x0000_s1031" type="#_x0000_t202" style="position:absolute;left:0;text-align:left;margin-left:291.75pt;margin-top:10.85pt;width:48pt;height:23.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" stroked="f">
                <v:textbox>
                  <w:txbxContent>
                    <w:p w14:paraId="4D882043" w14:textId="138D2598" w:rsidR="00576818" w:rsidRDefault="00576818">
                      <w:r>
                        <w:t>Motor</w:t>
                      </w:r>
                    </w:p>
                  </w:txbxContent>
                </v:textbox>
                <w10:wrap type="square"/>
              </v:shape>
            </w:pict>
          </mc:Fallback>
        </mc:AlternateContent>
      </w:r>
    </w:p>
    <w:p w14:paraId="653D4E7D" w14:textId="7E1DAB7A" w:rsidR="00F826F4" w:rsidRDefault="001C1B28" w:rsidP="008320A3">
      <w:r>
        <w:rPr>
          <w:noProof/>
        </w:rPr>
        <mc:AlternateContent>
          <mc:Choice Requires="wps">
            <w:drawing>
              <wp:anchor distT="45720" distB="45720" distL="114300" distR="114300" simplePos="0" relativeHeight="251669504" behindDoc="0" locked="0" layoutInCell="1" allowOverlap="1" wp14:anchorId="54F78CFD" wp14:editId="534875AF">
                <wp:simplePos x="0" y="0"/>
                <wp:positionH relativeFrom="margin">
                  <wp:align>right</wp:align>
                </wp:positionH>
                <wp:positionV relativeFrom="paragraph">
                  <wp:posOffset>8890</wp:posOffset>
                </wp:positionV>
                <wp:extent cx="1428750" cy="1404620"/>
                <wp:effectExtent l="0" t="0" r="0" b="889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1404620"/>
                        </a:xfrm>
                        <a:prstGeom prst="rect">
                          <a:avLst/>
                        </a:prstGeom>
                        <a:solidFill>
                          <a:srgbClr val="FFFFFF"/>
                        </a:solidFill>
                        <a:ln w="9525">
                          <a:noFill/>
                          <a:miter lim="800000"/>
                          <a:headEnd/>
                          <a:tailEnd/>
                        </a:ln>
                      </wps:spPr>
                      <wps:txbx>
                        <w:txbxContent>
                          <w:p w14:paraId="310767C8" w14:textId="65F835CE" w:rsidR="00576818" w:rsidRDefault="00576818">
                            <w:r>
                              <w:t>Button head screw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F78CFD" id="_x0000_s1032" type="#_x0000_t202" style="position:absolute;left:0;text-align:left;margin-left:61.3pt;margin-top:.7pt;width:112.5pt;height:110.6pt;z-index:2516695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" stroked="f">
                <v:textbox style="mso-fit-shape-to-text:t">
                  <w:txbxContent>
                    <w:p w14:paraId="310767C8" w14:textId="65F835CE" w:rsidR="00576818" w:rsidRDefault="00576818">
                      <w:r>
                        <w:t>Button head screw</w:t>
                      </w:r>
                    </w:p>
                  </w:txbxContent>
                </v:textbox>
                <w10:wrap type="square" anchorx="margin"/>
              </v:shape>
            </w:pict>
          </mc:Fallback>
        </mc:AlternateContent>
      </w:r>
      <w:r w:rsidR="00BF2B6C">
        <w:rPr>
          <w:noProof/>
        </w:rPr>
        <mc:AlternateContent>
          <mc:Choice Requires="wps">
            <w:drawing>
              <wp:anchor distT="0" distB="0" distL="114300" distR="114300" simplePos="0" relativeHeight="251665408" behindDoc="0" locked="0" layoutInCell="1" allowOverlap="1" wp14:anchorId="59055ED8" wp14:editId="7923D7E9">
                <wp:simplePos x="0" y="0"/>
                <wp:positionH relativeFrom="column">
                  <wp:posOffset>3905250</wp:posOffset>
                </wp:positionH>
                <wp:positionV relativeFrom="paragraph">
                  <wp:posOffset>189864</wp:posOffset>
                </wp:positionV>
                <wp:extent cx="66675" cy="1981200"/>
                <wp:effectExtent l="19050" t="38100" r="66675" b="19050"/>
                <wp:wrapNone/>
                <wp:docPr id="20" name="Straight Arrow Connector 20"/>
                <wp:cNvGraphicFramePr/>
                <a:graphic xmlns:a="http://schemas.openxmlformats.org/drawingml/2006/main">
                  <a:graphicData uri="http://schemas.microsoft.com/office/word/2010/wordprocessingShape">
                    <wps:wsp>
                      <wps:cNvCnPr/>
                      <wps:spPr>
                        <a:xfrm flipV="1">
                          <a:off x="0" y="0"/>
                          <a:ext cx="66675" cy="1981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3158D582" id="Straight Arrow Connector 20" o:spid="_x0000_s1026" type="#_x0000_t32" style="position:absolute;margin-left:307.5pt;margin-top:14.95pt;width:5.25pt;height:15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" strokecolor="black [3040]">
                <v:stroke endarrow="block"/>
              </v:shape>
            </w:pict>
          </mc:Fallback>
        </mc:AlternateContent>
      </w:r>
    </w:p>
    <w:p w14:paraId="51A49647" w14:textId="77777777" w:rsidR="00BF2B6C" w:rsidRDefault="00BF2B6C" w:rsidP="00BF2B6C">
      <w:pPr>
        <w:keepNext/>
      </w:pPr>
      <w:r>
        <w:rPr>
          <w:noProof/>
        </w:rPr>
        <w:lastRenderedPageBreak/>
        <mc:AlternateContent>
          <mc:Choice Requires="wps">
            <w:drawing>
              <wp:anchor distT="0" distB="0" distL="114300" distR="114300" simplePos="0" relativeHeight="251662336" behindDoc="0" locked="0" layoutInCell="1" allowOverlap="1" wp14:anchorId="2E3F81E6" wp14:editId="48BD6915">
                <wp:simplePos x="0" y="0"/>
                <wp:positionH relativeFrom="column">
                  <wp:posOffset>4562476</wp:posOffset>
                </wp:positionH>
                <wp:positionV relativeFrom="paragraph">
                  <wp:posOffset>212724</wp:posOffset>
                </wp:positionV>
                <wp:extent cx="590550" cy="2000250"/>
                <wp:effectExtent l="0" t="38100" r="57150" b="19050"/>
                <wp:wrapNone/>
                <wp:docPr id="16" name="Straight Arrow Connector 16"/>
                <wp:cNvGraphicFramePr/>
                <a:graphic xmlns:a="http://schemas.openxmlformats.org/drawingml/2006/main">
                  <a:graphicData uri="http://schemas.microsoft.com/office/word/2010/wordprocessingShape">
                    <wps:wsp>
                      <wps:cNvCnPr/>
                      <wps:spPr>
                        <a:xfrm flipV="1">
                          <a:off x="0" y="0"/>
                          <a:ext cx="590550" cy="2000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75436169" id="Straight Arrow Connector 16" o:spid="_x0000_s1026" type="#_x0000_t32" style="position:absolute;margin-left:359.25pt;margin-top:16.75pt;width:46.5pt;height:157.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" strokecolor="black [3040]">
                <v:stroke endarrow="block"/>
              </v:shape>
            </w:pict>
          </mc:Fallback>
        </mc:AlternateContent>
      </w:r>
      <w:r w:rsidR="00351FAA">
        <w:rPr>
          <w:noProof/>
        </w:rPr>
        <w:drawing>
          <wp:inline distT="0" distB="0" distL="0" distR="0" wp14:anchorId="6B0714EF" wp14:editId="7B68FB32">
            <wp:extent cx="6265545" cy="339661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tor mount.PNG"/>
                    <pic:cNvPicPr/>
                  </pic:nvPicPr>
                  <pic:blipFill>
                    <a:blip r:embed="rId15">
                      <a:extLst>
                        <a:ext uri="{28A0092B-C50C-407E-A947-70E740481C1C}">
                          <a14:useLocalDpi xmlns:a14="http://schemas.microsoft.com/office/drawing/2010/main" val="0"/>
                        </a:ext>
                      </a:extLst>
                    </a:blip>
                    <a:stretch>
                      <a:fillRect/>
                    </a:stretch>
                  </pic:blipFill>
                  <pic:spPr>
                    <a:xfrm>
                      <a:off x="0" y="0"/>
                      <a:ext cx="6265545" cy="3396615"/>
                    </a:xfrm>
                    <a:prstGeom prst="rect">
                      <a:avLst/>
                    </a:prstGeom>
                  </pic:spPr>
                </pic:pic>
              </a:graphicData>
            </a:graphic>
          </wp:inline>
        </w:drawing>
      </w:r>
    </w:p>
    <w:p w14:paraId="627A73CA" w14:textId="1E94478C" w:rsidR="00351FAA" w:rsidRDefault="00BF2B6C" w:rsidP="00BF2B6C">
      <w:pPr>
        <w:pStyle w:val="Caption"/>
        <w:jc w:val="both"/>
      </w:pPr>
      <w:r>
        <w:t xml:space="preserve">Figure </w:t>
      </w:r>
      <w:r>
        <w:fldChar w:fldCharType="begin"/>
      </w:r>
      <w:r>
        <w:instrText xml:space="preserve"> SEQ Figure \* ARABIC </w:instrText>
      </w:r>
      <w:r>
        <w:fldChar w:fldCharType="separate"/>
      </w:r>
      <w:r w:rsidR="00BA73AE">
        <w:rPr>
          <w:noProof/>
        </w:rPr>
        <w:t>6</w:t>
      </w:r>
      <w:r>
        <w:fldChar w:fldCharType="end"/>
      </w:r>
      <w:r>
        <w:t>: Motor mounting</w:t>
      </w:r>
    </w:p>
    <w:p w14:paraId="6C9388BD" w14:textId="0B36DAFC" w:rsidR="00351FAA" w:rsidRDefault="00351FAA" w:rsidP="008320A3"/>
    <w:p w14:paraId="70F87A10" w14:textId="0C890A28" w:rsidR="00351FAA" w:rsidRDefault="00351FAA" w:rsidP="008320A3"/>
    <w:p w14:paraId="71C40788" w14:textId="0F99BD0F" w:rsidR="00F826F4" w:rsidRDefault="00823352" w:rsidP="008320A3">
      <w:r>
        <w:t xml:space="preserve">The gearbox has 3 low carbon steel shafts, </w:t>
      </w:r>
      <w:r w:rsidR="001C1B28">
        <w:t>2</w:t>
      </w:r>
      <w:r>
        <w:t xml:space="preserve"> high strength shaft and 1 custom shaft. So, in total there are </w:t>
      </w:r>
      <w:r w:rsidR="008B03D3">
        <w:t>6</w:t>
      </w:r>
      <w:r>
        <w:t xml:space="preserve"> shafts.  To properly align the shafts, the gears must be taken into considerations.</w:t>
      </w:r>
      <w:r w:rsidR="0046408F">
        <w:t xml:space="preserve"> The table below gives information about which gears are driven and which gears driving. It also shows which gears are on the same shaft. Each gear has its own colour, to make it easy to follow.</w:t>
      </w:r>
    </w:p>
    <w:p w14:paraId="17F6982E" w14:textId="6A38EB3C" w:rsidR="00B56081" w:rsidRDefault="00B56081" w:rsidP="008320A3"/>
    <w:p w14:paraId="24A5446D" w14:textId="733EC517" w:rsidR="00B56081" w:rsidRDefault="00B56081" w:rsidP="008320A3"/>
    <w:p w14:paraId="4A1BE5BC" w14:textId="2B494A2B" w:rsidR="00B56081" w:rsidRDefault="00B56081" w:rsidP="008320A3"/>
    <w:p w14:paraId="35AF2A8A" w14:textId="1BFFBE96" w:rsidR="00B56081" w:rsidRDefault="00B56081" w:rsidP="008320A3"/>
    <w:p w14:paraId="3D3F3AC9" w14:textId="3DBF16FF" w:rsidR="00B56081" w:rsidRDefault="00B56081" w:rsidP="008320A3"/>
    <w:p w14:paraId="66E216A4" w14:textId="0A8B81E6" w:rsidR="00B56081" w:rsidRDefault="00B56081" w:rsidP="008320A3"/>
    <w:p w14:paraId="250312BF" w14:textId="01F2FA17" w:rsidR="00B56081" w:rsidRDefault="00B56081" w:rsidP="008320A3"/>
    <w:p w14:paraId="6170E985" w14:textId="77777777" w:rsidR="00B56081" w:rsidRDefault="00B56081" w:rsidP="008320A3"/>
    <w:p w14:paraId="3C020CCD" w14:textId="77777777" w:rsidR="00823352" w:rsidRDefault="00823352" w:rsidP="008320A3"/>
    <w:tbl>
      <w:tblPr>
        <w:tblStyle w:val="GridTable3"/>
        <w:tblW w:w="0" w:type="auto"/>
        <w:tblLook w:val="04A0" w:firstRow="1" w:lastRow="0" w:firstColumn="1" w:lastColumn="0" w:noHBand="0" w:noVBand="1"/>
      </w:tblPr>
      <w:tblGrid>
        <w:gridCol w:w="2254"/>
        <w:gridCol w:w="2254"/>
        <w:gridCol w:w="2254"/>
        <w:gridCol w:w="2254"/>
      </w:tblGrid>
      <w:tr w:rsidR="0046408F" w14:paraId="1F3AA187" w14:textId="77777777" w:rsidTr="008C300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4" w:type="dxa"/>
          </w:tcPr>
          <w:p w14:paraId="5DA3C969" w14:textId="77777777" w:rsidR="0046408F" w:rsidRDefault="0046408F" w:rsidP="00227DB2">
            <w:r>
              <w:t>Gears</w:t>
            </w:r>
          </w:p>
        </w:tc>
        <w:tc>
          <w:tcPr>
            <w:tcW w:w="2254" w:type="dxa"/>
          </w:tcPr>
          <w:p w14:paraId="6F72B25C" w14:textId="77777777" w:rsidR="0046408F" w:rsidRDefault="0046408F" w:rsidP="00227DB2">
            <w:pPr>
              <w:cnfStyle w:val="100000000000" w:firstRow="1" w:lastRow="0" w:firstColumn="0" w:lastColumn="0" w:oddVBand="0" w:evenVBand="0" w:oddHBand="0" w:evenHBand="0" w:firstRowFirstColumn="0" w:firstRowLastColumn="0" w:lastRowFirstColumn="0" w:lastRowLastColumn="0"/>
            </w:pPr>
            <w:r>
              <w:t xml:space="preserve">Driven by </w:t>
            </w:r>
          </w:p>
        </w:tc>
        <w:tc>
          <w:tcPr>
            <w:tcW w:w="2254" w:type="dxa"/>
          </w:tcPr>
          <w:p w14:paraId="1E315EDF" w14:textId="77777777" w:rsidR="0046408F" w:rsidRDefault="0046408F" w:rsidP="00227DB2">
            <w:pPr>
              <w:cnfStyle w:val="100000000000" w:firstRow="1" w:lastRow="0" w:firstColumn="0" w:lastColumn="0" w:oddVBand="0" w:evenVBand="0" w:oddHBand="0" w:evenHBand="0" w:firstRowFirstColumn="0" w:firstRowLastColumn="0" w:lastRowFirstColumn="0" w:lastRowLastColumn="0"/>
            </w:pPr>
            <w:r>
              <w:t>Drives</w:t>
            </w:r>
          </w:p>
        </w:tc>
        <w:tc>
          <w:tcPr>
            <w:tcW w:w="2254" w:type="dxa"/>
          </w:tcPr>
          <w:p w14:paraId="671156C5" w14:textId="77777777" w:rsidR="0046408F" w:rsidRDefault="0046408F" w:rsidP="00227DB2">
            <w:pPr>
              <w:cnfStyle w:val="100000000000" w:firstRow="1" w:lastRow="0" w:firstColumn="0" w:lastColumn="0" w:oddVBand="0" w:evenVBand="0" w:oddHBand="0" w:evenHBand="0" w:firstRowFirstColumn="0" w:firstRowLastColumn="0" w:lastRowFirstColumn="0" w:lastRowLastColumn="0"/>
            </w:pPr>
            <w:r>
              <w:t>On the same shaft as</w:t>
            </w:r>
          </w:p>
        </w:tc>
      </w:tr>
      <w:tr w:rsidR="0046408F" w14:paraId="44E06E24" w14:textId="77777777" w:rsidTr="008C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7538958" w14:textId="77777777" w:rsidR="0046408F" w:rsidRDefault="0046408F" w:rsidP="00227DB2">
            <w:r w:rsidRPr="00296214">
              <w:rPr>
                <w:color w:val="C0504D" w:themeColor="accent2"/>
              </w:rPr>
              <w:t>12T spur gear</w:t>
            </w:r>
          </w:p>
        </w:tc>
        <w:tc>
          <w:tcPr>
            <w:tcW w:w="2254" w:type="dxa"/>
          </w:tcPr>
          <w:p w14:paraId="4AC8AB84" w14:textId="77777777" w:rsidR="0046408F" w:rsidRDefault="0046408F" w:rsidP="00227DB2">
            <w:pPr>
              <w:cnfStyle w:val="000000100000" w:firstRow="0" w:lastRow="0" w:firstColumn="0" w:lastColumn="0" w:oddVBand="0" w:evenVBand="0" w:oddHBand="1" w:evenHBand="0" w:firstRowFirstColumn="0" w:firstRowLastColumn="0" w:lastRowFirstColumn="0" w:lastRowLastColumn="0"/>
            </w:pPr>
            <w:r>
              <w:t>The motor</w:t>
            </w:r>
          </w:p>
        </w:tc>
        <w:tc>
          <w:tcPr>
            <w:tcW w:w="2254" w:type="dxa"/>
          </w:tcPr>
          <w:p w14:paraId="0F68C9C9" w14:textId="77777777" w:rsidR="0046408F" w:rsidRPr="00296214" w:rsidRDefault="0046408F" w:rsidP="00227DB2">
            <w:pPr>
              <w:cnfStyle w:val="000000100000" w:firstRow="0" w:lastRow="0" w:firstColumn="0" w:lastColumn="0" w:oddVBand="0" w:evenVBand="0" w:oddHBand="1" w:evenHBand="0" w:firstRowFirstColumn="0" w:firstRowLastColumn="0" w:lastRowFirstColumn="0" w:lastRowLastColumn="0"/>
              <w:rPr>
                <w:color w:val="4BACC6" w:themeColor="accent5"/>
              </w:rPr>
            </w:pPr>
            <w:r w:rsidRPr="00296214">
              <w:rPr>
                <w:color w:val="4BACC6" w:themeColor="accent5"/>
              </w:rPr>
              <w:t>36T spur gear</w:t>
            </w:r>
          </w:p>
        </w:tc>
        <w:tc>
          <w:tcPr>
            <w:tcW w:w="2254" w:type="dxa"/>
          </w:tcPr>
          <w:p w14:paraId="4211EDE6" w14:textId="77777777" w:rsidR="0046408F" w:rsidRDefault="0046408F" w:rsidP="00227DB2">
            <w:pPr>
              <w:jc w:val="center"/>
              <w:cnfStyle w:val="000000100000" w:firstRow="0" w:lastRow="0" w:firstColumn="0" w:lastColumn="0" w:oddVBand="0" w:evenVBand="0" w:oddHBand="1" w:evenHBand="0" w:firstRowFirstColumn="0" w:firstRowLastColumn="0" w:lastRowFirstColumn="0" w:lastRowLastColumn="0"/>
            </w:pPr>
            <w:r>
              <w:t>-</w:t>
            </w:r>
          </w:p>
        </w:tc>
      </w:tr>
      <w:tr w:rsidR="0046408F" w14:paraId="7728FB97" w14:textId="77777777" w:rsidTr="008C3000">
        <w:tc>
          <w:tcPr>
            <w:cnfStyle w:val="001000000000" w:firstRow="0" w:lastRow="0" w:firstColumn="1" w:lastColumn="0" w:oddVBand="0" w:evenVBand="0" w:oddHBand="0" w:evenHBand="0" w:firstRowFirstColumn="0" w:firstRowLastColumn="0" w:lastRowFirstColumn="0" w:lastRowLastColumn="0"/>
            <w:tcW w:w="2254" w:type="dxa"/>
          </w:tcPr>
          <w:p w14:paraId="70EE2FE5" w14:textId="77777777" w:rsidR="0046408F" w:rsidRDefault="0046408F" w:rsidP="00227DB2">
            <w:r w:rsidRPr="00296214">
              <w:rPr>
                <w:color w:val="4BACC6" w:themeColor="accent5"/>
              </w:rPr>
              <w:t>36T spur gear</w:t>
            </w:r>
          </w:p>
        </w:tc>
        <w:tc>
          <w:tcPr>
            <w:tcW w:w="2254" w:type="dxa"/>
          </w:tcPr>
          <w:p w14:paraId="7CB055B4" w14:textId="77777777" w:rsidR="0046408F" w:rsidRDefault="0046408F" w:rsidP="00227DB2">
            <w:pPr>
              <w:cnfStyle w:val="000000000000" w:firstRow="0" w:lastRow="0" w:firstColumn="0" w:lastColumn="0" w:oddVBand="0" w:evenVBand="0" w:oddHBand="0" w:evenHBand="0" w:firstRowFirstColumn="0" w:firstRowLastColumn="0" w:lastRowFirstColumn="0" w:lastRowLastColumn="0"/>
            </w:pPr>
            <w:r w:rsidRPr="00296214">
              <w:rPr>
                <w:color w:val="C0504D" w:themeColor="accent2"/>
              </w:rPr>
              <w:t>12T spur gear</w:t>
            </w:r>
          </w:p>
        </w:tc>
        <w:tc>
          <w:tcPr>
            <w:tcW w:w="2254" w:type="dxa"/>
          </w:tcPr>
          <w:p w14:paraId="13D4E1CA" w14:textId="77777777" w:rsidR="0046408F" w:rsidRDefault="0046408F" w:rsidP="00227DB2">
            <w:pPr>
              <w:jc w:val="center"/>
              <w:cnfStyle w:val="000000000000" w:firstRow="0" w:lastRow="0" w:firstColumn="0" w:lastColumn="0" w:oddVBand="0" w:evenVBand="0" w:oddHBand="0" w:evenHBand="0" w:firstRowFirstColumn="0" w:firstRowLastColumn="0" w:lastRowFirstColumn="0" w:lastRowLastColumn="0"/>
            </w:pPr>
            <w:r>
              <w:t>-</w:t>
            </w:r>
          </w:p>
        </w:tc>
        <w:tc>
          <w:tcPr>
            <w:tcW w:w="2254" w:type="dxa"/>
          </w:tcPr>
          <w:p w14:paraId="68E6BE8C" w14:textId="77777777" w:rsidR="0046408F" w:rsidRDefault="0046408F" w:rsidP="00227DB2">
            <w:pPr>
              <w:cnfStyle w:val="000000000000" w:firstRow="0" w:lastRow="0" w:firstColumn="0" w:lastColumn="0" w:oddVBand="0" w:evenVBand="0" w:oddHBand="0" w:evenHBand="0" w:firstRowFirstColumn="0" w:firstRowLastColumn="0" w:lastRowFirstColumn="0" w:lastRowLastColumn="0"/>
            </w:pPr>
            <w:r w:rsidRPr="00296214">
              <w:rPr>
                <w:color w:val="F79646" w:themeColor="accent6"/>
              </w:rPr>
              <w:t>24T bevel gear</w:t>
            </w:r>
          </w:p>
        </w:tc>
      </w:tr>
      <w:tr w:rsidR="0046408F" w14:paraId="606356BD" w14:textId="77777777" w:rsidTr="008C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7A48BDEC" w14:textId="77777777" w:rsidR="0046408F" w:rsidRDefault="0046408F" w:rsidP="00227DB2">
            <w:r w:rsidRPr="00296214">
              <w:rPr>
                <w:color w:val="F79646" w:themeColor="accent6"/>
              </w:rPr>
              <w:t>24T bevel gear</w:t>
            </w:r>
          </w:p>
        </w:tc>
        <w:tc>
          <w:tcPr>
            <w:tcW w:w="2254" w:type="dxa"/>
          </w:tcPr>
          <w:p w14:paraId="53AB007E" w14:textId="77777777" w:rsidR="0046408F" w:rsidRDefault="0046408F" w:rsidP="00227DB2">
            <w:pPr>
              <w:jc w:val="center"/>
              <w:cnfStyle w:val="000000100000" w:firstRow="0" w:lastRow="0" w:firstColumn="0" w:lastColumn="0" w:oddVBand="0" w:evenVBand="0" w:oddHBand="1" w:evenHBand="0" w:firstRowFirstColumn="0" w:firstRowLastColumn="0" w:lastRowFirstColumn="0" w:lastRowLastColumn="0"/>
            </w:pPr>
            <w:r>
              <w:t>-</w:t>
            </w:r>
          </w:p>
        </w:tc>
        <w:tc>
          <w:tcPr>
            <w:tcW w:w="2254" w:type="dxa"/>
          </w:tcPr>
          <w:p w14:paraId="623EC20E" w14:textId="77777777" w:rsidR="0046408F" w:rsidRDefault="0046408F" w:rsidP="00227DB2">
            <w:pPr>
              <w:cnfStyle w:val="000000100000" w:firstRow="0" w:lastRow="0" w:firstColumn="0" w:lastColumn="0" w:oddVBand="0" w:evenVBand="0" w:oddHBand="1" w:evenHBand="0" w:firstRowFirstColumn="0" w:firstRowLastColumn="0" w:lastRowFirstColumn="0" w:lastRowLastColumn="0"/>
            </w:pPr>
            <w:r w:rsidRPr="00296214">
              <w:rPr>
                <w:color w:val="7030A0"/>
              </w:rPr>
              <w:t>24T bevel gear</w:t>
            </w:r>
          </w:p>
        </w:tc>
        <w:tc>
          <w:tcPr>
            <w:tcW w:w="2254" w:type="dxa"/>
          </w:tcPr>
          <w:p w14:paraId="1CA77C96" w14:textId="77777777" w:rsidR="0046408F" w:rsidRDefault="0046408F" w:rsidP="00227DB2">
            <w:pPr>
              <w:cnfStyle w:val="000000100000" w:firstRow="0" w:lastRow="0" w:firstColumn="0" w:lastColumn="0" w:oddVBand="0" w:evenVBand="0" w:oddHBand="1" w:evenHBand="0" w:firstRowFirstColumn="0" w:firstRowLastColumn="0" w:lastRowFirstColumn="0" w:lastRowLastColumn="0"/>
            </w:pPr>
            <w:r w:rsidRPr="00296214">
              <w:rPr>
                <w:color w:val="4F81BD" w:themeColor="accent1"/>
              </w:rPr>
              <w:t>36T spur gear</w:t>
            </w:r>
          </w:p>
        </w:tc>
      </w:tr>
      <w:tr w:rsidR="0046408F" w14:paraId="6FBF1BAB" w14:textId="77777777" w:rsidTr="008C3000">
        <w:tc>
          <w:tcPr>
            <w:cnfStyle w:val="001000000000" w:firstRow="0" w:lastRow="0" w:firstColumn="1" w:lastColumn="0" w:oddVBand="0" w:evenVBand="0" w:oddHBand="0" w:evenHBand="0" w:firstRowFirstColumn="0" w:firstRowLastColumn="0" w:lastRowFirstColumn="0" w:lastRowLastColumn="0"/>
            <w:tcW w:w="2254" w:type="dxa"/>
          </w:tcPr>
          <w:p w14:paraId="5E037F1A" w14:textId="77777777" w:rsidR="0046408F" w:rsidRPr="00296214" w:rsidRDefault="0046408F" w:rsidP="00227DB2">
            <w:pPr>
              <w:rPr>
                <w:color w:val="F79646" w:themeColor="accent6"/>
              </w:rPr>
            </w:pPr>
            <w:r w:rsidRPr="00296214">
              <w:rPr>
                <w:color w:val="7030A0"/>
              </w:rPr>
              <w:t>24T bevel gear</w:t>
            </w:r>
          </w:p>
        </w:tc>
        <w:tc>
          <w:tcPr>
            <w:tcW w:w="2254" w:type="dxa"/>
          </w:tcPr>
          <w:p w14:paraId="472FFE9B" w14:textId="77777777" w:rsidR="0046408F" w:rsidRDefault="0046408F" w:rsidP="00227DB2">
            <w:pPr>
              <w:jc w:val="center"/>
              <w:cnfStyle w:val="000000000000" w:firstRow="0" w:lastRow="0" w:firstColumn="0" w:lastColumn="0" w:oddVBand="0" w:evenVBand="0" w:oddHBand="0" w:evenHBand="0" w:firstRowFirstColumn="0" w:firstRowLastColumn="0" w:lastRowFirstColumn="0" w:lastRowLastColumn="0"/>
            </w:pPr>
            <w:r w:rsidRPr="00296214">
              <w:rPr>
                <w:color w:val="92D050"/>
              </w:rPr>
              <w:t>24T bevel gear</w:t>
            </w:r>
          </w:p>
        </w:tc>
        <w:tc>
          <w:tcPr>
            <w:tcW w:w="2254" w:type="dxa"/>
          </w:tcPr>
          <w:p w14:paraId="17476B4F" w14:textId="77777777" w:rsidR="0046408F" w:rsidRPr="00296214" w:rsidRDefault="0046408F" w:rsidP="00227DB2">
            <w:pPr>
              <w:jc w:val="center"/>
              <w:cnfStyle w:val="000000000000" w:firstRow="0" w:lastRow="0" w:firstColumn="0" w:lastColumn="0" w:oddVBand="0" w:evenVBand="0" w:oddHBand="0" w:evenHBand="0" w:firstRowFirstColumn="0" w:firstRowLastColumn="0" w:lastRowFirstColumn="0" w:lastRowLastColumn="0"/>
              <w:rPr>
                <w:color w:val="7030A0"/>
              </w:rPr>
            </w:pPr>
            <w:r>
              <w:rPr>
                <w:color w:val="7030A0"/>
              </w:rPr>
              <w:t>-</w:t>
            </w:r>
          </w:p>
        </w:tc>
        <w:tc>
          <w:tcPr>
            <w:tcW w:w="2254" w:type="dxa"/>
          </w:tcPr>
          <w:p w14:paraId="29EC77DD" w14:textId="77777777" w:rsidR="0046408F" w:rsidRDefault="0046408F" w:rsidP="00227DB2">
            <w:pPr>
              <w:cnfStyle w:val="000000000000" w:firstRow="0" w:lastRow="0" w:firstColumn="0" w:lastColumn="0" w:oddVBand="0" w:evenVBand="0" w:oddHBand="0" w:evenHBand="0" w:firstRowFirstColumn="0" w:firstRowLastColumn="0" w:lastRowFirstColumn="0" w:lastRowLastColumn="0"/>
            </w:pPr>
            <w:r w:rsidRPr="00464F7C">
              <w:rPr>
                <w:color w:val="5F497A" w:themeColor="accent4" w:themeShade="BF"/>
              </w:rPr>
              <w:t>12T spur gear</w:t>
            </w:r>
          </w:p>
        </w:tc>
      </w:tr>
      <w:tr w:rsidR="0046408F" w14:paraId="18EE4C32" w14:textId="77777777" w:rsidTr="008C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1956CC7" w14:textId="77777777" w:rsidR="0046408F" w:rsidRDefault="0046408F" w:rsidP="00227DB2">
            <w:r w:rsidRPr="00464F7C">
              <w:rPr>
                <w:color w:val="5F497A" w:themeColor="accent4" w:themeShade="BF"/>
              </w:rPr>
              <w:lastRenderedPageBreak/>
              <w:t>12T spur gear</w:t>
            </w:r>
          </w:p>
        </w:tc>
        <w:tc>
          <w:tcPr>
            <w:tcW w:w="2254" w:type="dxa"/>
          </w:tcPr>
          <w:p w14:paraId="2C7AD94C" w14:textId="77777777" w:rsidR="0046408F" w:rsidRDefault="0046408F" w:rsidP="00227DB2">
            <w:pPr>
              <w:jc w:val="center"/>
              <w:cnfStyle w:val="000000100000" w:firstRow="0" w:lastRow="0" w:firstColumn="0" w:lastColumn="0" w:oddVBand="0" w:evenVBand="0" w:oddHBand="1" w:evenHBand="0" w:firstRowFirstColumn="0" w:firstRowLastColumn="0" w:lastRowFirstColumn="0" w:lastRowLastColumn="0"/>
            </w:pPr>
            <w:r>
              <w:t>-</w:t>
            </w:r>
          </w:p>
        </w:tc>
        <w:tc>
          <w:tcPr>
            <w:tcW w:w="2254" w:type="dxa"/>
          </w:tcPr>
          <w:p w14:paraId="7FEF0BA0" w14:textId="77777777" w:rsidR="0046408F" w:rsidRDefault="0046408F" w:rsidP="00227DB2">
            <w:pPr>
              <w:cnfStyle w:val="000000100000" w:firstRow="0" w:lastRow="0" w:firstColumn="0" w:lastColumn="0" w:oddVBand="0" w:evenVBand="0" w:oddHBand="1" w:evenHBand="0" w:firstRowFirstColumn="0" w:firstRowLastColumn="0" w:lastRowFirstColumn="0" w:lastRowLastColumn="0"/>
            </w:pPr>
            <w:r w:rsidRPr="00464F7C">
              <w:rPr>
                <w:color w:val="1F497D" w:themeColor="text2"/>
              </w:rPr>
              <w:t>36T spur gear</w:t>
            </w:r>
          </w:p>
        </w:tc>
        <w:tc>
          <w:tcPr>
            <w:tcW w:w="2254" w:type="dxa"/>
          </w:tcPr>
          <w:p w14:paraId="109E0339" w14:textId="77777777" w:rsidR="0046408F" w:rsidRPr="00296214" w:rsidRDefault="0046408F" w:rsidP="00227DB2">
            <w:pPr>
              <w:cnfStyle w:val="000000100000" w:firstRow="0" w:lastRow="0" w:firstColumn="0" w:lastColumn="0" w:oddVBand="0" w:evenVBand="0" w:oddHBand="1" w:evenHBand="0" w:firstRowFirstColumn="0" w:firstRowLastColumn="0" w:lastRowFirstColumn="0" w:lastRowLastColumn="0"/>
              <w:rPr>
                <w:color w:val="5F497A" w:themeColor="accent4" w:themeShade="BF"/>
              </w:rPr>
            </w:pPr>
            <w:r w:rsidRPr="00296214">
              <w:rPr>
                <w:color w:val="7030A0"/>
              </w:rPr>
              <w:t>24T bevel gear</w:t>
            </w:r>
          </w:p>
        </w:tc>
      </w:tr>
      <w:tr w:rsidR="0046408F" w14:paraId="5D91F8BE" w14:textId="77777777" w:rsidTr="008C3000">
        <w:tc>
          <w:tcPr>
            <w:cnfStyle w:val="001000000000" w:firstRow="0" w:lastRow="0" w:firstColumn="1" w:lastColumn="0" w:oddVBand="0" w:evenVBand="0" w:oddHBand="0" w:evenHBand="0" w:firstRowFirstColumn="0" w:firstRowLastColumn="0" w:lastRowFirstColumn="0" w:lastRowLastColumn="0"/>
            <w:tcW w:w="2254" w:type="dxa"/>
          </w:tcPr>
          <w:p w14:paraId="08EDCD45" w14:textId="77777777" w:rsidR="0046408F" w:rsidRDefault="0046408F" w:rsidP="00227DB2">
            <w:r w:rsidRPr="00464F7C">
              <w:rPr>
                <w:color w:val="1F497D" w:themeColor="text2"/>
              </w:rPr>
              <w:t>36T spur gear</w:t>
            </w:r>
          </w:p>
        </w:tc>
        <w:tc>
          <w:tcPr>
            <w:tcW w:w="2254" w:type="dxa"/>
          </w:tcPr>
          <w:p w14:paraId="25E87EE6" w14:textId="77777777" w:rsidR="0046408F" w:rsidRDefault="0046408F" w:rsidP="00227DB2">
            <w:pPr>
              <w:cnfStyle w:val="000000000000" w:firstRow="0" w:lastRow="0" w:firstColumn="0" w:lastColumn="0" w:oddVBand="0" w:evenVBand="0" w:oddHBand="0" w:evenHBand="0" w:firstRowFirstColumn="0" w:firstRowLastColumn="0" w:lastRowFirstColumn="0" w:lastRowLastColumn="0"/>
            </w:pPr>
            <w:r w:rsidRPr="00464F7C">
              <w:rPr>
                <w:color w:val="5F497A" w:themeColor="accent4" w:themeShade="BF"/>
              </w:rPr>
              <w:t>12T spur gear</w:t>
            </w:r>
          </w:p>
        </w:tc>
        <w:tc>
          <w:tcPr>
            <w:tcW w:w="2254" w:type="dxa"/>
          </w:tcPr>
          <w:p w14:paraId="6359052F" w14:textId="77777777" w:rsidR="0046408F" w:rsidRDefault="0046408F" w:rsidP="00227DB2">
            <w:pPr>
              <w:jc w:val="center"/>
              <w:cnfStyle w:val="000000000000" w:firstRow="0" w:lastRow="0" w:firstColumn="0" w:lastColumn="0" w:oddVBand="0" w:evenVBand="0" w:oddHBand="0" w:evenHBand="0" w:firstRowFirstColumn="0" w:firstRowLastColumn="0" w:lastRowFirstColumn="0" w:lastRowLastColumn="0"/>
            </w:pPr>
            <w:r>
              <w:t>-</w:t>
            </w:r>
          </w:p>
        </w:tc>
        <w:tc>
          <w:tcPr>
            <w:tcW w:w="2254" w:type="dxa"/>
          </w:tcPr>
          <w:p w14:paraId="6928CECA" w14:textId="77777777" w:rsidR="0046408F" w:rsidRDefault="0046408F" w:rsidP="00227DB2">
            <w:pPr>
              <w:cnfStyle w:val="000000000000" w:firstRow="0" w:lastRow="0" w:firstColumn="0" w:lastColumn="0" w:oddVBand="0" w:evenVBand="0" w:oddHBand="0" w:evenHBand="0" w:firstRowFirstColumn="0" w:firstRowLastColumn="0" w:lastRowFirstColumn="0" w:lastRowLastColumn="0"/>
            </w:pPr>
            <w:r w:rsidRPr="00464F7C">
              <w:rPr>
                <w:color w:val="FF0000"/>
              </w:rPr>
              <w:t>24T spur gear</w:t>
            </w:r>
          </w:p>
        </w:tc>
      </w:tr>
      <w:tr w:rsidR="0046408F" w14:paraId="1E161F61" w14:textId="77777777" w:rsidTr="008C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400774D" w14:textId="77777777" w:rsidR="0046408F" w:rsidRDefault="0046408F" w:rsidP="00227DB2">
            <w:r w:rsidRPr="00464F7C">
              <w:rPr>
                <w:color w:val="FF0000"/>
              </w:rPr>
              <w:t>24T spur gear</w:t>
            </w:r>
          </w:p>
        </w:tc>
        <w:tc>
          <w:tcPr>
            <w:tcW w:w="2254" w:type="dxa"/>
          </w:tcPr>
          <w:p w14:paraId="60ED9C7D" w14:textId="77777777" w:rsidR="0046408F" w:rsidRDefault="0046408F" w:rsidP="00227DB2">
            <w:pPr>
              <w:jc w:val="center"/>
              <w:cnfStyle w:val="000000100000" w:firstRow="0" w:lastRow="0" w:firstColumn="0" w:lastColumn="0" w:oddVBand="0" w:evenVBand="0" w:oddHBand="1" w:evenHBand="0" w:firstRowFirstColumn="0" w:firstRowLastColumn="0" w:lastRowFirstColumn="0" w:lastRowLastColumn="0"/>
            </w:pPr>
            <w:r>
              <w:t>-</w:t>
            </w:r>
          </w:p>
        </w:tc>
        <w:tc>
          <w:tcPr>
            <w:tcW w:w="2254" w:type="dxa"/>
          </w:tcPr>
          <w:p w14:paraId="1699473F" w14:textId="77777777" w:rsidR="0046408F" w:rsidRDefault="0046408F" w:rsidP="00227DB2">
            <w:pPr>
              <w:cnfStyle w:val="000000100000" w:firstRow="0" w:lastRow="0" w:firstColumn="0" w:lastColumn="0" w:oddVBand="0" w:evenVBand="0" w:oddHBand="1" w:evenHBand="0" w:firstRowFirstColumn="0" w:firstRowLastColumn="0" w:lastRowFirstColumn="0" w:lastRowLastColumn="0"/>
            </w:pPr>
            <w:r>
              <w:t>48T spur gear</w:t>
            </w:r>
          </w:p>
        </w:tc>
        <w:tc>
          <w:tcPr>
            <w:tcW w:w="2254" w:type="dxa"/>
          </w:tcPr>
          <w:p w14:paraId="114EFB94" w14:textId="77777777" w:rsidR="0046408F" w:rsidRDefault="0046408F" w:rsidP="00227DB2">
            <w:pPr>
              <w:cnfStyle w:val="000000100000" w:firstRow="0" w:lastRow="0" w:firstColumn="0" w:lastColumn="0" w:oddVBand="0" w:evenVBand="0" w:oddHBand="1" w:evenHBand="0" w:firstRowFirstColumn="0" w:firstRowLastColumn="0" w:lastRowFirstColumn="0" w:lastRowLastColumn="0"/>
            </w:pPr>
            <w:r w:rsidRPr="00464F7C">
              <w:rPr>
                <w:color w:val="1F497D" w:themeColor="text2"/>
              </w:rPr>
              <w:t>36T spur gear</w:t>
            </w:r>
          </w:p>
        </w:tc>
      </w:tr>
      <w:tr w:rsidR="0046408F" w14:paraId="548B5181" w14:textId="77777777" w:rsidTr="008C3000">
        <w:tc>
          <w:tcPr>
            <w:cnfStyle w:val="001000000000" w:firstRow="0" w:lastRow="0" w:firstColumn="1" w:lastColumn="0" w:oddVBand="0" w:evenVBand="0" w:oddHBand="0" w:evenHBand="0" w:firstRowFirstColumn="0" w:firstRowLastColumn="0" w:lastRowFirstColumn="0" w:lastRowLastColumn="0"/>
            <w:tcW w:w="2254" w:type="dxa"/>
          </w:tcPr>
          <w:p w14:paraId="51BE9212" w14:textId="77777777" w:rsidR="0046408F" w:rsidRDefault="0046408F" w:rsidP="00227DB2">
            <w:r>
              <w:t>48T spur gear</w:t>
            </w:r>
          </w:p>
        </w:tc>
        <w:tc>
          <w:tcPr>
            <w:tcW w:w="2254" w:type="dxa"/>
          </w:tcPr>
          <w:p w14:paraId="16F6A178" w14:textId="77777777" w:rsidR="0046408F" w:rsidRDefault="0046408F" w:rsidP="00227DB2">
            <w:pPr>
              <w:cnfStyle w:val="000000000000" w:firstRow="0" w:lastRow="0" w:firstColumn="0" w:lastColumn="0" w:oddVBand="0" w:evenVBand="0" w:oddHBand="0" w:evenHBand="0" w:firstRowFirstColumn="0" w:firstRowLastColumn="0" w:lastRowFirstColumn="0" w:lastRowLastColumn="0"/>
            </w:pPr>
            <w:r w:rsidRPr="00464F7C">
              <w:rPr>
                <w:color w:val="FF0000"/>
              </w:rPr>
              <w:t>24T spur gear</w:t>
            </w:r>
          </w:p>
        </w:tc>
        <w:tc>
          <w:tcPr>
            <w:tcW w:w="2254" w:type="dxa"/>
          </w:tcPr>
          <w:p w14:paraId="0E9D45C6" w14:textId="77777777" w:rsidR="0046408F" w:rsidRDefault="0046408F" w:rsidP="00227DB2">
            <w:pPr>
              <w:jc w:val="center"/>
              <w:cnfStyle w:val="000000000000" w:firstRow="0" w:lastRow="0" w:firstColumn="0" w:lastColumn="0" w:oddVBand="0" w:evenVBand="0" w:oddHBand="0" w:evenHBand="0" w:firstRowFirstColumn="0" w:firstRowLastColumn="0" w:lastRowFirstColumn="0" w:lastRowLastColumn="0"/>
            </w:pPr>
            <w:r>
              <w:t>-</w:t>
            </w:r>
          </w:p>
        </w:tc>
        <w:tc>
          <w:tcPr>
            <w:tcW w:w="2254" w:type="dxa"/>
          </w:tcPr>
          <w:p w14:paraId="428A73DA" w14:textId="77777777" w:rsidR="0046408F" w:rsidRDefault="0046408F" w:rsidP="00227DB2">
            <w:pPr>
              <w:jc w:val="center"/>
              <w:cnfStyle w:val="000000000000" w:firstRow="0" w:lastRow="0" w:firstColumn="0" w:lastColumn="0" w:oddVBand="0" w:evenVBand="0" w:oddHBand="0" w:evenHBand="0" w:firstRowFirstColumn="0" w:firstRowLastColumn="0" w:lastRowFirstColumn="0" w:lastRowLastColumn="0"/>
            </w:pPr>
            <w:r>
              <w:t>-</w:t>
            </w:r>
          </w:p>
        </w:tc>
      </w:tr>
    </w:tbl>
    <w:p w14:paraId="10AEA69F" w14:textId="7E4ABB38" w:rsidR="00D40896" w:rsidRDefault="00D40896" w:rsidP="008320A3"/>
    <w:p w14:paraId="36721DCF" w14:textId="77777777" w:rsidR="0046408F" w:rsidRDefault="0046408F" w:rsidP="008320A3"/>
    <w:p w14:paraId="13FD5233" w14:textId="1791262C" w:rsidR="00D749A9" w:rsidRDefault="00D749A9" w:rsidP="008320A3">
      <w:r>
        <w:t>The table below will be used to determine how the gears should be aligned. It shows the diameter of each gear.</w:t>
      </w:r>
    </w:p>
    <w:tbl>
      <w:tblPr>
        <w:tblStyle w:val="PlainTable1"/>
        <w:tblW w:w="0" w:type="auto"/>
        <w:tblLook w:val="04A0" w:firstRow="1" w:lastRow="0" w:firstColumn="1" w:lastColumn="0" w:noHBand="0" w:noVBand="1"/>
      </w:tblPr>
      <w:tblGrid>
        <w:gridCol w:w="4928"/>
        <w:gridCol w:w="4929"/>
      </w:tblGrid>
      <w:tr w:rsidR="00D749A9" w14:paraId="409D9ABD" w14:textId="77777777" w:rsidTr="008C30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tcPr>
          <w:p w14:paraId="6F337219" w14:textId="1B6B9418" w:rsidR="00D749A9" w:rsidRDefault="00D749A9" w:rsidP="008320A3">
            <w:r>
              <w:t>Gear</w:t>
            </w:r>
          </w:p>
        </w:tc>
        <w:tc>
          <w:tcPr>
            <w:tcW w:w="4929" w:type="dxa"/>
          </w:tcPr>
          <w:p w14:paraId="23AD0B77" w14:textId="588EDF20" w:rsidR="00D749A9" w:rsidRDefault="00D749A9" w:rsidP="008320A3">
            <w:pPr>
              <w:cnfStyle w:val="100000000000" w:firstRow="1" w:lastRow="0" w:firstColumn="0" w:lastColumn="0" w:oddVBand="0" w:evenVBand="0" w:oddHBand="0" w:evenHBand="0" w:firstRowFirstColumn="0" w:firstRowLastColumn="0" w:lastRowFirstColumn="0" w:lastRowLastColumn="0"/>
            </w:pPr>
            <w:r>
              <w:t>Diameter [mm]</w:t>
            </w:r>
          </w:p>
        </w:tc>
      </w:tr>
      <w:tr w:rsidR="00D749A9" w14:paraId="472CDDB6" w14:textId="77777777" w:rsidTr="008C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tcPr>
          <w:p w14:paraId="79461B93" w14:textId="2CDA5EB8" w:rsidR="00D749A9" w:rsidRDefault="00D749A9" w:rsidP="008320A3">
            <w:r>
              <w:t>12 teeth spur gear</w:t>
            </w:r>
          </w:p>
        </w:tc>
        <w:tc>
          <w:tcPr>
            <w:tcW w:w="4929" w:type="dxa"/>
          </w:tcPr>
          <w:p w14:paraId="119CCB38" w14:textId="05E21079" w:rsidR="00D749A9" w:rsidRDefault="00D749A9" w:rsidP="008320A3">
            <w:pPr>
              <w:cnfStyle w:val="000000100000" w:firstRow="0" w:lastRow="0" w:firstColumn="0" w:lastColumn="0" w:oddVBand="0" w:evenVBand="0" w:oddHBand="1" w:evenHBand="0" w:firstRowFirstColumn="0" w:firstRowLastColumn="0" w:lastRowFirstColumn="0" w:lastRowLastColumn="0"/>
            </w:pPr>
            <w:r>
              <w:t>12.7</w:t>
            </w:r>
          </w:p>
        </w:tc>
      </w:tr>
      <w:tr w:rsidR="00D749A9" w14:paraId="40E81FFE" w14:textId="77777777" w:rsidTr="008C3000">
        <w:tc>
          <w:tcPr>
            <w:cnfStyle w:val="001000000000" w:firstRow="0" w:lastRow="0" w:firstColumn="1" w:lastColumn="0" w:oddVBand="0" w:evenVBand="0" w:oddHBand="0" w:evenHBand="0" w:firstRowFirstColumn="0" w:firstRowLastColumn="0" w:lastRowFirstColumn="0" w:lastRowLastColumn="0"/>
            <w:tcW w:w="4928" w:type="dxa"/>
          </w:tcPr>
          <w:p w14:paraId="05F969D4" w14:textId="798824EF" w:rsidR="00D749A9" w:rsidRDefault="00D749A9" w:rsidP="008320A3">
            <w:r>
              <w:t>24 teeth spur gear</w:t>
            </w:r>
          </w:p>
        </w:tc>
        <w:tc>
          <w:tcPr>
            <w:tcW w:w="4929" w:type="dxa"/>
          </w:tcPr>
          <w:p w14:paraId="4C5DADFA" w14:textId="49830E7E" w:rsidR="00D749A9" w:rsidRDefault="00D749A9" w:rsidP="008320A3">
            <w:pPr>
              <w:cnfStyle w:val="000000000000" w:firstRow="0" w:lastRow="0" w:firstColumn="0" w:lastColumn="0" w:oddVBand="0" w:evenVBand="0" w:oddHBand="0" w:evenHBand="0" w:firstRowFirstColumn="0" w:firstRowLastColumn="0" w:lastRowFirstColumn="0" w:lastRowLastColumn="0"/>
            </w:pPr>
            <w:r>
              <w:t>25.4</w:t>
            </w:r>
          </w:p>
        </w:tc>
      </w:tr>
      <w:tr w:rsidR="00D749A9" w14:paraId="0EC9CAFE" w14:textId="77777777" w:rsidTr="008C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tcPr>
          <w:p w14:paraId="6381CA2F" w14:textId="56906786" w:rsidR="00D749A9" w:rsidRDefault="00D749A9" w:rsidP="008320A3">
            <w:r>
              <w:t>36 teeth spur gear</w:t>
            </w:r>
          </w:p>
        </w:tc>
        <w:tc>
          <w:tcPr>
            <w:tcW w:w="4929" w:type="dxa"/>
          </w:tcPr>
          <w:p w14:paraId="05364A37" w14:textId="5A4FDF70" w:rsidR="00D749A9" w:rsidRDefault="00D749A9" w:rsidP="008320A3">
            <w:pPr>
              <w:cnfStyle w:val="000000100000" w:firstRow="0" w:lastRow="0" w:firstColumn="0" w:lastColumn="0" w:oddVBand="0" w:evenVBand="0" w:oddHBand="1" w:evenHBand="0" w:firstRowFirstColumn="0" w:firstRowLastColumn="0" w:lastRowFirstColumn="0" w:lastRowLastColumn="0"/>
            </w:pPr>
            <w:r>
              <w:t>38.1</w:t>
            </w:r>
          </w:p>
        </w:tc>
      </w:tr>
      <w:tr w:rsidR="00D749A9" w14:paraId="461FCB0A" w14:textId="77777777" w:rsidTr="008C3000">
        <w:tc>
          <w:tcPr>
            <w:cnfStyle w:val="001000000000" w:firstRow="0" w:lastRow="0" w:firstColumn="1" w:lastColumn="0" w:oddVBand="0" w:evenVBand="0" w:oddHBand="0" w:evenHBand="0" w:firstRowFirstColumn="0" w:firstRowLastColumn="0" w:lastRowFirstColumn="0" w:lastRowLastColumn="0"/>
            <w:tcW w:w="4928" w:type="dxa"/>
          </w:tcPr>
          <w:p w14:paraId="7F237705" w14:textId="15D91153" w:rsidR="00D749A9" w:rsidRDefault="00D749A9" w:rsidP="008320A3">
            <w:r>
              <w:t>48 teeth spur gear</w:t>
            </w:r>
          </w:p>
        </w:tc>
        <w:tc>
          <w:tcPr>
            <w:tcW w:w="4929" w:type="dxa"/>
          </w:tcPr>
          <w:p w14:paraId="0E9A0789" w14:textId="7DC49AD1" w:rsidR="00D749A9" w:rsidRDefault="00D749A9" w:rsidP="008320A3">
            <w:pPr>
              <w:cnfStyle w:val="000000000000" w:firstRow="0" w:lastRow="0" w:firstColumn="0" w:lastColumn="0" w:oddVBand="0" w:evenVBand="0" w:oddHBand="0" w:evenHBand="0" w:firstRowFirstColumn="0" w:firstRowLastColumn="0" w:lastRowFirstColumn="0" w:lastRowLastColumn="0"/>
            </w:pPr>
            <w:r>
              <w:t>50.8</w:t>
            </w:r>
          </w:p>
        </w:tc>
      </w:tr>
      <w:tr w:rsidR="00D749A9" w14:paraId="79C43A1B" w14:textId="77777777" w:rsidTr="008C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tcPr>
          <w:p w14:paraId="6CF8C713" w14:textId="69BCB7E5" w:rsidR="00D749A9" w:rsidRDefault="00D749A9" w:rsidP="008320A3">
            <w:r>
              <w:t>24 teeth bevel gear</w:t>
            </w:r>
          </w:p>
        </w:tc>
        <w:tc>
          <w:tcPr>
            <w:tcW w:w="4929" w:type="dxa"/>
          </w:tcPr>
          <w:p w14:paraId="1EFA0CA8" w14:textId="42D4F1BD" w:rsidR="00D749A9" w:rsidRDefault="00D749A9" w:rsidP="008320A3">
            <w:pPr>
              <w:cnfStyle w:val="000000100000" w:firstRow="0" w:lastRow="0" w:firstColumn="0" w:lastColumn="0" w:oddVBand="0" w:evenVBand="0" w:oddHBand="1" w:evenHBand="0" w:firstRowFirstColumn="0" w:firstRowLastColumn="0" w:lastRowFirstColumn="0" w:lastRowLastColumn="0"/>
            </w:pPr>
            <w:r>
              <w:t>25.4</w:t>
            </w:r>
          </w:p>
        </w:tc>
      </w:tr>
    </w:tbl>
    <w:p w14:paraId="09B55FE1" w14:textId="77777777" w:rsidR="00D749A9" w:rsidRDefault="00D749A9" w:rsidP="008320A3"/>
    <w:p w14:paraId="0FF144FB" w14:textId="5CE585F6" w:rsidR="00402F60" w:rsidRDefault="00823352" w:rsidP="008320A3">
      <w:r>
        <w:t xml:space="preserve">The first spur gear of 12 teeth connects to the first shaft. The </w:t>
      </w:r>
      <w:r w:rsidR="009D0F88">
        <w:t>12 teeth spur gear meshes with the 36 teeth spur gear</w:t>
      </w:r>
      <w:r w:rsidR="00402F60">
        <w:t>.</w:t>
      </w:r>
      <w:r w:rsidR="009D0F88">
        <w:t xml:space="preserve"> </w:t>
      </w:r>
      <w:r w:rsidR="00402F60">
        <w:t xml:space="preserve">The distance </w:t>
      </w:r>
      <w:r w:rsidR="00DC6687">
        <w:t>between the centres will be used to position the second shaft so that the two gears can mesh properly.</w:t>
      </w:r>
    </w:p>
    <w:p w14:paraId="0C671885" w14:textId="6A246361" w:rsidR="00DC6687" w:rsidRDefault="00DC6687" w:rsidP="008320A3"/>
    <w:p w14:paraId="34232FCE" w14:textId="77777777" w:rsidR="008632A3" w:rsidRDefault="008632A3" w:rsidP="008632A3">
      <w:pPr>
        <w:keepNext/>
      </w:pPr>
      <w:r>
        <w:rPr>
          <w:noProof/>
        </w:rPr>
        <w:drawing>
          <wp:inline distT="0" distB="0" distL="0" distR="0" wp14:anchorId="3D371E64" wp14:editId="21769ACA">
            <wp:extent cx="2895600" cy="23853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esh 1.PNG"/>
                    <pic:cNvPicPr/>
                  </pic:nvPicPr>
                  <pic:blipFill>
                    <a:blip r:embed="rId16">
                      <a:extLst>
                        <a:ext uri="{28A0092B-C50C-407E-A947-70E740481C1C}">
                          <a14:useLocalDpi xmlns:a14="http://schemas.microsoft.com/office/drawing/2010/main" val="0"/>
                        </a:ext>
                      </a:extLst>
                    </a:blip>
                    <a:stretch>
                      <a:fillRect/>
                    </a:stretch>
                  </pic:blipFill>
                  <pic:spPr>
                    <a:xfrm>
                      <a:off x="0" y="0"/>
                      <a:ext cx="2918382" cy="2404160"/>
                    </a:xfrm>
                    <a:prstGeom prst="rect">
                      <a:avLst/>
                    </a:prstGeom>
                  </pic:spPr>
                </pic:pic>
              </a:graphicData>
            </a:graphic>
          </wp:inline>
        </w:drawing>
      </w:r>
    </w:p>
    <w:p w14:paraId="110581DE" w14:textId="647DEA0A" w:rsidR="00DC6687" w:rsidRDefault="008632A3" w:rsidP="008632A3">
      <w:pPr>
        <w:pStyle w:val="Caption"/>
        <w:jc w:val="both"/>
      </w:pPr>
      <w:r>
        <w:t xml:space="preserve">Figure </w:t>
      </w:r>
      <w:r>
        <w:fldChar w:fldCharType="begin"/>
      </w:r>
      <w:r>
        <w:instrText xml:space="preserve"> SEQ Figure \* ARABIC </w:instrText>
      </w:r>
      <w:r>
        <w:fldChar w:fldCharType="separate"/>
      </w:r>
      <w:r w:rsidR="00BA73AE">
        <w:rPr>
          <w:noProof/>
        </w:rPr>
        <w:t>7</w:t>
      </w:r>
      <w:r>
        <w:fldChar w:fldCharType="end"/>
      </w:r>
      <w:r>
        <w:t>: First meshing gears</w:t>
      </w:r>
    </w:p>
    <w:p w14:paraId="353512BA" w14:textId="501C2E5B" w:rsidR="008632A3" w:rsidRDefault="008632A3" w:rsidP="008632A3"/>
    <w:p w14:paraId="642B2928" w14:textId="76CB0354" w:rsidR="008632A3" w:rsidRPr="008632A3" w:rsidRDefault="008632A3" w:rsidP="008632A3">
      <w:r>
        <w:t xml:space="preserve">The second shaft will be </w:t>
      </w:r>
      <w:r w:rsidRPr="008632A3">
        <w:rPr>
          <w:b/>
        </w:rPr>
        <w:t>25.4mm</w:t>
      </w:r>
      <w:r>
        <w:t xml:space="preserve"> above the first shaft.</w:t>
      </w:r>
    </w:p>
    <w:p w14:paraId="6C5FBA41" w14:textId="77777777" w:rsidR="009D0F88" w:rsidRDefault="009D0F88" w:rsidP="008320A3"/>
    <w:p w14:paraId="48652E2D" w14:textId="6390FAA9" w:rsidR="009D0F88" w:rsidRDefault="008632A3" w:rsidP="008320A3">
      <w:r>
        <w:t>The third gear is a 24 teeth bevel gear which is on the same shaft as the 36T spur gear. The third gear is meshing with another 24 teeth bevel gear. Therefore, a shaft needs to be correctly positioned to allow the gears to mesh properly</w:t>
      </w:r>
      <w:r w:rsidR="00F43503">
        <w:t>.</w:t>
      </w:r>
    </w:p>
    <w:p w14:paraId="53B4DF6C" w14:textId="5CEC253F" w:rsidR="00D92FE4" w:rsidRDefault="00D92FE4" w:rsidP="008320A3"/>
    <w:p w14:paraId="40E0E5FD" w14:textId="1F0E0186" w:rsidR="00F43503" w:rsidRDefault="00F43503" w:rsidP="00F43503">
      <w:pPr>
        <w:keepNext/>
      </w:pPr>
      <w:r>
        <w:rPr>
          <w:noProof/>
        </w:rPr>
        <w:lastRenderedPageBreak/>
        <w:drawing>
          <wp:inline distT="0" distB="0" distL="0" distR="0" wp14:anchorId="775D3184" wp14:editId="1030C6B6">
            <wp:extent cx="4867954" cy="2876951"/>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esh 2.PNG"/>
                    <pic:cNvPicPr/>
                  </pic:nvPicPr>
                  <pic:blipFill>
                    <a:blip r:embed="rId17">
                      <a:extLst>
                        <a:ext uri="{28A0092B-C50C-407E-A947-70E740481C1C}">
                          <a14:useLocalDpi xmlns:a14="http://schemas.microsoft.com/office/drawing/2010/main" val="0"/>
                        </a:ext>
                      </a:extLst>
                    </a:blip>
                    <a:stretch>
                      <a:fillRect/>
                    </a:stretch>
                  </pic:blipFill>
                  <pic:spPr>
                    <a:xfrm>
                      <a:off x="0" y="0"/>
                      <a:ext cx="4867954" cy="2876951"/>
                    </a:xfrm>
                    <a:prstGeom prst="rect">
                      <a:avLst/>
                    </a:prstGeom>
                  </pic:spPr>
                </pic:pic>
              </a:graphicData>
            </a:graphic>
          </wp:inline>
        </w:drawing>
      </w:r>
    </w:p>
    <w:p w14:paraId="6A5DDB1E" w14:textId="10A15D48" w:rsidR="00D92FE4" w:rsidRDefault="00F43503" w:rsidP="00F43503">
      <w:pPr>
        <w:pStyle w:val="Caption"/>
        <w:jc w:val="both"/>
      </w:pPr>
      <w:r>
        <w:t xml:space="preserve">Figure </w:t>
      </w:r>
      <w:r>
        <w:fldChar w:fldCharType="begin"/>
      </w:r>
      <w:r>
        <w:instrText xml:space="preserve"> SEQ Figure \* ARABIC </w:instrText>
      </w:r>
      <w:r>
        <w:fldChar w:fldCharType="separate"/>
      </w:r>
      <w:r w:rsidR="00BA73AE">
        <w:rPr>
          <w:noProof/>
        </w:rPr>
        <w:t>8</w:t>
      </w:r>
      <w:r>
        <w:fldChar w:fldCharType="end"/>
      </w:r>
      <w:r>
        <w:t>: Second meshing gears</w:t>
      </w:r>
    </w:p>
    <w:p w14:paraId="79589674" w14:textId="0352C630" w:rsidR="008632A3" w:rsidRDefault="008632A3" w:rsidP="008320A3"/>
    <w:p w14:paraId="1989E37A" w14:textId="77777777" w:rsidR="00BA3D5B" w:rsidRDefault="00BA3D5B" w:rsidP="008320A3"/>
    <w:p w14:paraId="40144B2A" w14:textId="227FE0FD" w:rsidR="00F43503" w:rsidRDefault="00F43503" w:rsidP="008320A3">
      <w:r>
        <w:t xml:space="preserve">Therefore, the centre of the third shaft should be positioned </w:t>
      </w:r>
      <w:r w:rsidRPr="00F43503">
        <w:rPr>
          <w:b/>
        </w:rPr>
        <w:t>12.7mm</w:t>
      </w:r>
      <w:r>
        <w:t xml:space="preserve"> away from the edge of gear 3.</w:t>
      </w:r>
    </w:p>
    <w:p w14:paraId="1EE70ABA" w14:textId="2093399E" w:rsidR="00F43503" w:rsidRDefault="00F43503" w:rsidP="008320A3"/>
    <w:p w14:paraId="7F50884B" w14:textId="4F89A72C" w:rsidR="00735991" w:rsidRDefault="00F43503" w:rsidP="00735991">
      <w:r>
        <w:t>Gear 5 is a 12 teeth spur gear, and it is on the same shaft as gear 4. Gear 5 will mesh with gear 6 which is a 36 teeth spur gear.</w:t>
      </w:r>
      <w:r w:rsidR="00735991" w:rsidRPr="00735991">
        <w:t xml:space="preserve"> </w:t>
      </w:r>
      <w:r w:rsidR="00735991">
        <w:t>Therefore, a shaft needs to be correctly positioned to allow the gears to mesh properly.</w:t>
      </w:r>
    </w:p>
    <w:p w14:paraId="4B163724" w14:textId="2DD6DF48" w:rsidR="00F43503" w:rsidRDefault="00F43503" w:rsidP="008320A3"/>
    <w:p w14:paraId="27408EB8" w14:textId="206BD648" w:rsidR="00BA3D5B" w:rsidRDefault="00BA3D5B" w:rsidP="008320A3"/>
    <w:p w14:paraId="2AF1F7E8" w14:textId="77777777" w:rsidR="003D4271" w:rsidRDefault="003D4271" w:rsidP="003D4271">
      <w:pPr>
        <w:keepNext/>
      </w:pPr>
      <w:r>
        <w:rPr>
          <w:noProof/>
        </w:rPr>
        <w:lastRenderedPageBreak/>
        <w:drawing>
          <wp:inline distT="0" distB="0" distL="0" distR="0" wp14:anchorId="0EFE266E" wp14:editId="37FAD719">
            <wp:extent cx="4274567" cy="3533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sh 3.PNG"/>
                    <pic:cNvPicPr/>
                  </pic:nvPicPr>
                  <pic:blipFill>
                    <a:blip r:embed="rId18">
                      <a:extLst>
                        <a:ext uri="{28A0092B-C50C-407E-A947-70E740481C1C}">
                          <a14:useLocalDpi xmlns:a14="http://schemas.microsoft.com/office/drawing/2010/main" val="0"/>
                        </a:ext>
                      </a:extLst>
                    </a:blip>
                    <a:stretch>
                      <a:fillRect/>
                    </a:stretch>
                  </pic:blipFill>
                  <pic:spPr>
                    <a:xfrm>
                      <a:off x="0" y="0"/>
                      <a:ext cx="4322228" cy="3573176"/>
                    </a:xfrm>
                    <a:prstGeom prst="rect">
                      <a:avLst/>
                    </a:prstGeom>
                  </pic:spPr>
                </pic:pic>
              </a:graphicData>
            </a:graphic>
          </wp:inline>
        </w:drawing>
      </w:r>
    </w:p>
    <w:p w14:paraId="64084D9D" w14:textId="2DEFDFCF" w:rsidR="003D4271" w:rsidRDefault="003D4271" w:rsidP="003D4271">
      <w:pPr>
        <w:pStyle w:val="Caption"/>
        <w:jc w:val="both"/>
      </w:pPr>
      <w:r>
        <w:t xml:space="preserve">Figure </w:t>
      </w:r>
      <w:r>
        <w:fldChar w:fldCharType="begin"/>
      </w:r>
      <w:r>
        <w:instrText xml:space="preserve"> SEQ Figure \* ARABIC </w:instrText>
      </w:r>
      <w:r>
        <w:fldChar w:fldCharType="separate"/>
      </w:r>
      <w:r w:rsidR="00BA73AE">
        <w:rPr>
          <w:noProof/>
        </w:rPr>
        <w:t>9</w:t>
      </w:r>
      <w:r>
        <w:fldChar w:fldCharType="end"/>
      </w:r>
      <w:r>
        <w:t>: Third meshing gears</w:t>
      </w:r>
    </w:p>
    <w:p w14:paraId="72234EF7" w14:textId="4F994540" w:rsidR="003D4271" w:rsidRDefault="003D4271" w:rsidP="003D4271"/>
    <w:p w14:paraId="46029B44" w14:textId="06B5F13D" w:rsidR="003D4271" w:rsidRDefault="003D4271" w:rsidP="003D4271">
      <w:r>
        <w:t xml:space="preserve">Therefore, the centre from shaft 3 to shaft 4 should be </w:t>
      </w:r>
      <w:r w:rsidRPr="003D4271">
        <w:rPr>
          <w:b/>
        </w:rPr>
        <w:t>25.4mm</w:t>
      </w:r>
      <w:r>
        <w:t>.</w:t>
      </w:r>
    </w:p>
    <w:p w14:paraId="0CF45E58" w14:textId="15D41DC1" w:rsidR="003D4271" w:rsidRDefault="003D4271" w:rsidP="003D4271"/>
    <w:p w14:paraId="6EDF1B9F" w14:textId="00339E66" w:rsidR="00735991" w:rsidRDefault="003D4271" w:rsidP="00735991">
      <w:r>
        <w:t>Gear 7 is a 24 teeth spur gear, and it is on the same shaft as gear 6. Gear 7 will mesh with gear 8 which is a 48 teeth spur gear.</w:t>
      </w:r>
      <w:r w:rsidR="00735991" w:rsidRPr="00735991">
        <w:t xml:space="preserve"> </w:t>
      </w:r>
      <w:r w:rsidR="00735991">
        <w:t>Therefore, a shaft needs to be correctly positioned to allow the gears to mesh properly.</w:t>
      </w:r>
    </w:p>
    <w:p w14:paraId="51A56F91" w14:textId="77777777" w:rsidR="00B3234E" w:rsidRDefault="00B3234E" w:rsidP="00B3234E">
      <w:pPr>
        <w:keepNext/>
      </w:pPr>
      <w:r>
        <w:rPr>
          <w:noProof/>
        </w:rPr>
        <w:lastRenderedPageBreak/>
        <w:drawing>
          <wp:inline distT="0" distB="0" distL="0" distR="0" wp14:anchorId="27AF2E6D" wp14:editId="34F751FB">
            <wp:extent cx="5917808" cy="3552825"/>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esh 4.PNG"/>
                    <pic:cNvPicPr/>
                  </pic:nvPicPr>
                  <pic:blipFill>
                    <a:blip r:embed="rId19">
                      <a:extLst>
                        <a:ext uri="{28A0092B-C50C-407E-A947-70E740481C1C}">
                          <a14:useLocalDpi xmlns:a14="http://schemas.microsoft.com/office/drawing/2010/main" val="0"/>
                        </a:ext>
                      </a:extLst>
                    </a:blip>
                    <a:stretch>
                      <a:fillRect/>
                    </a:stretch>
                  </pic:blipFill>
                  <pic:spPr>
                    <a:xfrm>
                      <a:off x="0" y="0"/>
                      <a:ext cx="5943419" cy="3568201"/>
                    </a:xfrm>
                    <a:prstGeom prst="rect">
                      <a:avLst/>
                    </a:prstGeom>
                  </pic:spPr>
                </pic:pic>
              </a:graphicData>
            </a:graphic>
          </wp:inline>
        </w:drawing>
      </w:r>
    </w:p>
    <w:p w14:paraId="2065FE3D" w14:textId="610546CA" w:rsidR="003D4271" w:rsidRDefault="00B3234E" w:rsidP="00B3234E">
      <w:pPr>
        <w:pStyle w:val="Caption"/>
        <w:jc w:val="both"/>
      </w:pPr>
      <w:r>
        <w:t xml:space="preserve">Figure </w:t>
      </w:r>
      <w:r>
        <w:fldChar w:fldCharType="begin"/>
      </w:r>
      <w:r>
        <w:instrText xml:space="preserve"> SEQ Figure \* ARABIC </w:instrText>
      </w:r>
      <w:r>
        <w:fldChar w:fldCharType="separate"/>
      </w:r>
      <w:r w:rsidR="00BA73AE">
        <w:rPr>
          <w:noProof/>
        </w:rPr>
        <w:t>10</w:t>
      </w:r>
      <w:r>
        <w:fldChar w:fldCharType="end"/>
      </w:r>
      <w:r>
        <w:t>: Fourth meshing gears</w:t>
      </w:r>
    </w:p>
    <w:p w14:paraId="0586290B" w14:textId="77777777" w:rsidR="003D4271" w:rsidRPr="003D4271" w:rsidRDefault="003D4271" w:rsidP="003D4271"/>
    <w:p w14:paraId="248EC7F5" w14:textId="1B179871" w:rsidR="00B3234E" w:rsidRDefault="00B3234E" w:rsidP="00B3234E">
      <w:bookmarkStart w:id="10" w:name="_Toc131674009"/>
      <w:r>
        <w:t xml:space="preserve">Therefore, the centre from shaft 4 to shaft 5 should be </w:t>
      </w:r>
      <w:r>
        <w:rPr>
          <w:b/>
        </w:rPr>
        <w:t>38.1</w:t>
      </w:r>
      <w:r w:rsidRPr="003D4271">
        <w:rPr>
          <w:b/>
        </w:rPr>
        <w:t>mm</w:t>
      </w:r>
      <w:r>
        <w:t>.</w:t>
      </w:r>
    </w:p>
    <w:p w14:paraId="733FD9B3" w14:textId="738FA022" w:rsidR="00B3234E" w:rsidRDefault="00B3234E" w:rsidP="00B3234E"/>
    <w:p w14:paraId="462665F4" w14:textId="2B666649" w:rsidR="00B3234E" w:rsidRDefault="00B3234E" w:rsidP="00B3234E">
      <w:r>
        <w:t>Gear 8 is a 48 teeth spur gear and it will mesh with gear 9 which is a 48 teeth spur gear.</w:t>
      </w:r>
      <w:r w:rsidRPr="00735991">
        <w:t xml:space="preserve"> </w:t>
      </w:r>
      <w:r>
        <w:t>Therefore, a shaft needs to be correctly positioned to allow the gears to mesh properly.</w:t>
      </w:r>
    </w:p>
    <w:p w14:paraId="126ED105" w14:textId="40555FC5" w:rsidR="00B3234E" w:rsidRDefault="00B3234E" w:rsidP="00B3234E"/>
    <w:p w14:paraId="182935F6" w14:textId="77777777" w:rsidR="00B3234E" w:rsidRDefault="00B3234E" w:rsidP="00B3234E">
      <w:pPr>
        <w:keepNext/>
      </w:pPr>
      <w:r>
        <w:rPr>
          <w:noProof/>
        </w:rPr>
        <w:drawing>
          <wp:inline distT="0" distB="0" distL="0" distR="0" wp14:anchorId="012F8B8F" wp14:editId="7BC2B1F0">
            <wp:extent cx="4105275" cy="23067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esh 5.PNG"/>
                    <pic:cNvPicPr/>
                  </pic:nvPicPr>
                  <pic:blipFill>
                    <a:blip r:embed="rId20">
                      <a:extLst>
                        <a:ext uri="{28A0092B-C50C-407E-A947-70E740481C1C}">
                          <a14:useLocalDpi xmlns:a14="http://schemas.microsoft.com/office/drawing/2010/main" val="0"/>
                        </a:ext>
                      </a:extLst>
                    </a:blip>
                    <a:stretch>
                      <a:fillRect/>
                    </a:stretch>
                  </pic:blipFill>
                  <pic:spPr>
                    <a:xfrm>
                      <a:off x="0" y="0"/>
                      <a:ext cx="4163821" cy="2339670"/>
                    </a:xfrm>
                    <a:prstGeom prst="rect">
                      <a:avLst/>
                    </a:prstGeom>
                  </pic:spPr>
                </pic:pic>
              </a:graphicData>
            </a:graphic>
          </wp:inline>
        </w:drawing>
      </w:r>
    </w:p>
    <w:p w14:paraId="2647CFD3" w14:textId="59D8D1EA" w:rsidR="00B3234E" w:rsidRDefault="00B3234E" w:rsidP="00B3234E">
      <w:pPr>
        <w:pStyle w:val="Caption"/>
        <w:jc w:val="both"/>
      </w:pPr>
      <w:r>
        <w:t xml:space="preserve">Figure </w:t>
      </w:r>
      <w:r>
        <w:fldChar w:fldCharType="begin"/>
      </w:r>
      <w:r>
        <w:instrText xml:space="preserve"> SEQ Figure \* ARABIC </w:instrText>
      </w:r>
      <w:r>
        <w:fldChar w:fldCharType="separate"/>
      </w:r>
      <w:r w:rsidR="00BA73AE">
        <w:rPr>
          <w:noProof/>
        </w:rPr>
        <w:t>11</w:t>
      </w:r>
      <w:r>
        <w:fldChar w:fldCharType="end"/>
      </w:r>
      <w:r>
        <w:t xml:space="preserve">: </w:t>
      </w:r>
      <w:r w:rsidR="008E588F">
        <w:t>Fifth meshing gears</w:t>
      </w:r>
      <w:r>
        <w:t xml:space="preserve"> </w:t>
      </w:r>
    </w:p>
    <w:p w14:paraId="67FF3F25" w14:textId="3D764A17" w:rsidR="00B3234E" w:rsidRDefault="00B3234E" w:rsidP="00B3234E"/>
    <w:p w14:paraId="294574C4" w14:textId="77777777" w:rsidR="008E588F" w:rsidRDefault="008E588F" w:rsidP="008E588F">
      <w:r>
        <w:t xml:space="preserve">Therefore, the centre from shaft 4 to shaft 5 should be </w:t>
      </w:r>
      <w:r>
        <w:rPr>
          <w:b/>
        </w:rPr>
        <w:t>38.1</w:t>
      </w:r>
      <w:r w:rsidRPr="003D4271">
        <w:rPr>
          <w:b/>
        </w:rPr>
        <w:t>mm</w:t>
      </w:r>
      <w:r>
        <w:t>.</w:t>
      </w:r>
    </w:p>
    <w:p w14:paraId="7E053815" w14:textId="11FCF946" w:rsidR="008E588F" w:rsidRDefault="008E588F" w:rsidP="00B3234E"/>
    <w:p w14:paraId="13DD0B61" w14:textId="220A4A54" w:rsidR="00B56081" w:rsidRDefault="00B56081" w:rsidP="00B3234E"/>
    <w:p w14:paraId="7FD233EE" w14:textId="3E1F333D" w:rsidR="00B56081" w:rsidRDefault="00B56081" w:rsidP="00B3234E"/>
    <w:p w14:paraId="4DFD75B7" w14:textId="77777777" w:rsidR="00B56081" w:rsidRDefault="00B56081" w:rsidP="00B3234E"/>
    <w:p w14:paraId="466FD7FF" w14:textId="27E86C93" w:rsidR="008E588F" w:rsidRDefault="008E588F" w:rsidP="00B3234E">
      <w:r>
        <w:t>To ensure that the shafts will not move, sheet metal support component are included in the design to hold them in place. The spacers and washers will be used to ensure that the gears are always aligned. This can be in the figure below.</w:t>
      </w:r>
    </w:p>
    <w:p w14:paraId="07EC82C5" w14:textId="1D8FCEB8" w:rsidR="008E588F" w:rsidRDefault="008E588F" w:rsidP="00B3234E"/>
    <w:p w14:paraId="2A0B1E0C" w14:textId="30FA2C0E" w:rsidR="008E588F" w:rsidRDefault="00D10BD0" w:rsidP="00B3234E">
      <w:r>
        <w:rPr>
          <w:noProof/>
        </w:rPr>
        <mc:AlternateContent>
          <mc:Choice Requires="wps">
            <w:drawing>
              <wp:anchor distT="45720" distB="45720" distL="114300" distR="114300" simplePos="0" relativeHeight="251685888" behindDoc="0" locked="0" layoutInCell="1" allowOverlap="1" wp14:anchorId="219F43B4" wp14:editId="0F0C5F1E">
                <wp:simplePos x="0" y="0"/>
                <wp:positionH relativeFrom="column">
                  <wp:posOffset>1571625</wp:posOffset>
                </wp:positionH>
                <wp:positionV relativeFrom="paragraph">
                  <wp:posOffset>12700</wp:posOffset>
                </wp:positionV>
                <wp:extent cx="685800" cy="1404620"/>
                <wp:effectExtent l="0" t="0" r="0" b="889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404620"/>
                        </a:xfrm>
                        <a:prstGeom prst="rect">
                          <a:avLst/>
                        </a:prstGeom>
                        <a:solidFill>
                          <a:srgbClr val="FFFFFF"/>
                        </a:solidFill>
                        <a:ln w="9525">
                          <a:noFill/>
                          <a:miter lim="800000"/>
                          <a:headEnd/>
                          <a:tailEnd/>
                        </a:ln>
                      </wps:spPr>
                      <wps:txbx>
                        <w:txbxContent>
                          <w:p w14:paraId="7D98A1BA" w14:textId="005A6C96" w:rsidR="00576818" w:rsidRDefault="00576818">
                            <w:r>
                              <w:t>Spacer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9F43B4" id="_x0000_s1033" type="#_x0000_t202" style="position:absolute;left:0;text-align:left;margin-left:123.75pt;margin-top:1pt;width:54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" stroked="f">
                <v:textbox style="mso-fit-shape-to-text:t">
                  <w:txbxContent>
                    <w:p w14:paraId="7D98A1BA" w14:textId="005A6C96" w:rsidR="00576818" w:rsidRDefault="00576818">
                      <w:r>
                        <w:t>Spacer</w:t>
                      </w:r>
                    </w:p>
                  </w:txbxContent>
                </v:textbox>
                <w10:wrap type="square"/>
              </v:shape>
            </w:pict>
          </mc:Fallback>
        </mc:AlternateContent>
      </w:r>
      <w:r w:rsidR="008E588F">
        <w:rPr>
          <w:noProof/>
        </w:rPr>
        <mc:AlternateContent>
          <mc:Choice Requires="wps">
            <w:drawing>
              <wp:anchor distT="45720" distB="45720" distL="114300" distR="114300" simplePos="0" relativeHeight="251682816" behindDoc="0" locked="0" layoutInCell="1" allowOverlap="1" wp14:anchorId="2CA1C640" wp14:editId="69FF6AE5">
                <wp:simplePos x="0" y="0"/>
                <wp:positionH relativeFrom="column">
                  <wp:posOffset>4362450</wp:posOffset>
                </wp:positionH>
                <wp:positionV relativeFrom="paragraph">
                  <wp:posOffset>245745</wp:posOffset>
                </wp:positionV>
                <wp:extent cx="1476375" cy="1404620"/>
                <wp:effectExtent l="0" t="0" r="9525" b="889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1404620"/>
                        </a:xfrm>
                        <a:prstGeom prst="rect">
                          <a:avLst/>
                        </a:prstGeom>
                        <a:solidFill>
                          <a:srgbClr val="FFFFFF"/>
                        </a:solidFill>
                        <a:ln w="9525">
                          <a:noFill/>
                          <a:miter lim="800000"/>
                          <a:headEnd/>
                          <a:tailEnd/>
                        </a:ln>
                      </wps:spPr>
                      <wps:txbx>
                        <w:txbxContent>
                          <w:p w14:paraId="6119543E" w14:textId="5979F4D8" w:rsidR="00576818" w:rsidRDefault="00576818">
                            <w:r>
                              <w:t>Lower shaft support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A1C640" id="_x0000_s1034" type="#_x0000_t202" style="position:absolute;left:0;text-align:left;margin-left:343.5pt;margin-top:19.35pt;width:116.25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" stroked="f">
                <v:textbox style="mso-fit-shape-to-text:t">
                  <w:txbxContent>
                    <w:p w14:paraId="6119543E" w14:textId="5979F4D8" w:rsidR="00576818" w:rsidRDefault="00576818">
                      <w:r>
                        <w:t>Lower shaft support</w:t>
                      </w:r>
                    </w:p>
                  </w:txbxContent>
                </v:textbox>
                <w10:wrap type="square"/>
              </v:shape>
            </w:pict>
          </mc:Fallback>
        </mc:AlternateContent>
      </w:r>
    </w:p>
    <w:p w14:paraId="3555D8ED" w14:textId="40E2AAD6" w:rsidR="008E588F" w:rsidRDefault="008E588F" w:rsidP="00B3234E">
      <w:r>
        <w:rPr>
          <w:noProof/>
        </w:rPr>
        <mc:AlternateContent>
          <mc:Choice Requires="wps">
            <w:drawing>
              <wp:anchor distT="0" distB="0" distL="114300" distR="114300" simplePos="0" relativeHeight="251683840" behindDoc="0" locked="0" layoutInCell="1" allowOverlap="1" wp14:anchorId="52C0B838" wp14:editId="723530A8">
                <wp:simplePos x="0" y="0"/>
                <wp:positionH relativeFrom="column">
                  <wp:posOffset>1990725</wp:posOffset>
                </wp:positionH>
                <wp:positionV relativeFrom="paragraph">
                  <wp:posOffset>198120</wp:posOffset>
                </wp:positionV>
                <wp:extent cx="342900" cy="1866900"/>
                <wp:effectExtent l="38100" t="38100" r="19050" b="19050"/>
                <wp:wrapNone/>
                <wp:docPr id="199" name="Straight Arrow Connector 199"/>
                <wp:cNvGraphicFramePr/>
                <a:graphic xmlns:a="http://schemas.openxmlformats.org/drawingml/2006/main">
                  <a:graphicData uri="http://schemas.microsoft.com/office/word/2010/wordprocessingShape">
                    <wps:wsp>
                      <wps:cNvCnPr/>
                      <wps:spPr>
                        <a:xfrm flipH="1" flipV="1">
                          <a:off x="0" y="0"/>
                          <a:ext cx="342900" cy="1866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2E99228F" id="Straight Arrow Connector 199" o:spid="_x0000_s1026" type="#_x0000_t32" style="position:absolute;margin-left:156.75pt;margin-top:15.6pt;width:27pt;height:147pt;flip:x 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" strokecolor="black [3040]">
                <v:stroke endarrow="block"/>
              </v:shape>
            </w:pict>
          </mc:Fallback>
        </mc:AlternateContent>
      </w:r>
      <w:r>
        <w:rPr>
          <w:noProof/>
        </w:rPr>
        <mc:AlternateContent>
          <mc:Choice Requires="wps">
            <w:drawing>
              <wp:anchor distT="45720" distB="45720" distL="114300" distR="114300" simplePos="0" relativeHeight="251678720" behindDoc="0" locked="0" layoutInCell="1" allowOverlap="1" wp14:anchorId="1A860408" wp14:editId="7372F4E7">
                <wp:simplePos x="0" y="0"/>
                <wp:positionH relativeFrom="column">
                  <wp:posOffset>219075</wp:posOffset>
                </wp:positionH>
                <wp:positionV relativeFrom="paragraph">
                  <wp:posOffset>48895</wp:posOffset>
                </wp:positionV>
                <wp:extent cx="1104900" cy="1404620"/>
                <wp:effectExtent l="0" t="0" r="0" b="889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404620"/>
                        </a:xfrm>
                        <a:prstGeom prst="rect">
                          <a:avLst/>
                        </a:prstGeom>
                        <a:solidFill>
                          <a:srgbClr val="FFFFFF"/>
                        </a:solidFill>
                        <a:ln w="9525">
                          <a:noFill/>
                          <a:miter lim="800000"/>
                          <a:headEnd/>
                          <a:tailEnd/>
                        </a:ln>
                      </wps:spPr>
                      <wps:txbx>
                        <w:txbxContent>
                          <w:p w14:paraId="188744CB" w14:textId="7F218608" w:rsidR="00576818" w:rsidRDefault="00576818">
                            <w:r>
                              <w:t>Motor support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860408" id="_x0000_s1035" type="#_x0000_t202" style="position:absolute;left:0;text-align:left;margin-left:17.25pt;margin-top:3.85pt;width:87pt;height:110.6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" stroked="f">
                <v:textbox style="mso-fit-shape-to-text:t">
                  <w:txbxContent>
                    <w:p w14:paraId="188744CB" w14:textId="7F218608" w:rsidR="00576818" w:rsidRDefault="00576818">
                      <w:r>
                        <w:t>Motor support</w:t>
                      </w:r>
                    </w:p>
                  </w:txbxContent>
                </v:textbox>
                <w10:wrap type="square"/>
              </v:shape>
            </w:pict>
          </mc:Fallback>
        </mc:AlternateContent>
      </w:r>
      <w:r>
        <w:rPr>
          <w:noProof/>
        </w:rPr>
        <mc:AlternateContent>
          <mc:Choice Requires="wps">
            <w:drawing>
              <wp:anchor distT="45720" distB="45720" distL="114300" distR="114300" simplePos="0" relativeHeight="251680768" behindDoc="0" locked="0" layoutInCell="1" allowOverlap="1" wp14:anchorId="2C79EC23" wp14:editId="436F4932">
                <wp:simplePos x="0" y="0"/>
                <wp:positionH relativeFrom="column">
                  <wp:posOffset>2571750</wp:posOffset>
                </wp:positionH>
                <wp:positionV relativeFrom="paragraph">
                  <wp:posOffset>11430</wp:posOffset>
                </wp:positionV>
                <wp:extent cx="1485900" cy="1404620"/>
                <wp:effectExtent l="0" t="0" r="0" b="889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1404620"/>
                        </a:xfrm>
                        <a:prstGeom prst="rect">
                          <a:avLst/>
                        </a:prstGeom>
                        <a:solidFill>
                          <a:srgbClr val="FFFFFF"/>
                        </a:solidFill>
                        <a:ln w="9525">
                          <a:noFill/>
                          <a:miter lim="800000"/>
                          <a:headEnd/>
                          <a:tailEnd/>
                        </a:ln>
                      </wps:spPr>
                      <wps:txbx>
                        <w:txbxContent>
                          <w:p w14:paraId="2F5A4DC4" w14:textId="684C2B35" w:rsidR="00576818" w:rsidRDefault="00576818">
                            <w:r>
                              <w:t>Upper shaft support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79EC23" id="_x0000_s1036" type="#_x0000_t202" style="position:absolute;left:0;text-align:left;margin-left:202.5pt;margin-top:.9pt;width:117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" stroked="f">
                <v:textbox style="mso-fit-shape-to-text:t">
                  <w:txbxContent>
                    <w:p w14:paraId="2F5A4DC4" w14:textId="684C2B35" w:rsidR="00576818" w:rsidRDefault="00576818">
                      <w:r>
                        <w:t>Upper shaft support</w:t>
                      </w:r>
                    </w:p>
                  </w:txbxContent>
                </v:textbox>
                <w10:wrap type="square"/>
              </v:shape>
            </w:pict>
          </mc:Fallback>
        </mc:AlternateContent>
      </w:r>
    </w:p>
    <w:p w14:paraId="12FCC259" w14:textId="37AC37D2" w:rsidR="008E588F" w:rsidRDefault="008E588F" w:rsidP="00B3234E">
      <w:r>
        <w:rPr>
          <w:noProof/>
        </w:rPr>
        <mc:AlternateContent>
          <mc:Choice Requires="wps">
            <w:drawing>
              <wp:anchor distT="0" distB="0" distL="114300" distR="114300" simplePos="0" relativeHeight="251674624" behindDoc="0" locked="0" layoutInCell="1" allowOverlap="1" wp14:anchorId="06B0FC25" wp14:editId="7238910C">
                <wp:simplePos x="0" y="0"/>
                <wp:positionH relativeFrom="column">
                  <wp:posOffset>923924</wp:posOffset>
                </wp:positionH>
                <wp:positionV relativeFrom="paragraph">
                  <wp:posOffset>145414</wp:posOffset>
                </wp:positionV>
                <wp:extent cx="933450" cy="1256030"/>
                <wp:effectExtent l="38100" t="38100" r="19050" b="20320"/>
                <wp:wrapNone/>
                <wp:docPr id="193" name="Straight Arrow Connector 193"/>
                <wp:cNvGraphicFramePr/>
                <a:graphic xmlns:a="http://schemas.openxmlformats.org/drawingml/2006/main">
                  <a:graphicData uri="http://schemas.microsoft.com/office/word/2010/wordprocessingShape">
                    <wps:wsp>
                      <wps:cNvCnPr/>
                      <wps:spPr>
                        <a:xfrm flipH="1" flipV="1">
                          <a:off x="0" y="0"/>
                          <a:ext cx="933450" cy="12560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6262E857" id="Straight Arrow Connector 193" o:spid="_x0000_s1026" type="#_x0000_t32" style="position:absolute;margin-left:72.75pt;margin-top:11.45pt;width:73.5pt;height:98.9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" strokecolor="black [3040]">
                <v:stroke endarrow="block"/>
              </v:shape>
            </w:pict>
          </mc:Fallback>
        </mc:AlternateContent>
      </w:r>
      <w:r>
        <w:rPr>
          <w:noProof/>
        </w:rPr>
        <mc:AlternateContent>
          <mc:Choice Requires="wps">
            <w:drawing>
              <wp:anchor distT="0" distB="0" distL="114300" distR="114300" simplePos="0" relativeHeight="251676672" behindDoc="0" locked="0" layoutInCell="1" allowOverlap="1" wp14:anchorId="485B0EEF" wp14:editId="2218C765">
                <wp:simplePos x="0" y="0"/>
                <wp:positionH relativeFrom="column">
                  <wp:posOffset>4743450</wp:posOffset>
                </wp:positionH>
                <wp:positionV relativeFrom="paragraph">
                  <wp:posOffset>168275</wp:posOffset>
                </wp:positionV>
                <wp:extent cx="152400" cy="3038475"/>
                <wp:effectExtent l="76200" t="38100" r="19050" b="28575"/>
                <wp:wrapNone/>
                <wp:docPr id="195" name="Straight Arrow Connector 195"/>
                <wp:cNvGraphicFramePr/>
                <a:graphic xmlns:a="http://schemas.openxmlformats.org/drawingml/2006/main">
                  <a:graphicData uri="http://schemas.microsoft.com/office/word/2010/wordprocessingShape">
                    <wps:wsp>
                      <wps:cNvCnPr/>
                      <wps:spPr>
                        <a:xfrm flipH="1" flipV="1">
                          <a:off x="0" y="0"/>
                          <a:ext cx="152400" cy="3038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65993C21" id="Straight Arrow Connector 195" o:spid="_x0000_s1026" type="#_x0000_t32" style="position:absolute;margin-left:373.5pt;margin-top:13.25pt;width:12pt;height:239.25pt;flip:x 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" strokecolor="black [3040]">
                <v:stroke endarrow="block"/>
              </v:shape>
            </w:pict>
          </mc:Fallback>
        </mc:AlternateContent>
      </w:r>
      <w:r>
        <w:rPr>
          <w:noProof/>
        </w:rPr>
        <mc:AlternateContent>
          <mc:Choice Requires="wps">
            <w:drawing>
              <wp:anchor distT="0" distB="0" distL="114300" distR="114300" simplePos="0" relativeHeight="251675648" behindDoc="0" locked="0" layoutInCell="1" allowOverlap="1" wp14:anchorId="65AF8A25" wp14:editId="5D8DD0F2">
                <wp:simplePos x="0" y="0"/>
                <wp:positionH relativeFrom="column">
                  <wp:posOffset>3352800</wp:posOffset>
                </wp:positionH>
                <wp:positionV relativeFrom="paragraph">
                  <wp:posOffset>206375</wp:posOffset>
                </wp:positionV>
                <wp:extent cx="571500" cy="2343150"/>
                <wp:effectExtent l="57150" t="38100" r="19050" b="19050"/>
                <wp:wrapNone/>
                <wp:docPr id="194" name="Straight Arrow Connector 194"/>
                <wp:cNvGraphicFramePr/>
                <a:graphic xmlns:a="http://schemas.openxmlformats.org/drawingml/2006/main">
                  <a:graphicData uri="http://schemas.microsoft.com/office/word/2010/wordprocessingShape">
                    <wps:wsp>
                      <wps:cNvCnPr/>
                      <wps:spPr>
                        <a:xfrm flipH="1" flipV="1">
                          <a:off x="0" y="0"/>
                          <a:ext cx="571500" cy="2343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29BBAAA3" id="Straight Arrow Connector 194" o:spid="_x0000_s1026" type="#_x0000_t32" style="position:absolute;margin-left:264pt;margin-top:16.25pt;width:45pt;height:184.5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" strokecolor="black [3040]">
                <v:stroke endarrow="block"/>
              </v:shape>
            </w:pict>
          </mc:Fallback>
        </mc:AlternateContent>
      </w:r>
    </w:p>
    <w:p w14:paraId="154EAF39" w14:textId="06A4E57E" w:rsidR="008E588F" w:rsidRDefault="008E588F" w:rsidP="00B3234E"/>
    <w:p w14:paraId="7F04C6B2" w14:textId="77777777" w:rsidR="008E588F" w:rsidRDefault="008E588F" w:rsidP="00B3234E"/>
    <w:p w14:paraId="5B817F49" w14:textId="2AB7DE7B" w:rsidR="008E588F" w:rsidRDefault="008E588F" w:rsidP="00B3234E"/>
    <w:p w14:paraId="411B01EC" w14:textId="77777777" w:rsidR="008E588F" w:rsidRDefault="008E588F" w:rsidP="008E588F">
      <w:pPr>
        <w:keepNext/>
      </w:pPr>
      <w:r>
        <w:rPr>
          <w:noProof/>
        </w:rPr>
        <w:drawing>
          <wp:inline distT="0" distB="0" distL="0" distR="0" wp14:anchorId="474308AE" wp14:editId="360B495A">
            <wp:extent cx="6265545" cy="2442210"/>
            <wp:effectExtent l="0" t="0" r="190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pacers.PNG"/>
                    <pic:cNvPicPr/>
                  </pic:nvPicPr>
                  <pic:blipFill>
                    <a:blip r:embed="rId21">
                      <a:extLst>
                        <a:ext uri="{28A0092B-C50C-407E-A947-70E740481C1C}">
                          <a14:useLocalDpi xmlns:a14="http://schemas.microsoft.com/office/drawing/2010/main" val="0"/>
                        </a:ext>
                      </a:extLst>
                    </a:blip>
                    <a:stretch>
                      <a:fillRect/>
                    </a:stretch>
                  </pic:blipFill>
                  <pic:spPr>
                    <a:xfrm>
                      <a:off x="0" y="0"/>
                      <a:ext cx="6265545" cy="2442210"/>
                    </a:xfrm>
                    <a:prstGeom prst="rect">
                      <a:avLst/>
                    </a:prstGeom>
                  </pic:spPr>
                </pic:pic>
              </a:graphicData>
            </a:graphic>
          </wp:inline>
        </w:drawing>
      </w:r>
    </w:p>
    <w:p w14:paraId="6ADED14C" w14:textId="59569B51" w:rsidR="008E588F" w:rsidRDefault="008E588F" w:rsidP="008E588F">
      <w:pPr>
        <w:pStyle w:val="Caption"/>
        <w:jc w:val="both"/>
      </w:pPr>
      <w:r>
        <w:t xml:space="preserve">Figure </w:t>
      </w:r>
      <w:r>
        <w:fldChar w:fldCharType="begin"/>
      </w:r>
      <w:r>
        <w:instrText xml:space="preserve"> SEQ Figure \* ARABIC </w:instrText>
      </w:r>
      <w:r>
        <w:fldChar w:fldCharType="separate"/>
      </w:r>
      <w:r w:rsidR="00BA73AE">
        <w:rPr>
          <w:noProof/>
        </w:rPr>
        <w:t>12</w:t>
      </w:r>
      <w:r>
        <w:fldChar w:fldCharType="end"/>
      </w:r>
      <w:r>
        <w:t>: Spacers</w:t>
      </w:r>
      <w:r w:rsidR="00381DA5">
        <w:t xml:space="preserve">, </w:t>
      </w:r>
      <w:r>
        <w:t>washers</w:t>
      </w:r>
      <w:r w:rsidR="00381DA5">
        <w:t xml:space="preserve"> and supports</w:t>
      </w:r>
    </w:p>
    <w:p w14:paraId="35C6E580" w14:textId="2A5F415C" w:rsidR="008E588F" w:rsidRDefault="008E588F" w:rsidP="008E588F"/>
    <w:p w14:paraId="69AB70B9" w14:textId="14084CA0" w:rsidR="008E588F" w:rsidRDefault="008E588F" w:rsidP="00B3234E"/>
    <w:p w14:paraId="1D70572A" w14:textId="79CCB335" w:rsidR="00496A05" w:rsidRDefault="00496A05" w:rsidP="00B3234E"/>
    <w:p w14:paraId="3D03E700" w14:textId="59C1B075" w:rsidR="00496A05" w:rsidRDefault="00496A05" w:rsidP="00B3234E"/>
    <w:p w14:paraId="769B60F3" w14:textId="41E3526C" w:rsidR="00496A05" w:rsidRDefault="00496A05" w:rsidP="00B3234E"/>
    <w:p w14:paraId="48DDD4B9" w14:textId="01368EBC" w:rsidR="00496A05" w:rsidRDefault="00496A05" w:rsidP="00B3234E"/>
    <w:p w14:paraId="250E6763" w14:textId="34A1176F" w:rsidR="00496A05" w:rsidRDefault="00496A05" w:rsidP="00B3234E"/>
    <w:p w14:paraId="230CD3D5" w14:textId="3E274DAF" w:rsidR="00496A05" w:rsidRDefault="00496A05" w:rsidP="00B3234E"/>
    <w:p w14:paraId="04DC16B8" w14:textId="0A604E70" w:rsidR="00496A05" w:rsidRDefault="00496A05" w:rsidP="00B3234E"/>
    <w:p w14:paraId="2BADDE01" w14:textId="482A927F" w:rsidR="00496A05" w:rsidRDefault="00496A05" w:rsidP="00B3234E"/>
    <w:p w14:paraId="2442EC94" w14:textId="77777777" w:rsidR="00496A05" w:rsidRDefault="00496A05" w:rsidP="00B3234E"/>
    <w:p w14:paraId="02943B44" w14:textId="191818DC" w:rsidR="008320A3" w:rsidRDefault="008641B6" w:rsidP="00AE0DFC">
      <w:pPr>
        <w:pStyle w:val="Heading2"/>
      </w:pPr>
      <w:r>
        <w:lastRenderedPageBreak/>
        <w:t>Force/torque transfer and shaft/s support with related strength and deflections</w:t>
      </w:r>
      <w:bookmarkEnd w:id="10"/>
    </w:p>
    <w:p w14:paraId="5AD5F920" w14:textId="6B8DB660" w:rsidR="008641B6" w:rsidRDefault="008641B6" w:rsidP="008641B6"/>
    <w:p w14:paraId="2F1A622B" w14:textId="2234D115" w:rsidR="00B060B9" w:rsidRPr="00B060B9" w:rsidRDefault="00B060B9" w:rsidP="008641B6">
      <w:pPr>
        <w:rPr>
          <w:u w:val="single"/>
        </w:rPr>
      </w:pPr>
      <w:r w:rsidRPr="00B060B9">
        <w:rPr>
          <w:u w:val="single"/>
        </w:rPr>
        <w:t>Stren</w:t>
      </w:r>
      <w:r>
        <w:rPr>
          <w:u w:val="single"/>
        </w:rPr>
        <w:t>gthening</w:t>
      </w:r>
    </w:p>
    <w:p w14:paraId="47A2B89B" w14:textId="539E4386" w:rsidR="00384831" w:rsidRDefault="00B96162" w:rsidP="008641B6">
      <w:r>
        <w:t>The motor transfer</w:t>
      </w:r>
      <w:r w:rsidR="00A67502">
        <w:t>s</w:t>
      </w:r>
      <w:r>
        <w:t xml:space="preserve"> torque to the first gear through a </w:t>
      </w:r>
      <w:r w:rsidR="00496A05">
        <w:t>shaft. The torque experienced by each gear is determined (</w:t>
      </w:r>
      <w:r w:rsidR="00496A05" w:rsidRPr="00B51197">
        <w:rPr>
          <w:b/>
        </w:rPr>
        <w:t>See the detail calculation in Appendix B</w:t>
      </w:r>
      <w:r w:rsidR="00496A05">
        <w:t>). The torque that each gear will experience is then compared to its maximum allowable torque. Here’s a table below showing the calculation results.</w:t>
      </w:r>
    </w:p>
    <w:p w14:paraId="6F0C44D1" w14:textId="44B8F305" w:rsidR="00496A05" w:rsidRDefault="00496A05" w:rsidP="008641B6"/>
    <w:tbl>
      <w:tblPr>
        <w:tblStyle w:val="GridTable6Colorful"/>
        <w:tblW w:w="0" w:type="auto"/>
        <w:tblLook w:val="04A0" w:firstRow="1" w:lastRow="0" w:firstColumn="1" w:lastColumn="0" w:noHBand="0" w:noVBand="1"/>
      </w:tblPr>
      <w:tblGrid>
        <w:gridCol w:w="1197"/>
        <w:gridCol w:w="1269"/>
        <w:gridCol w:w="1525"/>
        <w:gridCol w:w="1292"/>
      </w:tblGrid>
      <w:tr w:rsidR="00496A05" w14:paraId="56200AF7" w14:textId="77777777" w:rsidTr="00227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7" w:type="dxa"/>
          </w:tcPr>
          <w:p w14:paraId="1F060684" w14:textId="77777777" w:rsidR="00496A05" w:rsidRDefault="00496A05" w:rsidP="00227DB2">
            <w:pPr>
              <w:rPr>
                <w:b w:val="0"/>
                <w:bCs w:val="0"/>
              </w:rPr>
            </w:pPr>
          </w:p>
          <w:p w14:paraId="4534C527" w14:textId="77777777" w:rsidR="00496A05" w:rsidRDefault="00496A05" w:rsidP="00227DB2"/>
        </w:tc>
        <w:tc>
          <w:tcPr>
            <w:tcW w:w="1269" w:type="dxa"/>
          </w:tcPr>
          <w:p w14:paraId="147C42C9" w14:textId="77777777" w:rsidR="00496A05" w:rsidRDefault="00496A05" w:rsidP="00227DB2">
            <w:pPr>
              <w:cnfStyle w:val="100000000000" w:firstRow="1" w:lastRow="0" w:firstColumn="0" w:lastColumn="0" w:oddVBand="0" w:evenVBand="0" w:oddHBand="0" w:evenHBand="0" w:firstRowFirstColumn="0" w:firstRowLastColumn="0" w:lastRowFirstColumn="0" w:lastRowLastColumn="0"/>
            </w:pPr>
            <w:r>
              <w:t>Maximum Torque [Nm]</w:t>
            </w:r>
          </w:p>
        </w:tc>
        <w:tc>
          <w:tcPr>
            <w:tcW w:w="1336" w:type="dxa"/>
          </w:tcPr>
          <w:p w14:paraId="7E1AD5C8" w14:textId="77777777" w:rsidR="00496A05" w:rsidRDefault="00496A05" w:rsidP="00227DB2">
            <w:pPr>
              <w:cnfStyle w:val="100000000000" w:firstRow="1" w:lastRow="0" w:firstColumn="0" w:lastColumn="0" w:oddVBand="0" w:evenVBand="0" w:oddHBand="0" w:evenHBand="0" w:firstRowFirstColumn="0" w:firstRowLastColumn="0" w:lastRowFirstColumn="0" w:lastRowLastColumn="0"/>
            </w:pPr>
            <w:r>
              <w:t>Experienced</w:t>
            </w:r>
          </w:p>
          <w:p w14:paraId="668865C5" w14:textId="77777777" w:rsidR="00496A05" w:rsidRDefault="00496A05" w:rsidP="00227DB2">
            <w:pPr>
              <w:cnfStyle w:val="100000000000" w:firstRow="1" w:lastRow="0" w:firstColumn="0" w:lastColumn="0" w:oddVBand="0" w:evenVBand="0" w:oddHBand="0" w:evenHBand="0" w:firstRowFirstColumn="0" w:firstRowLastColumn="0" w:lastRowFirstColumn="0" w:lastRowLastColumn="0"/>
            </w:pPr>
            <w:r>
              <w:t>Torque [Nm]</w:t>
            </w:r>
          </w:p>
        </w:tc>
        <w:tc>
          <w:tcPr>
            <w:tcW w:w="1273" w:type="dxa"/>
          </w:tcPr>
          <w:p w14:paraId="19B52A2F" w14:textId="77777777" w:rsidR="00496A05" w:rsidRDefault="00496A05" w:rsidP="00227DB2">
            <w:pPr>
              <w:cnfStyle w:val="100000000000" w:firstRow="1" w:lastRow="0" w:firstColumn="0" w:lastColumn="0" w:oddVBand="0" w:evenVBand="0" w:oddHBand="0" w:evenHBand="0" w:firstRowFirstColumn="0" w:firstRowLastColumn="0" w:lastRowFirstColumn="0" w:lastRowLastColumn="0"/>
            </w:pPr>
            <w:r>
              <w:t>Rotational speed [rad/s]</w:t>
            </w:r>
          </w:p>
        </w:tc>
      </w:tr>
      <w:tr w:rsidR="00496A05" w14:paraId="15C0578A" w14:textId="77777777" w:rsidTr="00227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7" w:type="dxa"/>
          </w:tcPr>
          <w:p w14:paraId="265180EC" w14:textId="77777777" w:rsidR="00496A05" w:rsidRDefault="00496A05" w:rsidP="00227DB2">
            <w:r w:rsidRPr="00AA78FE">
              <w:rPr>
                <w:sz w:val="20"/>
                <w:szCs w:val="20"/>
              </w:rPr>
              <w:t>Gear 1</w:t>
            </w:r>
            <w:r>
              <w:t xml:space="preserve"> </w:t>
            </w:r>
            <w:r w:rsidRPr="00AA78FE">
              <w:rPr>
                <w:sz w:val="16"/>
                <w:szCs w:val="16"/>
              </w:rPr>
              <w:t>[12T]</w:t>
            </w:r>
          </w:p>
        </w:tc>
        <w:tc>
          <w:tcPr>
            <w:tcW w:w="1269" w:type="dxa"/>
          </w:tcPr>
          <w:p w14:paraId="1FCB9363" w14:textId="77777777" w:rsidR="00496A05" w:rsidRDefault="00496A05" w:rsidP="00227DB2">
            <w:pPr>
              <w:jc w:val="center"/>
              <w:cnfStyle w:val="000000100000" w:firstRow="0" w:lastRow="0" w:firstColumn="0" w:lastColumn="0" w:oddVBand="0" w:evenVBand="0" w:oddHBand="1" w:evenHBand="0" w:firstRowFirstColumn="0" w:firstRowLastColumn="0" w:lastRowFirstColumn="0" w:lastRowLastColumn="0"/>
            </w:pPr>
            <w:r>
              <w:t>3</w:t>
            </w:r>
          </w:p>
        </w:tc>
        <w:tc>
          <w:tcPr>
            <w:tcW w:w="1336" w:type="dxa"/>
          </w:tcPr>
          <w:p w14:paraId="5FE1F289" w14:textId="77777777" w:rsidR="00496A05" w:rsidRDefault="00496A05" w:rsidP="00227DB2">
            <w:pPr>
              <w:jc w:val="center"/>
              <w:cnfStyle w:val="000000100000" w:firstRow="0" w:lastRow="0" w:firstColumn="0" w:lastColumn="0" w:oddVBand="0" w:evenVBand="0" w:oddHBand="1" w:evenHBand="0" w:firstRowFirstColumn="0" w:firstRowLastColumn="0" w:lastRowFirstColumn="0" w:lastRowLastColumn="0"/>
            </w:pPr>
            <w:r>
              <w:t>0.941</w:t>
            </w:r>
          </w:p>
        </w:tc>
        <w:tc>
          <w:tcPr>
            <w:tcW w:w="1273" w:type="dxa"/>
          </w:tcPr>
          <w:p w14:paraId="7A226D19" w14:textId="77777777" w:rsidR="00496A05" w:rsidRDefault="00496A05" w:rsidP="00227DB2">
            <w:pPr>
              <w:jc w:val="center"/>
              <w:cnfStyle w:val="000000100000" w:firstRow="0" w:lastRow="0" w:firstColumn="0" w:lastColumn="0" w:oddVBand="0" w:evenVBand="0" w:oddHBand="1" w:evenHBand="0" w:firstRowFirstColumn="0" w:firstRowLastColumn="0" w:lastRowFirstColumn="0" w:lastRowLastColumn="0"/>
            </w:pPr>
            <w:r>
              <w:t>14.537</w:t>
            </w:r>
          </w:p>
        </w:tc>
      </w:tr>
      <w:tr w:rsidR="00496A05" w14:paraId="7E8386E3" w14:textId="77777777" w:rsidTr="00227DB2">
        <w:tc>
          <w:tcPr>
            <w:cnfStyle w:val="001000000000" w:firstRow="0" w:lastRow="0" w:firstColumn="1" w:lastColumn="0" w:oddVBand="0" w:evenVBand="0" w:oddHBand="0" w:evenHBand="0" w:firstRowFirstColumn="0" w:firstRowLastColumn="0" w:lastRowFirstColumn="0" w:lastRowLastColumn="0"/>
            <w:tcW w:w="1197" w:type="dxa"/>
          </w:tcPr>
          <w:p w14:paraId="0EEAFB90" w14:textId="77777777" w:rsidR="00496A05" w:rsidRPr="00AA78FE" w:rsidRDefault="00496A05" w:rsidP="00227DB2">
            <w:pPr>
              <w:rPr>
                <w:b w:val="0"/>
                <w:bCs w:val="0"/>
                <w:sz w:val="20"/>
                <w:szCs w:val="20"/>
              </w:rPr>
            </w:pPr>
            <w:r w:rsidRPr="00AA78FE">
              <w:rPr>
                <w:sz w:val="20"/>
                <w:szCs w:val="20"/>
              </w:rPr>
              <w:t>Gear 2</w:t>
            </w:r>
            <w:r>
              <w:rPr>
                <w:sz w:val="20"/>
                <w:szCs w:val="20"/>
              </w:rPr>
              <w:t xml:space="preserve"> </w:t>
            </w:r>
            <w:r w:rsidRPr="00AA78FE">
              <w:rPr>
                <w:sz w:val="16"/>
                <w:szCs w:val="16"/>
              </w:rPr>
              <w:t>[36T]</w:t>
            </w:r>
          </w:p>
        </w:tc>
        <w:tc>
          <w:tcPr>
            <w:tcW w:w="1269" w:type="dxa"/>
          </w:tcPr>
          <w:p w14:paraId="67C18027" w14:textId="77777777" w:rsidR="00496A05" w:rsidRDefault="00496A05" w:rsidP="00227DB2">
            <w:pPr>
              <w:jc w:val="center"/>
              <w:cnfStyle w:val="000000000000" w:firstRow="0" w:lastRow="0" w:firstColumn="0" w:lastColumn="0" w:oddVBand="0" w:evenVBand="0" w:oddHBand="0" w:evenHBand="0" w:firstRowFirstColumn="0" w:firstRowLastColumn="0" w:lastRowFirstColumn="0" w:lastRowLastColumn="0"/>
            </w:pPr>
            <w:r>
              <w:t>3.4</w:t>
            </w:r>
          </w:p>
        </w:tc>
        <w:tc>
          <w:tcPr>
            <w:tcW w:w="1336" w:type="dxa"/>
          </w:tcPr>
          <w:p w14:paraId="055E44E5" w14:textId="77777777" w:rsidR="00496A05" w:rsidRDefault="00496A05" w:rsidP="00227DB2">
            <w:pPr>
              <w:jc w:val="center"/>
              <w:cnfStyle w:val="000000000000" w:firstRow="0" w:lastRow="0" w:firstColumn="0" w:lastColumn="0" w:oddVBand="0" w:evenVBand="0" w:oddHBand="0" w:evenHBand="0" w:firstRowFirstColumn="0" w:firstRowLastColumn="0" w:lastRowFirstColumn="0" w:lastRowLastColumn="0"/>
            </w:pPr>
            <w:r>
              <w:t>2.627</w:t>
            </w:r>
          </w:p>
        </w:tc>
        <w:tc>
          <w:tcPr>
            <w:tcW w:w="1273" w:type="dxa"/>
          </w:tcPr>
          <w:p w14:paraId="0C85A7D0" w14:textId="77777777" w:rsidR="00496A05" w:rsidRDefault="00496A05" w:rsidP="00227DB2">
            <w:pPr>
              <w:jc w:val="center"/>
              <w:cnfStyle w:val="000000000000" w:firstRow="0" w:lastRow="0" w:firstColumn="0" w:lastColumn="0" w:oddVBand="0" w:evenVBand="0" w:oddHBand="0" w:evenHBand="0" w:firstRowFirstColumn="0" w:firstRowLastColumn="0" w:lastRowFirstColumn="0" w:lastRowLastColumn="0"/>
            </w:pPr>
            <w:r>
              <w:t>4.508</w:t>
            </w:r>
          </w:p>
        </w:tc>
      </w:tr>
      <w:tr w:rsidR="00496A05" w14:paraId="12871E32" w14:textId="77777777" w:rsidTr="00227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7" w:type="dxa"/>
          </w:tcPr>
          <w:p w14:paraId="16DAB8BD" w14:textId="77777777" w:rsidR="00496A05" w:rsidRPr="00AA78FE" w:rsidRDefault="00496A05" w:rsidP="00227DB2">
            <w:pPr>
              <w:rPr>
                <w:b w:val="0"/>
                <w:bCs w:val="0"/>
                <w:sz w:val="20"/>
                <w:szCs w:val="20"/>
              </w:rPr>
            </w:pPr>
            <w:r w:rsidRPr="00AA78FE">
              <w:rPr>
                <w:sz w:val="20"/>
                <w:szCs w:val="20"/>
              </w:rPr>
              <w:t>Gear 3</w:t>
            </w:r>
            <w:r>
              <w:rPr>
                <w:sz w:val="20"/>
                <w:szCs w:val="20"/>
              </w:rPr>
              <w:t xml:space="preserve"> </w:t>
            </w:r>
            <w:r w:rsidRPr="00AA78FE">
              <w:rPr>
                <w:sz w:val="16"/>
                <w:szCs w:val="16"/>
              </w:rPr>
              <w:t>[24T]</w:t>
            </w:r>
          </w:p>
        </w:tc>
        <w:tc>
          <w:tcPr>
            <w:tcW w:w="1269" w:type="dxa"/>
          </w:tcPr>
          <w:p w14:paraId="5FEDF151" w14:textId="77777777" w:rsidR="00496A05" w:rsidRDefault="00496A05" w:rsidP="00227DB2">
            <w:pPr>
              <w:jc w:val="center"/>
              <w:cnfStyle w:val="000000100000" w:firstRow="0" w:lastRow="0" w:firstColumn="0" w:lastColumn="0" w:oddVBand="0" w:evenVBand="0" w:oddHBand="1" w:evenHBand="0" w:firstRowFirstColumn="0" w:firstRowLastColumn="0" w:lastRowFirstColumn="0" w:lastRowLastColumn="0"/>
            </w:pPr>
            <w:r>
              <w:t>3</w:t>
            </w:r>
          </w:p>
        </w:tc>
        <w:tc>
          <w:tcPr>
            <w:tcW w:w="1336" w:type="dxa"/>
          </w:tcPr>
          <w:p w14:paraId="464F9547" w14:textId="77777777" w:rsidR="00496A05" w:rsidRDefault="00496A05" w:rsidP="00227DB2">
            <w:pPr>
              <w:jc w:val="center"/>
              <w:cnfStyle w:val="000000100000" w:firstRow="0" w:lastRow="0" w:firstColumn="0" w:lastColumn="0" w:oddVBand="0" w:evenVBand="0" w:oddHBand="1" w:evenHBand="0" w:firstRowFirstColumn="0" w:firstRowLastColumn="0" w:lastRowFirstColumn="0" w:lastRowLastColumn="0"/>
            </w:pPr>
            <w:r>
              <w:t>2.627</w:t>
            </w:r>
          </w:p>
        </w:tc>
        <w:tc>
          <w:tcPr>
            <w:tcW w:w="1273" w:type="dxa"/>
          </w:tcPr>
          <w:p w14:paraId="761EB15C" w14:textId="77777777" w:rsidR="00496A05" w:rsidRDefault="00496A05" w:rsidP="00227DB2">
            <w:pPr>
              <w:jc w:val="center"/>
              <w:cnfStyle w:val="000000100000" w:firstRow="0" w:lastRow="0" w:firstColumn="0" w:lastColumn="0" w:oddVBand="0" w:evenVBand="0" w:oddHBand="1" w:evenHBand="0" w:firstRowFirstColumn="0" w:firstRowLastColumn="0" w:lastRowFirstColumn="0" w:lastRowLastColumn="0"/>
            </w:pPr>
            <w:r>
              <w:t>4.508</w:t>
            </w:r>
          </w:p>
        </w:tc>
      </w:tr>
      <w:tr w:rsidR="00496A05" w14:paraId="4A21CCAE" w14:textId="77777777" w:rsidTr="00227DB2">
        <w:tc>
          <w:tcPr>
            <w:cnfStyle w:val="001000000000" w:firstRow="0" w:lastRow="0" w:firstColumn="1" w:lastColumn="0" w:oddVBand="0" w:evenVBand="0" w:oddHBand="0" w:evenHBand="0" w:firstRowFirstColumn="0" w:firstRowLastColumn="0" w:lastRowFirstColumn="0" w:lastRowLastColumn="0"/>
            <w:tcW w:w="1197" w:type="dxa"/>
          </w:tcPr>
          <w:p w14:paraId="649E1CBC" w14:textId="77777777" w:rsidR="00496A05" w:rsidRPr="00AA78FE" w:rsidRDefault="00496A05" w:rsidP="00227DB2">
            <w:pPr>
              <w:rPr>
                <w:b w:val="0"/>
                <w:bCs w:val="0"/>
                <w:sz w:val="20"/>
                <w:szCs w:val="20"/>
              </w:rPr>
            </w:pPr>
            <w:r w:rsidRPr="00AA78FE">
              <w:rPr>
                <w:sz w:val="20"/>
                <w:szCs w:val="20"/>
              </w:rPr>
              <w:t>Gear 4</w:t>
            </w:r>
            <w:r>
              <w:rPr>
                <w:sz w:val="20"/>
                <w:szCs w:val="20"/>
              </w:rPr>
              <w:t xml:space="preserve"> </w:t>
            </w:r>
            <w:r w:rsidRPr="00AA78FE">
              <w:rPr>
                <w:sz w:val="16"/>
                <w:szCs w:val="16"/>
              </w:rPr>
              <w:t>[24T]</w:t>
            </w:r>
          </w:p>
        </w:tc>
        <w:tc>
          <w:tcPr>
            <w:tcW w:w="1269" w:type="dxa"/>
          </w:tcPr>
          <w:p w14:paraId="20C13775" w14:textId="77777777" w:rsidR="00496A05" w:rsidRDefault="00496A05" w:rsidP="00227DB2">
            <w:pPr>
              <w:jc w:val="center"/>
              <w:cnfStyle w:val="000000000000" w:firstRow="0" w:lastRow="0" w:firstColumn="0" w:lastColumn="0" w:oddVBand="0" w:evenVBand="0" w:oddHBand="0" w:evenHBand="0" w:firstRowFirstColumn="0" w:firstRowLastColumn="0" w:lastRowFirstColumn="0" w:lastRowLastColumn="0"/>
            </w:pPr>
            <w:r>
              <w:t>3</w:t>
            </w:r>
          </w:p>
        </w:tc>
        <w:tc>
          <w:tcPr>
            <w:tcW w:w="1336" w:type="dxa"/>
          </w:tcPr>
          <w:p w14:paraId="2F795135" w14:textId="77777777" w:rsidR="00496A05" w:rsidRDefault="00496A05" w:rsidP="00227DB2">
            <w:pPr>
              <w:jc w:val="center"/>
              <w:cnfStyle w:val="000000000000" w:firstRow="0" w:lastRow="0" w:firstColumn="0" w:lastColumn="0" w:oddVBand="0" w:evenVBand="0" w:oddHBand="0" w:evenHBand="0" w:firstRowFirstColumn="0" w:firstRowLastColumn="0" w:lastRowFirstColumn="0" w:lastRowLastColumn="0"/>
            </w:pPr>
            <w:r>
              <w:t>2.489</w:t>
            </w:r>
          </w:p>
        </w:tc>
        <w:tc>
          <w:tcPr>
            <w:tcW w:w="1273" w:type="dxa"/>
          </w:tcPr>
          <w:p w14:paraId="5C2D1F97" w14:textId="77777777" w:rsidR="00496A05" w:rsidRDefault="00496A05" w:rsidP="00227DB2">
            <w:pPr>
              <w:jc w:val="center"/>
              <w:cnfStyle w:val="000000000000" w:firstRow="0" w:lastRow="0" w:firstColumn="0" w:lastColumn="0" w:oddVBand="0" w:evenVBand="0" w:oddHBand="0" w:evenHBand="0" w:firstRowFirstColumn="0" w:firstRowLastColumn="0" w:lastRowFirstColumn="0" w:lastRowLastColumn="0"/>
            </w:pPr>
            <w:r>
              <w:t>4.272</w:t>
            </w:r>
          </w:p>
        </w:tc>
      </w:tr>
      <w:tr w:rsidR="00496A05" w14:paraId="76C79014" w14:textId="77777777" w:rsidTr="00227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7" w:type="dxa"/>
          </w:tcPr>
          <w:p w14:paraId="0DB60D79" w14:textId="77777777" w:rsidR="00496A05" w:rsidRPr="00AA78FE" w:rsidRDefault="00496A05" w:rsidP="00227DB2">
            <w:pPr>
              <w:rPr>
                <w:b w:val="0"/>
                <w:bCs w:val="0"/>
                <w:sz w:val="20"/>
                <w:szCs w:val="20"/>
              </w:rPr>
            </w:pPr>
            <w:r w:rsidRPr="00AA78FE">
              <w:rPr>
                <w:sz w:val="20"/>
                <w:szCs w:val="20"/>
              </w:rPr>
              <w:t>Gear 5</w:t>
            </w:r>
            <w:r>
              <w:rPr>
                <w:sz w:val="20"/>
                <w:szCs w:val="20"/>
              </w:rPr>
              <w:t xml:space="preserve"> </w:t>
            </w:r>
            <w:r w:rsidRPr="00AA78FE">
              <w:rPr>
                <w:sz w:val="16"/>
                <w:szCs w:val="16"/>
              </w:rPr>
              <w:t>[12T]</w:t>
            </w:r>
          </w:p>
        </w:tc>
        <w:tc>
          <w:tcPr>
            <w:tcW w:w="1269" w:type="dxa"/>
          </w:tcPr>
          <w:p w14:paraId="1C2FA1C4" w14:textId="77777777" w:rsidR="00496A05" w:rsidRDefault="00496A05" w:rsidP="00227DB2">
            <w:pPr>
              <w:jc w:val="center"/>
              <w:cnfStyle w:val="000000100000" w:firstRow="0" w:lastRow="0" w:firstColumn="0" w:lastColumn="0" w:oddVBand="0" w:evenVBand="0" w:oddHBand="1" w:evenHBand="0" w:firstRowFirstColumn="0" w:firstRowLastColumn="0" w:lastRowFirstColumn="0" w:lastRowLastColumn="0"/>
            </w:pPr>
            <w:r>
              <w:t>3</w:t>
            </w:r>
          </w:p>
        </w:tc>
        <w:tc>
          <w:tcPr>
            <w:tcW w:w="1336" w:type="dxa"/>
          </w:tcPr>
          <w:p w14:paraId="6A5DA8A1" w14:textId="77777777" w:rsidR="00496A05" w:rsidRDefault="00496A05" w:rsidP="00227DB2">
            <w:pPr>
              <w:jc w:val="center"/>
              <w:cnfStyle w:val="000000100000" w:firstRow="0" w:lastRow="0" w:firstColumn="0" w:lastColumn="0" w:oddVBand="0" w:evenVBand="0" w:oddHBand="1" w:evenHBand="0" w:firstRowFirstColumn="0" w:firstRowLastColumn="0" w:lastRowFirstColumn="0" w:lastRowLastColumn="0"/>
            </w:pPr>
            <w:r>
              <w:t>2.489</w:t>
            </w:r>
          </w:p>
        </w:tc>
        <w:tc>
          <w:tcPr>
            <w:tcW w:w="1273" w:type="dxa"/>
          </w:tcPr>
          <w:p w14:paraId="261B0CD2" w14:textId="77777777" w:rsidR="00496A05" w:rsidRDefault="00496A05" w:rsidP="00227DB2">
            <w:pPr>
              <w:jc w:val="center"/>
              <w:cnfStyle w:val="000000100000" w:firstRow="0" w:lastRow="0" w:firstColumn="0" w:lastColumn="0" w:oddVBand="0" w:evenVBand="0" w:oddHBand="1" w:evenHBand="0" w:firstRowFirstColumn="0" w:firstRowLastColumn="0" w:lastRowFirstColumn="0" w:lastRowLastColumn="0"/>
            </w:pPr>
            <w:r>
              <w:t>4.272</w:t>
            </w:r>
          </w:p>
        </w:tc>
      </w:tr>
      <w:tr w:rsidR="00496A05" w14:paraId="4EA3E846" w14:textId="77777777" w:rsidTr="00227DB2">
        <w:tc>
          <w:tcPr>
            <w:cnfStyle w:val="001000000000" w:firstRow="0" w:lastRow="0" w:firstColumn="1" w:lastColumn="0" w:oddVBand="0" w:evenVBand="0" w:oddHBand="0" w:evenHBand="0" w:firstRowFirstColumn="0" w:firstRowLastColumn="0" w:lastRowFirstColumn="0" w:lastRowLastColumn="0"/>
            <w:tcW w:w="1197" w:type="dxa"/>
          </w:tcPr>
          <w:p w14:paraId="60EF4D85" w14:textId="77777777" w:rsidR="00496A05" w:rsidRPr="00AA78FE" w:rsidRDefault="00496A05" w:rsidP="00227DB2">
            <w:pPr>
              <w:rPr>
                <w:b w:val="0"/>
                <w:bCs w:val="0"/>
                <w:sz w:val="20"/>
                <w:szCs w:val="20"/>
              </w:rPr>
            </w:pPr>
            <w:r w:rsidRPr="00AA78FE">
              <w:rPr>
                <w:sz w:val="20"/>
                <w:szCs w:val="20"/>
              </w:rPr>
              <w:t>Gear 6</w:t>
            </w:r>
            <w:r>
              <w:rPr>
                <w:sz w:val="20"/>
                <w:szCs w:val="20"/>
              </w:rPr>
              <w:t xml:space="preserve"> </w:t>
            </w:r>
            <w:r w:rsidRPr="00AA78FE">
              <w:rPr>
                <w:sz w:val="16"/>
                <w:szCs w:val="16"/>
              </w:rPr>
              <w:t>[36T]</w:t>
            </w:r>
          </w:p>
        </w:tc>
        <w:tc>
          <w:tcPr>
            <w:tcW w:w="1269" w:type="dxa"/>
          </w:tcPr>
          <w:p w14:paraId="577DC3B4" w14:textId="77777777" w:rsidR="00496A05" w:rsidRDefault="00496A05" w:rsidP="00227DB2">
            <w:pPr>
              <w:jc w:val="center"/>
              <w:cnfStyle w:val="000000000000" w:firstRow="0" w:lastRow="0" w:firstColumn="0" w:lastColumn="0" w:oddVBand="0" w:evenVBand="0" w:oddHBand="0" w:evenHBand="0" w:firstRowFirstColumn="0" w:firstRowLastColumn="0" w:lastRowFirstColumn="0" w:lastRowLastColumn="0"/>
            </w:pPr>
            <w:r>
              <w:t>3.4</w:t>
            </w:r>
          </w:p>
        </w:tc>
        <w:tc>
          <w:tcPr>
            <w:tcW w:w="1336" w:type="dxa"/>
          </w:tcPr>
          <w:p w14:paraId="0EC9A8CF" w14:textId="77777777" w:rsidR="00496A05" w:rsidRPr="00C75DEB" w:rsidRDefault="00496A05" w:rsidP="00227DB2">
            <w:pPr>
              <w:jc w:val="center"/>
              <w:cnfStyle w:val="000000000000" w:firstRow="0" w:lastRow="0" w:firstColumn="0" w:lastColumn="0" w:oddVBand="0" w:evenVBand="0" w:oddHBand="0" w:evenHBand="0" w:firstRowFirstColumn="0" w:firstRowLastColumn="0" w:lastRowFirstColumn="0" w:lastRowLastColumn="0"/>
              <w:rPr>
                <w:color w:val="FF0000"/>
              </w:rPr>
            </w:pPr>
            <w:r w:rsidRPr="00C75DEB">
              <w:rPr>
                <w:color w:val="FF0000"/>
              </w:rPr>
              <w:t>6.946</w:t>
            </w:r>
          </w:p>
        </w:tc>
        <w:tc>
          <w:tcPr>
            <w:tcW w:w="1273" w:type="dxa"/>
          </w:tcPr>
          <w:p w14:paraId="695DCD8F" w14:textId="77777777" w:rsidR="00496A05" w:rsidRDefault="00496A05" w:rsidP="00227DB2">
            <w:pPr>
              <w:jc w:val="center"/>
              <w:cnfStyle w:val="000000000000" w:firstRow="0" w:lastRow="0" w:firstColumn="0" w:lastColumn="0" w:oddVBand="0" w:evenVBand="0" w:oddHBand="0" w:evenHBand="0" w:firstRowFirstColumn="0" w:firstRowLastColumn="0" w:lastRowFirstColumn="0" w:lastRowLastColumn="0"/>
            </w:pPr>
            <w:r>
              <w:t>1.324</w:t>
            </w:r>
          </w:p>
        </w:tc>
      </w:tr>
      <w:tr w:rsidR="00496A05" w14:paraId="4C114FFF" w14:textId="77777777" w:rsidTr="00227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7" w:type="dxa"/>
          </w:tcPr>
          <w:p w14:paraId="0112B2E7" w14:textId="77777777" w:rsidR="00496A05" w:rsidRPr="00AA78FE" w:rsidRDefault="00496A05" w:rsidP="00227DB2">
            <w:pPr>
              <w:rPr>
                <w:b w:val="0"/>
                <w:bCs w:val="0"/>
                <w:sz w:val="20"/>
                <w:szCs w:val="20"/>
              </w:rPr>
            </w:pPr>
            <w:r w:rsidRPr="00AA78FE">
              <w:rPr>
                <w:sz w:val="20"/>
                <w:szCs w:val="20"/>
              </w:rPr>
              <w:t>Gear 7</w:t>
            </w:r>
            <w:r>
              <w:rPr>
                <w:sz w:val="20"/>
                <w:szCs w:val="20"/>
              </w:rPr>
              <w:t xml:space="preserve"> </w:t>
            </w:r>
            <w:r w:rsidRPr="00AA78FE">
              <w:rPr>
                <w:sz w:val="16"/>
                <w:szCs w:val="16"/>
              </w:rPr>
              <w:t>[24T]</w:t>
            </w:r>
          </w:p>
        </w:tc>
        <w:tc>
          <w:tcPr>
            <w:tcW w:w="1269" w:type="dxa"/>
          </w:tcPr>
          <w:p w14:paraId="456609DB" w14:textId="77777777" w:rsidR="00496A05" w:rsidRDefault="00496A05" w:rsidP="00227DB2">
            <w:pPr>
              <w:jc w:val="center"/>
              <w:cnfStyle w:val="000000100000" w:firstRow="0" w:lastRow="0" w:firstColumn="0" w:lastColumn="0" w:oddVBand="0" w:evenVBand="0" w:oddHBand="1" w:evenHBand="0" w:firstRowFirstColumn="0" w:firstRowLastColumn="0" w:lastRowFirstColumn="0" w:lastRowLastColumn="0"/>
            </w:pPr>
            <w:r>
              <w:t>1</w:t>
            </w:r>
          </w:p>
        </w:tc>
        <w:tc>
          <w:tcPr>
            <w:tcW w:w="1336" w:type="dxa"/>
          </w:tcPr>
          <w:p w14:paraId="7694EA67" w14:textId="77777777" w:rsidR="00496A05" w:rsidRPr="00C75DEB" w:rsidRDefault="00496A05" w:rsidP="00227DB2">
            <w:pPr>
              <w:jc w:val="center"/>
              <w:cnfStyle w:val="000000100000" w:firstRow="0" w:lastRow="0" w:firstColumn="0" w:lastColumn="0" w:oddVBand="0" w:evenVBand="0" w:oddHBand="1" w:evenHBand="0" w:firstRowFirstColumn="0" w:firstRowLastColumn="0" w:lastRowFirstColumn="0" w:lastRowLastColumn="0"/>
              <w:rPr>
                <w:color w:val="FF0000"/>
              </w:rPr>
            </w:pPr>
            <w:r w:rsidRPr="00C75DEB">
              <w:rPr>
                <w:color w:val="FF0000"/>
              </w:rPr>
              <w:t>6.946</w:t>
            </w:r>
          </w:p>
        </w:tc>
        <w:tc>
          <w:tcPr>
            <w:tcW w:w="1273" w:type="dxa"/>
          </w:tcPr>
          <w:p w14:paraId="49F16089" w14:textId="77777777" w:rsidR="00496A05" w:rsidRDefault="00496A05" w:rsidP="00227DB2">
            <w:pPr>
              <w:jc w:val="center"/>
              <w:cnfStyle w:val="000000100000" w:firstRow="0" w:lastRow="0" w:firstColumn="0" w:lastColumn="0" w:oddVBand="0" w:evenVBand="0" w:oddHBand="1" w:evenHBand="0" w:firstRowFirstColumn="0" w:firstRowLastColumn="0" w:lastRowFirstColumn="0" w:lastRowLastColumn="0"/>
            </w:pPr>
            <w:r>
              <w:t>1.324</w:t>
            </w:r>
          </w:p>
        </w:tc>
      </w:tr>
      <w:tr w:rsidR="00496A05" w14:paraId="763E7BF6" w14:textId="77777777" w:rsidTr="00227DB2">
        <w:tc>
          <w:tcPr>
            <w:cnfStyle w:val="001000000000" w:firstRow="0" w:lastRow="0" w:firstColumn="1" w:lastColumn="0" w:oddVBand="0" w:evenVBand="0" w:oddHBand="0" w:evenHBand="0" w:firstRowFirstColumn="0" w:firstRowLastColumn="0" w:lastRowFirstColumn="0" w:lastRowLastColumn="0"/>
            <w:tcW w:w="1197" w:type="dxa"/>
          </w:tcPr>
          <w:p w14:paraId="4F36B683" w14:textId="77777777" w:rsidR="00496A05" w:rsidRPr="00AA78FE" w:rsidRDefault="00496A05" w:rsidP="00227DB2">
            <w:pPr>
              <w:rPr>
                <w:b w:val="0"/>
                <w:bCs w:val="0"/>
                <w:sz w:val="20"/>
                <w:szCs w:val="20"/>
              </w:rPr>
            </w:pPr>
            <w:r w:rsidRPr="00AA78FE">
              <w:rPr>
                <w:sz w:val="20"/>
                <w:szCs w:val="20"/>
              </w:rPr>
              <w:t>Gear 8</w:t>
            </w:r>
            <w:r>
              <w:rPr>
                <w:sz w:val="20"/>
                <w:szCs w:val="20"/>
              </w:rPr>
              <w:t xml:space="preserve"> </w:t>
            </w:r>
            <w:r w:rsidRPr="00AA78FE">
              <w:rPr>
                <w:sz w:val="16"/>
                <w:szCs w:val="16"/>
              </w:rPr>
              <w:t>[48T]</w:t>
            </w:r>
          </w:p>
        </w:tc>
        <w:tc>
          <w:tcPr>
            <w:tcW w:w="1269" w:type="dxa"/>
          </w:tcPr>
          <w:p w14:paraId="0104A75F" w14:textId="77777777" w:rsidR="00496A05" w:rsidRDefault="00496A05" w:rsidP="00227DB2">
            <w:pPr>
              <w:jc w:val="center"/>
              <w:cnfStyle w:val="000000000000" w:firstRow="0" w:lastRow="0" w:firstColumn="0" w:lastColumn="0" w:oddVBand="0" w:evenVBand="0" w:oddHBand="0" w:evenHBand="0" w:firstRowFirstColumn="0" w:firstRowLastColumn="0" w:lastRowFirstColumn="0" w:lastRowLastColumn="0"/>
            </w:pPr>
            <w:r>
              <w:t>1.2</w:t>
            </w:r>
          </w:p>
        </w:tc>
        <w:tc>
          <w:tcPr>
            <w:tcW w:w="1336" w:type="dxa"/>
          </w:tcPr>
          <w:p w14:paraId="2A958A94" w14:textId="77777777" w:rsidR="00496A05" w:rsidRPr="00C75DEB" w:rsidRDefault="00496A05" w:rsidP="00227DB2">
            <w:pPr>
              <w:jc w:val="center"/>
              <w:cnfStyle w:val="000000000000" w:firstRow="0" w:lastRow="0" w:firstColumn="0" w:lastColumn="0" w:oddVBand="0" w:evenVBand="0" w:oddHBand="0" w:evenHBand="0" w:firstRowFirstColumn="0" w:firstRowLastColumn="0" w:lastRowFirstColumn="0" w:lastRowLastColumn="0"/>
              <w:rPr>
                <w:color w:val="FF0000"/>
              </w:rPr>
            </w:pPr>
            <w:r w:rsidRPr="00C75DEB">
              <w:rPr>
                <w:color w:val="FF0000"/>
              </w:rPr>
              <w:t>13.269</w:t>
            </w:r>
          </w:p>
        </w:tc>
        <w:tc>
          <w:tcPr>
            <w:tcW w:w="1273" w:type="dxa"/>
          </w:tcPr>
          <w:p w14:paraId="45F229E8" w14:textId="77777777" w:rsidR="00496A05" w:rsidRDefault="00496A05" w:rsidP="00227DB2">
            <w:pPr>
              <w:jc w:val="center"/>
              <w:cnfStyle w:val="000000000000" w:firstRow="0" w:lastRow="0" w:firstColumn="0" w:lastColumn="0" w:oddVBand="0" w:evenVBand="0" w:oddHBand="0" w:evenHBand="0" w:firstRowFirstColumn="0" w:firstRowLastColumn="0" w:lastRowFirstColumn="0" w:lastRowLastColumn="0"/>
            </w:pPr>
            <w:r>
              <w:t>0.638</w:t>
            </w:r>
          </w:p>
        </w:tc>
      </w:tr>
      <w:tr w:rsidR="00496A05" w14:paraId="3621BB75" w14:textId="77777777" w:rsidTr="00227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7" w:type="dxa"/>
          </w:tcPr>
          <w:p w14:paraId="56268A3F" w14:textId="77777777" w:rsidR="00496A05" w:rsidRPr="00AA78FE" w:rsidRDefault="00496A05" w:rsidP="00227DB2">
            <w:pPr>
              <w:rPr>
                <w:sz w:val="20"/>
                <w:szCs w:val="20"/>
              </w:rPr>
            </w:pPr>
            <w:r>
              <w:rPr>
                <w:sz w:val="20"/>
                <w:szCs w:val="20"/>
              </w:rPr>
              <w:t xml:space="preserve">Gear 9 </w:t>
            </w:r>
            <w:r w:rsidRPr="00012187">
              <w:rPr>
                <w:sz w:val="16"/>
                <w:szCs w:val="16"/>
              </w:rPr>
              <w:t>[48T]</w:t>
            </w:r>
          </w:p>
        </w:tc>
        <w:tc>
          <w:tcPr>
            <w:tcW w:w="1269" w:type="dxa"/>
          </w:tcPr>
          <w:p w14:paraId="1F9272B9" w14:textId="77777777" w:rsidR="00496A05" w:rsidRDefault="00496A05" w:rsidP="00227DB2">
            <w:pPr>
              <w:jc w:val="center"/>
              <w:cnfStyle w:val="000000100000" w:firstRow="0" w:lastRow="0" w:firstColumn="0" w:lastColumn="0" w:oddVBand="0" w:evenVBand="0" w:oddHBand="1" w:evenHBand="0" w:firstRowFirstColumn="0" w:firstRowLastColumn="0" w:lastRowFirstColumn="0" w:lastRowLastColumn="0"/>
            </w:pPr>
            <w:r>
              <w:t>1.2</w:t>
            </w:r>
          </w:p>
        </w:tc>
        <w:tc>
          <w:tcPr>
            <w:tcW w:w="1336" w:type="dxa"/>
          </w:tcPr>
          <w:p w14:paraId="5047E2E5" w14:textId="77777777" w:rsidR="00496A05" w:rsidRPr="00C75DEB" w:rsidRDefault="00496A05" w:rsidP="00227DB2">
            <w:pPr>
              <w:jc w:val="center"/>
              <w:cnfStyle w:val="000000100000" w:firstRow="0" w:lastRow="0" w:firstColumn="0" w:lastColumn="0" w:oddVBand="0" w:evenVBand="0" w:oddHBand="1" w:evenHBand="0" w:firstRowFirstColumn="0" w:firstRowLastColumn="0" w:lastRowFirstColumn="0" w:lastRowLastColumn="0"/>
              <w:rPr>
                <w:color w:val="FF0000"/>
              </w:rPr>
            </w:pPr>
            <w:r w:rsidRPr="00C75DEB">
              <w:rPr>
                <w:color w:val="FF0000"/>
              </w:rPr>
              <w:t>12.922</w:t>
            </w:r>
          </w:p>
        </w:tc>
        <w:tc>
          <w:tcPr>
            <w:tcW w:w="1273" w:type="dxa"/>
          </w:tcPr>
          <w:p w14:paraId="70D8542A" w14:textId="77777777" w:rsidR="00496A05" w:rsidRDefault="00496A05" w:rsidP="00227DB2">
            <w:pPr>
              <w:jc w:val="center"/>
              <w:cnfStyle w:val="000000100000" w:firstRow="0" w:lastRow="0" w:firstColumn="0" w:lastColumn="0" w:oddVBand="0" w:evenVBand="0" w:oddHBand="1" w:evenHBand="0" w:firstRowFirstColumn="0" w:firstRowLastColumn="0" w:lastRowFirstColumn="0" w:lastRowLastColumn="0"/>
            </w:pPr>
            <w:r>
              <w:t>0.621</w:t>
            </w:r>
          </w:p>
        </w:tc>
      </w:tr>
    </w:tbl>
    <w:p w14:paraId="064FF2A4" w14:textId="3BC121B8" w:rsidR="00496A05" w:rsidRDefault="00496A05" w:rsidP="008641B6"/>
    <w:p w14:paraId="7B37651C" w14:textId="37BAE85D" w:rsidR="00B51197" w:rsidRDefault="00B51197" w:rsidP="008641B6">
      <w:r>
        <w:t>The above table shows that Gear 6, 7, 8 and 9 have to reinforced because the torque that they will experience is greater than its maximum allowable torque. The figure below shows how the gears should be reinforced.</w:t>
      </w:r>
    </w:p>
    <w:p w14:paraId="7C5F1FEC" w14:textId="77777777" w:rsidR="00B51197" w:rsidRDefault="00B51197" w:rsidP="00B51197">
      <w:pPr>
        <w:keepNext/>
      </w:pPr>
      <w:r>
        <w:rPr>
          <w:noProof/>
        </w:rPr>
        <w:drawing>
          <wp:inline distT="0" distB="0" distL="0" distR="0" wp14:anchorId="443C1248" wp14:editId="4DC5F473">
            <wp:extent cx="1400370" cy="1810003"/>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reinforced gear.PNG"/>
                    <pic:cNvPicPr/>
                  </pic:nvPicPr>
                  <pic:blipFill>
                    <a:blip r:embed="rId22">
                      <a:extLst>
                        <a:ext uri="{28A0092B-C50C-407E-A947-70E740481C1C}">
                          <a14:useLocalDpi xmlns:a14="http://schemas.microsoft.com/office/drawing/2010/main" val="0"/>
                        </a:ext>
                      </a:extLst>
                    </a:blip>
                    <a:stretch>
                      <a:fillRect/>
                    </a:stretch>
                  </pic:blipFill>
                  <pic:spPr>
                    <a:xfrm>
                      <a:off x="0" y="0"/>
                      <a:ext cx="1400370" cy="1810003"/>
                    </a:xfrm>
                    <a:prstGeom prst="rect">
                      <a:avLst/>
                    </a:prstGeom>
                  </pic:spPr>
                </pic:pic>
              </a:graphicData>
            </a:graphic>
          </wp:inline>
        </w:drawing>
      </w:r>
    </w:p>
    <w:p w14:paraId="35A244B6" w14:textId="6403A6C0" w:rsidR="00B51197" w:rsidRDefault="00B51197" w:rsidP="00B51197">
      <w:pPr>
        <w:pStyle w:val="Caption"/>
        <w:jc w:val="both"/>
      </w:pPr>
      <w:r>
        <w:t xml:space="preserve">Figure </w:t>
      </w:r>
      <w:r>
        <w:fldChar w:fldCharType="begin"/>
      </w:r>
      <w:r>
        <w:instrText xml:space="preserve"> SEQ Figure \* ARABIC </w:instrText>
      </w:r>
      <w:r>
        <w:fldChar w:fldCharType="separate"/>
      </w:r>
      <w:r w:rsidR="00BA73AE">
        <w:rPr>
          <w:noProof/>
        </w:rPr>
        <w:t>13</w:t>
      </w:r>
      <w:r>
        <w:fldChar w:fldCharType="end"/>
      </w:r>
      <w:r>
        <w:t>: Reinforced gears</w:t>
      </w:r>
    </w:p>
    <w:p w14:paraId="6C9DCB77" w14:textId="7C93933B" w:rsidR="00B51197" w:rsidRDefault="00B51197" w:rsidP="00B51197"/>
    <w:p w14:paraId="44843A24" w14:textId="06BC40F7" w:rsidR="00B51197" w:rsidRDefault="00B51197" w:rsidP="00B51197">
      <w:r>
        <w:lastRenderedPageBreak/>
        <w:t>Thus, a doubler-plate cut from sheet metal to one side of the gear, and fastened with self-tapping screws will be used to reinforce the gear. The double plate thickness is determined using the method below.</w:t>
      </w:r>
    </w:p>
    <w:p w14:paraId="7F1508A9" w14:textId="64FA3FCA" w:rsidR="00B51197" w:rsidRDefault="00B51197" w:rsidP="00B51197"/>
    <w:p w14:paraId="3D15F062" w14:textId="77777777" w:rsidR="00CE70B4" w:rsidRDefault="00024D6C" w:rsidP="00CE70B4">
      <w:pPr>
        <w:keepNext/>
      </w:pPr>
      <w:r>
        <w:rPr>
          <w:noProof/>
        </w:rPr>
        <w:drawing>
          <wp:inline distT="0" distB="0" distL="0" distR="0" wp14:anchorId="1501C79B" wp14:editId="7DFF270E">
            <wp:extent cx="5973009" cy="7059010"/>
            <wp:effectExtent l="0" t="0" r="8890" b="889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late thickness.PNG"/>
                    <pic:cNvPicPr/>
                  </pic:nvPicPr>
                  <pic:blipFill>
                    <a:blip r:embed="rId23">
                      <a:extLst>
                        <a:ext uri="{28A0092B-C50C-407E-A947-70E740481C1C}">
                          <a14:useLocalDpi xmlns:a14="http://schemas.microsoft.com/office/drawing/2010/main" val="0"/>
                        </a:ext>
                      </a:extLst>
                    </a:blip>
                    <a:stretch>
                      <a:fillRect/>
                    </a:stretch>
                  </pic:blipFill>
                  <pic:spPr>
                    <a:xfrm>
                      <a:off x="0" y="0"/>
                      <a:ext cx="5973009" cy="7059010"/>
                    </a:xfrm>
                    <a:prstGeom prst="rect">
                      <a:avLst/>
                    </a:prstGeom>
                  </pic:spPr>
                </pic:pic>
              </a:graphicData>
            </a:graphic>
          </wp:inline>
        </w:drawing>
      </w:r>
    </w:p>
    <w:p w14:paraId="6F6E2715" w14:textId="383B139B" w:rsidR="00B51197" w:rsidRPr="00B51197" w:rsidRDefault="00CE70B4" w:rsidP="00CE70B4">
      <w:pPr>
        <w:pStyle w:val="Caption"/>
        <w:jc w:val="both"/>
      </w:pPr>
      <w:r>
        <w:t xml:space="preserve">Figure </w:t>
      </w:r>
      <w:r>
        <w:fldChar w:fldCharType="begin"/>
      </w:r>
      <w:r>
        <w:instrText xml:space="preserve"> SEQ Figure \* ARABIC </w:instrText>
      </w:r>
      <w:r>
        <w:fldChar w:fldCharType="separate"/>
      </w:r>
      <w:r w:rsidR="00BA73AE">
        <w:rPr>
          <w:noProof/>
        </w:rPr>
        <w:t>14</w:t>
      </w:r>
      <w:r>
        <w:fldChar w:fldCharType="end"/>
      </w:r>
      <w:r>
        <w:t>: Method for double plate thickness approximation</w:t>
      </w:r>
    </w:p>
    <w:p w14:paraId="26343424" w14:textId="7830C42A" w:rsidR="00B51197" w:rsidRDefault="00B51197" w:rsidP="008641B6"/>
    <w:p w14:paraId="01E27C2B" w14:textId="68C2294D" w:rsidR="00CE70B4" w:rsidRDefault="00CE70B4" w:rsidP="008641B6"/>
    <w:p w14:paraId="7BB76B34" w14:textId="5D58F12A" w:rsidR="00CE70B4" w:rsidRDefault="00CE70B4" w:rsidP="008641B6"/>
    <w:p w14:paraId="3828C521" w14:textId="65E5736B" w:rsidR="00CE70B4" w:rsidRDefault="005363B3" w:rsidP="008641B6">
      <w:r>
        <w:t xml:space="preserve">The following results from </w:t>
      </w:r>
      <w:r w:rsidRPr="005363B3">
        <w:rPr>
          <w:b/>
        </w:rPr>
        <w:t>Appendix F</w:t>
      </w:r>
      <w:r>
        <w:t>, show how much thickness is needed for each double plate.</w:t>
      </w:r>
    </w:p>
    <w:p w14:paraId="4F133A7B" w14:textId="2FB76217" w:rsidR="005363B3" w:rsidRDefault="005363B3" w:rsidP="008641B6"/>
    <w:tbl>
      <w:tblPr>
        <w:tblStyle w:val="GridTable1Light"/>
        <w:tblW w:w="0" w:type="auto"/>
        <w:tblLook w:val="04A0" w:firstRow="1" w:lastRow="0" w:firstColumn="1" w:lastColumn="0" w:noHBand="0" w:noVBand="1"/>
      </w:tblPr>
      <w:tblGrid>
        <w:gridCol w:w="2254"/>
        <w:gridCol w:w="2254"/>
        <w:gridCol w:w="2254"/>
        <w:gridCol w:w="2254"/>
      </w:tblGrid>
      <w:tr w:rsidR="005363B3" w14:paraId="78F6EA06" w14:textId="77777777" w:rsidTr="00227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BB5CC8E" w14:textId="77777777" w:rsidR="005363B3" w:rsidRDefault="005363B3" w:rsidP="00227DB2"/>
        </w:tc>
        <w:tc>
          <w:tcPr>
            <w:tcW w:w="2254" w:type="dxa"/>
          </w:tcPr>
          <w:p w14:paraId="58750F58" w14:textId="77777777" w:rsidR="005363B3" w:rsidRDefault="005363B3" w:rsidP="00227DB2">
            <w:pPr>
              <w:cnfStyle w:val="100000000000" w:firstRow="1" w:lastRow="0" w:firstColumn="0" w:lastColumn="0" w:oddVBand="0" w:evenVBand="0" w:oddHBand="0" w:evenHBand="0" w:firstRowFirstColumn="0" w:firstRowLastColumn="0" w:lastRowFirstColumn="0" w:lastRowLastColumn="0"/>
            </w:pPr>
            <w:r>
              <w:t>Maximum torque [Nm]</w:t>
            </w:r>
          </w:p>
        </w:tc>
        <w:tc>
          <w:tcPr>
            <w:tcW w:w="2254" w:type="dxa"/>
          </w:tcPr>
          <w:p w14:paraId="1DDA7FCF" w14:textId="77777777" w:rsidR="005363B3" w:rsidRDefault="005363B3" w:rsidP="00227DB2">
            <w:pPr>
              <w:cnfStyle w:val="100000000000" w:firstRow="1" w:lastRow="0" w:firstColumn="0" w:lastColumn="0" w:oddVBand="0" w:evenVBand="0" w:oddHBand="0" w:evenHBand="0" w:firstRowFirstColumn="0" w:firstRowLastColumn="0" w:lastRowFirstColumn="0" w:lastRowLastColumn="0"/>
            </w:pPr>
            <w:r>
              <w:t>Experienced torque [Nm]</w:t>
            </w:r>
          </w:p>
        </w:tc>
        <w:tc>
          <w:tcPr>
            <w:tcW w:w="2254" w:type="dxa"/>
          </w:tcPr>
          <w:p w14:paraId="6265DDB2" w14:textId="77777777" w:rsidR="005363B3" w:rsidRDefault="005363B3" w:rsidP="00227DB2">
            <w:pPr>
              <w:cnfStyle w:val="100000000000" w:firstRow="1" w:lastRow="0" w:firstColumn="0" w:lastColumn="0" w:oddVBand="0" w:evenVBand="0" w:oddHBand="0" w:evenHBand="0" w:firstRowFirstColumn="0" w:firstRowLastColumn="0" w:lastRowFirstColumn="0" w:lastRowLastColumn="0"/>
            </w:pPr>
            <w:r>
              <w:t>Plate thickness needed [mm]</w:t>
            </w:r>
          </w:p>
        </w:tc>
      </w:tr>
      <w:tr w:rsidR="005363B3" w14:paraId="02535051" w14:textId="77777777" w:rsidTr="00227DB2">
        <w:tc>
          <w:tcPr>
            <w:cnfStyle w:val="001000000000" w:firstRow="0" w:lastRow="0" w:firstColumn="1" w:lastColumn="0" w:oddVBand="0" w:evenVBand="0" w:oddHBand="0" w:evenHBand="0" w:firstRowFirstColumn="0" w:firstRowLastColumn="0" w:lastRowFirstColumn="0" w:lastRowLastColumn="0"/>
            <w:tcW w:w="2254" w:type="dxa"/>
          </w:tcPr>
          <w:p w14:paraId="337CEBC1" w14:textId="77777777" w:rsidR="005363B3" w:rsidRDefault="005363B3" w:rsidP="00227DB2">
            <w:r>
              <w:t>Gear 6 [36T]</w:t>
            </w:r>
          </w:p>
        </w:tc>
        <w:tc>
          <w:tcPr>
            <w:tcW w:w="2254" w:type="dxa"/>
          </w:tcPr>
          <w:p w14:paraId="5A6D2374" w14:textId="77777777" w:rsidR="005363B3" w:rsidRDefault="005363B3" w:rsidP="00227DB2">
            <w:pPr>
              <w:jc w:val="center"/>
              <w:cnfStyle w:val="000000000000" w:firstRow="0" w:lastRow="0" w:firstColumn="0" w:lastColumn="0" w:oddVBand="0" w:evenVBand="0" w:oddHBand="0" w:evenHBand="0" w:firstRowFirstColumn="0" w:firstRowLastColumn="0" w:lastRowFirstColumn="0" w:lastRowLastColumn="0"/>
            </w:pPr>
            <w:r>
              <w:t>3.4</w:t>
            </w:r>
          </w:p>
        </w:tc>
        <w:tc>
          <w:tcPr>
            <w:tcW w:w="2254" w:type="dxa"/>
          </w:tcPr>
          <w:p w14:paraId="27F5F8E7" w14:textId="77777777" w:rsidR="005363B3" w:rsidRDefault="005363B3" w:rsidP="00227DB2">
            <w:pPr>
              <w:jc w:val="center"/>
              <w:cnfStyle w:val="000000000000" w:firstRow="0" w:lastRow="0" w:firstColumn="0" w:lastColumn="0" w:oddVBand="0" w:evenVBand="0" w:oddHBand="0" w:evenHBand="0" w:firstRowFirstColumn="0" w:firstRowLastColumn="0" w:lastRowFirstColumn="0" w:lastRowLastColumn="0"/>
            </w:pPr>
            <w:r>
              <w:t>6.946</w:t>
            </w:r>
          </w:p>
        </w:tc>
        <w:tc>
          <w:tcPr>
            <w:tcW w:w="2254" w:type="dxa"/>
          </w:tcPr>
          <w:p w14:paraId="225A6EA4" w14:textId="77777777" w:rsidR="005363B3" w:rsidRDefault="005363B3" w:rsidP="00227DB2">
            <w:pPr>
              <w:jc w:val="center"/>
              <w:cnfStyle w:val="000000000000" w:firstRow="0" w:lastRow="0" w:firstColumn="0" w:lastColumn="0" w:oddVBand="0" w:evenVBand="0" w:oddHBand="0" w:evenHBand="0" w:firstRowFirstColumn="0" w:firstRowLastColumn="0" w:lastRowFirstColumn="0" w:lastRowLastColumn="0"/>
            </w:pPr>
            <w:r>
              <w:t>0.712</w:t>
            </w:r>
          </w:p>
        </w:tc>
      </w:tr>
      <w:tr w:rsidR="005363B3" w14:paraId="1FDFEA5B" w14:textId="77777777" w:rsidTr="00227DB2">
        <w:tc>
          <w:tcPr>
            <w:cnfStyle w:val="001000000000" w:firstRow="0" w:lastRow="0" w:firstColumn="1" w:lastColumn="0" w:oddVBand="0" w:evenVBand="0" w:oddHBand="0" w:evenHBand="0" w:firstRowFirstColumn="0" w:firstRowLastColumn="0" w:lastRowFirstColumn="0" w:lastRowLastColumn="0"/>
            <w:tcW w:w="2254" w:type="dxa"/>
          </w:tcPr>
          <w:p w14:paraId="513CD285" w14:textId="77777777" w:rsidR="005363B3" w:rsidRDefault="005363B3" w:rsidP="00227DB2">
            <w:r>
              <w:t>Gear 7 [24T]</w:t>
            </w:r>
          </w:p>
        </w:tc>
        <w:tc>
          <w:tcPr>
            <w:tcW w:w="2254" w:type="dxa"/>
          </w:tcPr>
          <w:p w14:paraId="256520C5" w14:textId="77777777" w:rsidR="005363B3" w:rsidRDefault="005363B3" w:rsidP="00227DB2">
            <w:pPr>
              <w:jc w:val="center"/>
              <w:cnfStyle w:val="000000000000" w:firstRow="0" w:lastRow="0" w:firstColumn="0" w:lastColumn="0" w:oddVBand="0" w:evenVBand="0" w:oddHBand="0" w:evenHBand="0" w:firstRowFirstColumn="0" w:firstRowLastColumn="0" w:lastRowFirstColumn="0" w:lastRowLastColumn="0"/>
            </w:pPr>
            <w:r>
              <w:t>1</w:t>
            </w:r>
          </w:p>
        </w:tc>
        <w:tc>
          <w:tcPr>
            <w:tcW w:w="2254" w:type="dxa"/>
          </w:tcPr>
          <w:p w14:paraId="33A6F7FD" w14:textId="77777777" w:rsidR="005363B3" w:rsidRDefault="005363B3" w:rsidP="00227DB2">
            <w:pPr>
              <w:jc w:val="center"/>
              <w:cnfStyle w:val="000000000000" w:firstRow="0" w:lastRow="0" w:firstColumn="0" w:lastColumn="0" w:oddVBand="0" w:evenVBand="0" w:oddHBand="0" w:evenHBand="0" w:firstRowFirstColumn="0" w:firstRowLastColumn="0" w:lastRowFirstColumn="0" w:lastRowLastColumn="0"/>
            </w:pPr>
            <w:r>
              <w:t>6.946</w:t>
            </w:r>
          </w:p>
        </w:tc>
        <w:tc>
          <w:tcPr>
            <w:tcW w:w="2254" w:type="dxa"/>
          </w:tcPr>
          <w:p w14:paraId="27847742" w14:textId="77777777" w:rsidR="005363B3" w:rsidRDefault="005363B3" w:rsidP="00227DB2">
            <w:pPr>
              <w:jc w:val="center"/>
              <w:cnfStyle w:val="000000000000" w:firstRow="0" w:lastRow="0" w:firstColumn="0" w:lastColumn="0" w:oddVBand="0" w:evenVBand="0" w:oddHBand="0" w:evenHBand="0" w:firstRowFirstColumn="0" w:firstRowLastColumn="0" w:lastRowFirstColumn="0" w:lastRowLastColumn="0"/>
            </w:pPr>
            <w:r>
              <w:t>0.958</w:t>
            </w:r>
          </w:p>
        </w:tc>
      </w:tr>
      <w:tr w:rsidR="005363B3" w14:paraId="7464598C" w14:textId="77777777" w:rsidTr="00227DB2">
        <w:tc>
          <w:tcPr>
            <w:cnfStyle w:val="001000000000" w:firstRow="0" w:lastRow="0" w:firstColumn="1" w:lastColumn="0" w:oddVBand="0" w:evenVBand="0" w:oddHBand="0" w:evenHBand="0" w:firstRowFirstColumn="0" w:firstRowLastColumn="0" w:lastRowFirstColumn="0" w:lastRowLastColumn="0"/>
            <w:tcW w:w="2254" w:type="dxa"/>
          </w:tcPr>
          <w:p w14:paraId="6C2E748E" w14:textId="77777777" w:rsidR="005363B3" w:rsidRDefault="005363B3" w:rsidP="00227DB2">
            <w:r>
              <w:t>Gear 8 [48T]</w:t>
            </w:r>
          </w:p>
        </w:tc>
        <w:tc>
          <w:tcPr>
            <w:tcW w:w="2254" w:type="dxa"/>
          </w:tcPr>
          <w:p w14:paraId="4D3A6113" w14:textId="77777777" w:rsidR="005363B3" w:rsidRDefault="005363B3" w:rsidP="00227DB2">
            <w:pPr>
              <w:jc w:val="center"/>
              <w:cnfStyle w:val="000000000000" w:firstRow="0" w:lastRow="0" w:firstColumn="0" w:lastColumn="0" w:oddVBand="0" w:evenVBand="0" w:oddHBand="0" w:evenHBand="0" w:firstRowFirstColumn="0" w:firstRowLastColumn="0" w:lastRowFirstColumn="0" w:lastRowLastColumn="0"/>
            </w:pPr>
            <w:r>
              <w:t>1.2</w:t>
            </w:r>
          </w:p>
        </w:tc>
        <w:tc>
          <w:tcPr>
            <w:tcW w:w="2254" w:type="dxa"/>
          </w:tcPr>
          <w:p w14:paraId="53AAE88C" w14:textId="77777777" w:rsidR="005363B3" w:rsidRDefault="005363B3" w:rsidP="00227DB2">
            <w:pPr>
              <w:jc w:val="center"/>
              <w:cnfStyle w:val="000000000000" w:firstRow="0" w:lastRow="0" w:firstColumn="0" w:lastColumn="0" w:oddVBand="0" w:evenVBand="0" w:oddHBand="0" w:evenHBand="0" w:firstRowFirstColumn="0" w:firstRowLastColumn="0" w:lastRowFirstColumn="0" w:lastRowLastColumn="0"/>
            </w:pPr>
            <w:r>
              <w:t>13.269</w:t>
            </w:r>
          </w:p>
        </w:tc>
        <w:tc>
          <w:tcPr>
            <w:tcW w:w="2254" w:type="dxa"/>
          </w:tcPr>
          <w:p w14:paraId="5EA82A1C" w14:textId="77777777" w:rsidR="005363B3" w:rsidRDefault="005363B3" w:rsidP="00227DB2">
            <w:pPr>
              <w:jc w:val="center"/>
              <w:cnfStyle w:val="000000000000" w:firstRow="0" w:lastRow="0" w:firstColumn="0" w:lastColumn="0" w:oddVBand="0" w:evenVBand="0" w:oddHBand="0" w:evenHBand="0" w:firstRowFirstColumn="0" w:firstRowLastColumn="0" w:lastRowFirstColumn="0" w:lastRowLastColumn="0"/>
            </w:pPr>
            <w:r>
              <w:t>1.659</w:t>
            </w:r>
          </w:p>
        </w:tc>
      </w:tr>
      <w:tr w:rsidR="005363B3" w14:paraId="1E10A160" w14:textId="77777777" w:rsidTr="00227DB2">
        <w:tc>
          <w:tcPr>
            <w:cnfStyle w:val="001000000000" w:firstRow="0" w:lastRow="0" w:firstColumn="1" w:lastColumn="0" w:oddVBand="0" w:evenVBand="0" w:oddHBand="0" w:evenHBand="0" w:firstRowFirstColumn="0" w:firstRowLastColumn="0" w:lastRowFirstColumn="0" w:lastRowLastColumn="0"/>
            <w:tcW w:w="2254" w:type="dxa"/>
          </w:tcPr>
          <w:p w14:paraId="48CC46D8" w14:textId="77777777" w:rsidR="005363B3" w:rsidRDefault="005363B3" w:rsidP="00227DB2">
            <w:r>
              <w:t>Gear 9 [48T]</w:t>
            </w:r>
          </w:p>
        </w:tc>
        <w:tc>
          <w:tcPr>
            <w:tcW w:w="2254" w:type="dxa"/>
          </w:tcPr>
          <w:p w14:paraId="5FC6B764" w14:textId="77777777" w:rsidR="005363B3" w:rsidRDefault="005363B3" w:rsidP="00227DB2">
            <w:pPr>
              <w:jc w:val="center"/>
              <w:cnfStyle w:val="000000000000" w:firstRow="0" w:lastRow="0" w:firstColumn="0" w:lastColumn="0" w:oddVBand="0" w:evenVBand="0" w:oddHBand="0" w:evenHBand="0" w:firstRowFirstColumn="0" w:firstRowLastColumn="0" w:lastRowFirstColumn="0" w:lastRowLastColumn="0"/>
            </w:pPr>
            <w:r>
              <w:t>1.2</w:t>
            </w:r>
          </w:p>
        </w:tc>
        <w:tc>
          <w:tcPr>
            <w:tcW w:w="2254" w:type="dxa"/>
          </w:tcPr>
          <w:p w14:paraId="657658E2" w14:textId="77777777" w:rsidR="005363B3" w:rsidRDefault="005363B3" w:rsidP="00227DB2">
            <w:pPr>
              <w:jc w:val="center"/>
              <w:cnfStyle w:val="000000000000" w:firstRow="0" w:lastRow="0" w:firstColumn="0" w:lastColumn="0" w:oddVBand="0" w:evenVBand="0" w:oddHBand="0" w:evenHBand="0" w:firstRowFirstColumn="0" w:firstRowLastColumn="0" w:lastRowFirstColumn="0" w:lastRowLastColumn="0"/>
            </w:pPr>
            <w:r>
              <w:t>12.922</w:t>
            </w:r>
          </w:p>
        </w:tc>
        <w:tc>
          <w:tcPr>
            <w:tcW w:w="2254" w:type="dxa"/>
          </w:tcPr>
          <w:p w14:paraId="083CC2FA" w14:textId="77777777" w:rsidR="005363B3" w:rsidRDefault="005363B3" w:rsidP="00227DB2">
            <w:pPr>
              <w:jc w:val="center"/>
              <w:cnfStyle w:val="000000000000" w:firstRow="0" w:lastRow="0" w:firstColumn="0" w:lastColumn="0" w:oddVBand="0" w:evenVBand="0" w:oddHBand="0" w:evenHBand="0" w:firstRowFirstColumn="0" w:firstRowLastColumn="0" w:lastRowFirstColumn="0" w:lastRowLastColumn="0"/>
            </w:pPr>
            <w:r>
              <w:t>1.615</w:t>
            </w:r>
          </w:p>
        </w:tc>
      </w:tr>
    </w:tbl>
    <w:p w14:paraId="7E2B86CE" w14:textId="66DF9953" w:rsidR="005363B3" w:rsidRDefault="005363B3" w:rsidP="008641B6"/>
    <w:p w14:paraId="2B09F52C" w14:textId="6D61D0D9" w:rsidR="005363B3" w:rsidRDefault="00E86B8E" w:rsidP="008641B6">
      <w:r>
        <w:t xml:space="preserve">The figure </w:t>
      </w:r>
      <w:r w:rsidR="00CA4AC0">
        <w:t xml:space="preserve">below </w:t>
      </w:r>
      <w:proofErr w:type="gramStart"/>
      <w:r w:rsidR="00CA4AC0">
        <w:t>show</w:t>
      </w:r>
      <w:proofErr w:type="gramEnd"/>
      <w:r w:rsidR="00CA4AC0">
        <w:t xml:space="preserve"> how the double plates are used to support the gears, taking into account the minimum thickness they need.</w:t>
      </w:r>
    </w:p>
    <w:p w14:paraId="2FE9ECF7" w14:textId="387BA50D" w:rsidR="00E86B8E" w:rsidRDefault="00E86B8E" w:rsidP="00E86B8E">
      <w:pPr>
        <w:keepNext/>
      </w:pPr>
      <w:r>
        <w:rPr>
          <w:noProof/>
        </w:rPr>
        <w:drawing>
          <wp:inline distT="0" distB="0" distL="0" distR="0" wp14:anchorId="7A77ADC0" wp14:editId="3B0FE84B">
            <wp:extent cx="6265545" cy="3493135"/>
            <wp:effectExtent l="0" t="0" r="190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supported gears.PNG"/>
                    <pic:cNvPicPr/>
                  </pic:nvPicPr>
                  <pic:blipFill>
                    <a:blip r:embed="rId24">
                      <a:extLst>
                        <a:ext uri="{28A0092B-C50C-407E-A947-70E740481C1C}">
                          <a14:useLocalDpi xmlns:a14="http://schemas.microsoft.com/office/drawing/2010/main" val="0"/>
                        </a:ext>
                      </a:extLst>
                    </a:blip>
                    <a:stretch>
                      <a:fillRect/>
                    </a:stretch>
                  </pic:blipFill>
                  <pic:spPr>
                    <a:xfrm>
                      <a:off x="0" y="0"/>
                      <a:ext cx="6265545" cy="3493135"/>
                    </a:xfrm>
                    <a:prstGeom prst="rect">
                      <a:avLst/>
                    </a:prstGeom>
                  </pic:spPr>
                </pic:pic>
              </a:graphicData>
            </a:graphic>
          </wp:inline>
        </w:drawing>
      </w:r>
    </w:p>
    <w:p w14:paraId="213D70BC" w14:textId="3541EEE2" w:rsidR="00E86B8E" w:rsidRDefault="00E86B8E" w:rsidP="00E86B8E">
      <w:pPr>
        <w:pStyle w:val="Caption"/>
        <w:jc w:val="both"/>
      </w:pPr>
      <w:r>
        <w:t xml:space="preserve">Figure </w:t>
      </w:r>
      <w:r>
        <w:fldChar w:fldCharType="begin"/>
      </w:r>
      <w:r>
        <w:instrText xml:space="preserve"> SEQ Figure \* ARABIC </w:instrText>
      </w:r>
      <w:r>
        <w:fldChar w:fldCharType="separate"/>
      </w:r>
      <w:r w:rsidR="00BA73AE">
        <w:rPr>
          <w:noProof/>
        </w:rPr>
        <w:t>15</w:t>
      </w:r>
      <w:r>
        <w:fldChar w:fldCharType="end"/>
      </w:r>
      <w:r>
        <w:t>: Reinforced gears</w:t>
      </w:r>
    </w:p>
    <w:p w14:paraId="28935B3C" w14:textId="381FDE9F" w:rsidR="00E86B8E" w:rsidRDefault="00E86B8E" w:rsidP="00E86B8E"/>
    <w:p w14:paraId="39AC3ABA" w14:textId="3CE3C478" w:rsidR="00E86B8E" w:rsidRDefault="00227DB2" w:rsidP="00E86B8E">
      <w:r>
        <w:t>Each gear will have a tangential and force due meshing. The following equations are used to determine the different forces.</w:t>
      </w:r>
    </w:p>
    <w:p w14:paraId="08F5077D" w14:textId="3B2CFC5C" w:rsidR="00227DB2" w:rsidRDefault="00227DB2" w:rsidP="00E86B8E"/>
    <w:p w14:paraId="47DA26DE" w14:textId="59326933" w:rsidR="00227DB2" w:rsidRDefault="00227DB2" w:rsidP="00E86B8E"/>
    <w:p w14:paraId="7DFAA011" w14:textId="1915D342" w:rsidR="00227DB2" w:rsidRDefault="00227DB2" w:rsidP="00E86B8E"/>
    <w:p w14:paraId="0A1388DA" w14:textId="77777777" w:rsidR="00D47885" w:rsidRDefault="00D47885" w:rsidP="00D47885">
      <w:pPr>
        <w:keepNext/>
      </w:pPr>
      <w:r>
        <w:rPr>
          <w:noProof/>
        </w:rPr>
        <w:lastRenderedPageBreak/>
        <w:drawing>
          <wp:inline distT="0" distB="0" distL="0" distR="0" wp14:anchorId="0E64C7F6" wp14:editId="2F374D4F">
            <wp:extent cx="6265545" cy="4605020"/>
            <wp:effectExtent l="0" t="0" r="190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rce eq.PNG"/>
                    <pic:cNvPicPr/>
                  </pic:nvPicPr>
                  <pic:blipFill>
                    <a:blip r:embed="rId25">
                      <a:extLst>
                        <a:ext uri="{28A0092B-C50C-407E-A947-70E740481C1C}">
                          <a14:useLocalDpi xmlns:a14="http://schemas.microsoft.com/office/drawing/2010/main" val="0"/>
                        </a:ext>
                      </a:extLst>
                    </a:blip>
                    <a:stretch>
                      <a:fillRect/>
                    </a:stretch>
                  </pic:blipFill>
                  <pic:spPr>
                    <a:xfrm>
                      <a:off x="0" y="0"/>
                      <a:ext cx="6265545" cy="4605020"/>
                    </a:xfrm>
                    <a:prstGeom prst="rect">
                      <a:avLst/>
                    </a:prstGeom>
                  </pic:spPr>
                </pic:pic>
              </a:graphicData>
            </a:graphic>
          </wp:inline>
        </w:drawing>
      </w:r>
    </w:p>
    <w:p w14:paraId="75564FFC" w14:textId="428C45B2" w:rsidR="00227DB2" w:rsidRDefault="00D47885" w:rsidP="00D47885">
      <w:pPr>
        <w:pStyle w:val="Caption"/>
        <w:jc w:val="both"/>
      </w:pPr>
      <w:r>
        <w:t xml:space="preserve">Figure </w:t>
      </w:r>
      <w:r>
        <w:fldChar w:fldCharType="begin"/>
      </w:r>
      <w:r>
        <w:instrText xml:space="preserve"> SEQ Figure \* ARABIC </w:instrText>
      </w:r>
      <w:r>
        <w:fldChar w:fldCharType="separate"/>
      </w:r>
      <w:r w:rsidR="00BA73AE">
        <w:rPr>
          <w:noProof/>
        </w:rPr>
        <w:t>16</w:t>
      </w:r>
      <w:r>
        <w:fldChar w:fldCharType="end"/>
      </w:r>
      <w:r>
        <w:t>: Forces equation</w:t>
      </w:r>
    </w:p>
    <w:p w14:paraId="5832724F" w14:textId="225815BF" w:rsidR="00D47885" w:rsidRDefault="00D47885" w:rsidP="00D47885"/>
    <w:p w14:paraId="2846FA15" w14:textId="17BE7227" w:rsidR="00D47885" w:rsidRDefault="00D47885" w:rsidP="00D47885">
      <w:r>
        <w:t xml:space="preserve">The following figure shows an example of gear 1 calculations from </w:t>
      </w:r>
      <w:r w:rsidRPr="00D47885">
        <w:rPr>
          <w:b/>
        </w:rPr>
        <w:t>Appendix C</w:t>
      </w:r>
      <w:r>
        <w:rPr>
          <w:b/>
        </w:rPr>
        <w:t>.</w:t>
      </w:r>
    </w:p>
    <w:p w14:paraId="18EE88BD" w14:textId="77777777" w:rsidR="00D47885" w:rsidRDefault="00D47885" w:rsidP="00D47885">
      <w:pPr>
        <w:keepNext/>
      </w:pPr>
      <w:r>
        <w:rPr>
          <w:noProof/>
        </w:rPr>
        <w:lastRenderedPageBreak/>
        <w:drawing>
          <wp:inline distT="0" distB="0" distL="0" distR="0" wp14:anchorId="7EDD5032" wp14:editId="64512327">
            <wp:extent cx="6249272" cy="768774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ear 1.PNG"/>
                    <pic:cNvPicPr/>
                  </pic:nvPicPr>
                  <pic:blipFill>
                    <a:blip r:embed="rId26">
                      <a:extLst>
                        <a:ext uri="{28A0092B-C50C-407E-A947-70E740481C1C}">
                          <a14:useLocalDpi xmlns:a14="http://schemas.microsoft.com/office/drawing/2010/main" val="0"/>
                        </a:ext>
                      </a:extLst>
                    </a:blip>
                    <a:stretch>
                      <a:fillRect/>
                    </a:stretch>
                  </pic:blipFill>
                  <pic:spPr>
                    <a:xfrm>
                      <a:off x="0" y="0"/>
                      <a:ext cx="6249272" cy="7687748"/>
                    </a:xfrm>
                    <a:prstGeom prst="rect">
                      <a:avLst/>
                    </a:prstGeom>
                  </pic:spPr>
                </pic:pic>
              </a:graphicData>
            </a:graphic>
          </wp:inline>
        </w:drawing>
      </w:r>
    </w:p>
    <w:p w14:paraId="197677C0" w14:textId="189A4284" w:rsidR="00D47885" w:rsidRDefault="00D47885" w:rsidP="00D47885">
      <w:pPr>
        <w:pStyle w:val="Caption"/>
        <w:jc w:val="both"/>
      </w:pPr>
      <w:r>
        <w:t xml:space="preserve">Figure </w:t>
      </w:r>
      <w:r>
        <w:fldChar w:fldCharType="begin"/>
      </w:r>
      <w:r>
        <w:instrText xml:space="preserve"> SEQ Figure \* ARABIC </w:instrText>
      </w:r>
      <w:r>
        <w:fldChar w:fldCharType="separate"/>
      </w:r>
      <w:r w:rsidR="00BA73AE">
        <w:rPr>
          <w:noProof/>
        </w:rPr>
        <w:t>17</w:t>
      </w:r>
      <w:r>
        <w:fldChar w:fldCharType="end"/>
      </w:r>
      <w:r>
        <w:t>: Gear 1 calculations</w:t>
      </w:r>
    </w:p>
    <w:p w14:paraId="49D48101" w14:textId="7865E451" w:rsidR="00D47885" w:rsidRDefault="00D47885" w:rsidP="00D47885"/>
    <w:p w14:paraId="77F4F946" w14:textId="6BA7E629" w:rsidR="00D47885" w:rsidRDefault="00D47885" w:rsidP="00D47885">
      <w:r>
        <w:t xml:space="preserve">The rest of the calculations are in </w:t>
      </w:r>
      <w:r w:rsidRPr="00D47885">
        <w:rPr>
          <w:b/>
        </w:rPr>
        <w:t>appendix C.</w:t>
      </w:r>
      <w:r>
        <w:rPr>
          <w:b/>
        </w:rPr>
        <w:t xml:space="preserve"> </w:t>
      </w:r>
      <w:r>
        <w:t>The table below shows a summary of the calculations.</w:t>
      </w:r>
    </w:p>
    <w:p w14:paraId="4BC0F137" w14:textId="43F2A32C" w:rsidR="00D47885" w:rsidRDefault="00D47885" w:rsidP="00D47885"/>
    <w:tbl>
      <w:tblPr>
        <w:tblStyle w:val="GridTable6Colorful"/>
        <w:tblW w:w="0" w:type="auto"/>
        <w:tblLook w:val="04A0" w:firstRow="1" w:lastRow="0" w:firstColumn="1" w:lastColumn="0" w:noHBand="0" w:noVBand="1"/>
      </w:tblPr>
      <w:tblGrid>
        <w:gridCol w:w="1197"/>
        <w:gridCol w:w="1269"/>
        <w:gridCol w:w="1525"/>
        <w:gridCol w:w="1525"/>
      </w:tblGrid>
      <w:tr w:rsidR="00256540" w14:paraId="42A9685B" w14:textId="77777777" w:rsidTr="003E5E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7" w:type="dxa"/>
          </w:tcPr>
          <w:p w14:paraId="6865CDAF" w14:textId="77777777" w:rsidR="00256540" w:rsidRDefault="00256540" w:rsidP="003E5E29">
            <w:pPr>
              <w:rPr>
                <w:b w:val="0"/>
                <w:bCs w:val="0"/>
              </w:rPr>
            </w:pPr>
          </w:p>
          <w:p w14:paraId="2490B061" w14:textId="77777777" w:rsidR="00256540" w:rsidRDefault="00256540" w:rsidP="003E5E29"/>
        </w:tc>
        <w:tc>
          <w:tcPr>
            <w:tcW w:w="1269" w:type="dxa"/>
          </w:tcPr>
          <w:p w14:paraId="5DCB521A" w14:textId="77777777" w:rsidR="00256540" w:rsidRDefault="00256540" w:rsidP="003E5E29">
            <w:pPr>
              <w:cnfStyle w:val="100000000000" w:firstRow="1" w:lastRow="0" w:firstColumn="0" w:lastColumn="0" w:oddVBand="0" w:evenVBand="0" w:oddHBand="0" w:evenHBand="0" w:firstRowFirstColumn="0" w:firstRowLastColumn="0" w:lastRowFirstColumn="0" w:lastRowLastColumn="0"/>
            </w:pPr>
            <w:r>
              <w:t>Maximum tangential force [N]</w:t>
            </w:r>
          </w:p>
        </w:tc>
        <w:tc>
          <w:tcPr>
            <w:tcW w:w="1336" w:type="dxa"/>
          </w:tcPr>
          <w:p w14:paraId="5C19999E" w14:textId="77777777" w:rsidR="00256540" w:rsidRDefault="00256540" w:rsidP="003E5E29">
            <w:pPr>
              <w:cnfStyle w:val="100000000000" w:firstRow="1" w:lastRow="0" w:firstColumn="0" w:lastColumn="0" w:oddVBand="0" w:evenVBand="0" w:oddHBand="0" w:evenHBand="0" w:firstRowFirstColumn="0" w:firstRowLastColumn="0" w:lastRowFirstColumn="0" w:lastRowLastColumn="0"/>
            </w:pPr>
            <w:r>
              <w:t>Experienced tangential force [N]</w:t>
            </w:r>
          </w:p>
        </w:tc>
        <w:tc>
          <w:tcPr>
            <w:tcW w:w="1336" w:type="dxa"/>
          </w:tcPr>
          <w:p w14:paraId="5D272AFF" w14:textId="77777777" w:rsidR="00256540" w:rsidRDefault="00256540" w:rsidP="003E5E29">
            <w:pPr>
              <w:cnfStyle w:val="100000000000" w:firstRow="1" w:lastRow="0" w:firstColumn="0" w:lastColumn="0" w:oddVBand="0" w:evenVBand="0" w:oddHBand="0" w:evenHBand="0" w:firstRowFirstColumn="0" w:firstRowLastColumn="0" w:lastRowFirstColumn="0" w:lastRowLastColumn="0"/>
            </w:pPr>
            <w:r>
              <w:t>Experienced radial force [N]</w:t>
            </w:r>
          </w:p>
        </w:tc>
      </w:tr>
      <w:tr w:rsidR="00256540" w14:paraId="7885A285" w14:textId="77777777" w:rsidTr="003E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7" w:type="dxa"/>
          </w:tcPr>
          <w:p w14:paraId="78153E3A" w14:textId="77777777" w:rsidR="00256540" w:rsidRDefault="00256540" w:rsidP="003E5E29">
            <w:r w:rsidRPr="00AA78FE">
              <w:rPr>
                <w:sz w:val="20"/>
                <w:szCs w:val="20"/>
              </w:rPr>
              <w:t>Gear 1</w:t>
            </w:r>
            <w:r>
              <w:t xml:space="preserve"> </w:t>
            </w:r>
            <w:r w:rsidRPr="00AA78FE">
              <w:rPr>
                <w:sz w:val="16"/>
                <w:szCs w:val="16"/>
              </w:rPr>
              <w:t>[12T]</w:t>
            </w:r>
          </w:p>
        </w:tc>
        <w:tc>
          <w:tcPr>
            <w:tcW w:w="1269" w:type="dxa"/>
          </w:tcPr>
          <w:p w14:paraId="620128BC" w14:textId="77777777" w:rsidR="00256540" w:rsidRDefault="00256540" w:rsidP="003E5E29">
            <w:pPr>
              <w:jc w:val="center"/>
              <w:cnfStyle w:val="000000100000" w:firstRow="0" w:lastRow="0" w:firstColumn="0" w:lastColumn="0" w:oddVBand="0" w:evenVBand="0" w:oddHBand="1" w:evenHBand="0" w:firstRowFirstColumn="0" w:firstRowLastColumn="0" w:lastRowFirstColumn="0" w:lastRowLastColumn="0"/>
            </w:pPr>
            <w:r>
              <w:t>450</w:t>
            </w:r>
          </w:p>
        </w:tc>
        <w:tc>
          <w:tcPr>
            <w:tcW w:w="1336" w:type="dxa"/>
          </w:tcPr>
          <w:p w14:paraId="6184A344" w14:textId="77777777" w:rsidR="00256540" w:rsidRDefault="00256540" w:rsidP="003E5E29">
            <w:pPr>
              <w:jc w:val="center"/>
              <w:cnfStyle w:val="000000100000" w:firstRow="0" w:lastRow="0" w:firstColumn="0" w:lastColumn="0" w:oddVBand="0" w:evenVBand="0" w:oddHBand="1" w:evenHBand="0" w:firstRowFirstColumn="0" w:firstRowLastColumn="0" w:lastRowFirstColumn="0" w:lastRowLastColumn="0"/>
            </w:pPr>
            <w:r>
              <w:t>148.228</w:t>
            </w:r>
          </w:p>
        </w:tc>
        <w:tc>
          <w:tcPr>
            <w:tcW w:w="1336" w:type="dxa"/>
          </w:tcPr>
          <w:p w14:paraId="387841EB" w14:textId="77777777" w:rsidR="00256540" w:rsidRDefault="00256540" w:rsidP="003E5E29">
            <w:pPr>
              <w:jc w:val="center"/>
              <w:cnfStyle w:val="000000100000" w:firstRow="0" w:lastRow="0" w:firstColumn="0" w:lastColumn="0" w:oddVBand="0" w:evenVBand="0" w:oddHBand="1" w:evenHBand="0" w:firstRowFirstColumn="0" w:firstRowLastColumn="0" w:lastRowFirstColumn="0" w:lastRowLastColumn="0"/>
            </w:pPr>
            <w:r>
              <w:t>53.95</w:t>
            </w:r>
          </w:p>
        </w:tc>
      </w:tr>
      <w:tr w:rsidR="00256540" w14:paraId="240F7FBE" w14:textId="77777777" w:rsidTr="003E5E29">
        <w:tc>
          <w:tcPr>
            <w:cnfStyle w:val="001000000000" w:firstRow="0" w:lastRow="0" w:firstColumn="1" w:lastColumn="0" w:oddVBand="0" w:evenVBand="0" w:oddHBand="0" w:evenHBand="0" w:firstRowFirstColumn="0" w:firstRowLastColumn="0" w:lastRowFirstColumn="0" w:lastRowLastColumn="0"/>
            <w:tcW w:w="1197" w:type="dxa"/>
          </w:tcPr>
          <w:p w14:paraId="39B8B377" w14:textId="77777777" w:rsidR="00256540" w:rsidRPr="00AA78FE" w:rsidRDefault="00256540" w:rsidP="003E5E29">
            <w:pPr>
              <w:rPr>
                <w:b w:val="0"/>
                <w:bCs w:val="0"/>
                <w:sz w:val="20"/>
                <w:szCs w:val="20"/>
              </w:rPr>
            </w:pPr>
            <w:r w:rsidRPr="00AA78FE">
              <w:rPr>
                <w:sz w:val="20"/>
                <w:szCs w:val="20"/>
              </w:rPr>
              <w:t>Gear 2</w:t>
            </w:r>
            <w:r>
              <w:rPr>
                <w:sz w:val="20"/>
                <w:szCs w:val="20"/>
              </w:rPr>
              <w:t xml:space="preserve"> </w:t>
            </w:r>
            <w:r w:rsidRPr="00AA78FE">
              <w:rPr>
                <w:sz w:val="16"/>
                <w:szCs w:val="16"/>
              </w:rPr>
              <w:t>[36T]</w:t>
            </w:r>
          </w:p>
        </w:tc>
        <w:tc>
          <w:tcPr>
            <w:tcW w:w="1269" w:type="dxa"/>
          </w:tcPr>
          <w:p w14:paraId="7DC9AC7A" w14:textId="77777777" w:rsidR="00256540" w:rsidRDefault="00256540" w:rsidP="003E5E29">
            <w:pPr>
              <w:jc w:val="center"/>
              <w:cnfStyle w:val="000000000000" w:firstRow="0" w:lastRow="0" w:firstColumn="0" w:lastColumn="0" w:oddVBand="0" w:evenVBand="0" w:oddHBand="0" w:evenHBand="0" w:firstRowFirstColumn="0" w:firstRowLastColumn="0" w:lastRowFirstColumn="0" w:lastRowLastColumn="0"/>
            </w:pPr>
            <w:r>
              <w:t>700</w:t>
            </w:r>
          </w:p>
        </w:tc>
        <w:tc>
          <w:tcPr>
            <w:tcW w:w="1336" w:type="dxa"/>
          </w:tcPr>
          <w:p w14:paraId="3CEAB2C4" w14:textId="77777777" w:rsidR="00256540" w:rsidRDefault="00256540" w:rsidP="003E5E29">
            <w:pPr>
              <w:jc w:val="center"/>
              <w:cnfStyle w:val="000000000000" w:firstRow="0" w:lastRow="0" w:firstColumn="0" w:lastColumn="0" w:oddVBand="0" w:evenVBand="0" w:oddHBand="0" w:evenHBand="0" w:firstRowFirstColumn="0" w:firstRowLastColumn="0" w:lastRowFirstColumn="0" w:lastRowLastColumn="0"/>
            </w:pPr>
            <w:r>
              <w:t>137.879</w:t>
            </w:r>
          </w:p>
        </w:tc>
        <w:tc>
          <w:tcPr>
            <w:tcW w:w="1336" w:type="dxa"/>
          </w:tcPr>
          <w:p w14:paraId="12D8D928" w14:textId="77777777" w:rsidR="00256540" w:rsidRDefault="00256540" w:rsidP="003E5E29">
            <w:pPr>
              <w:jc w:val="center"/>
              <w:cnfStyle w:val="000000000000" w:firstRow="0" w:lastRow="0" w:firstColumn="0" w:lastColumn="0" w:oddVBand="0" w:evenVBand="0" w:oddHBand="0" w:evenHBand="0" w:firstRowFirstColumn="0" w:firstRowLastColumn="0" w:lastRowFirstColumn="0" w:lastRowLastColumn="0"/>
            </w:pPr>
            <w:r>
              <w:t>50.184</w:t>
            </w:r>
          </w:p>
        </w:tc>
      </w:tr>
      <w:tr w:rsidR="00256540" w14:paraId="7F374C0A" w14:textId="77777777" w:rsidTr="003E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7" w:type="dxa"/>
          </w:tcPr>
          <w:p w14:paraId="01A455F2" w14:textId="77777777" w:rsidR="00256540" w:rsidRPr="00AA78FE" w:rsidRDefault="00256540" w:rsidP="003E5E29">
            <w:pPr>
              <w:rPr>
                <w:b w:val="0"/>
                <w:bCs w:val="0"/>
                <w:sz w:val="20"/>
                <w:szCs w:val="20"/>
              </w:rPr>
            </w:pPr>
            <w:r w:rsidRPr="00AA78FE">
              <w:rPr>
                <w:sz w:val="20"/>
                <w:szCs w:val="20"/>
              </w:rPr>
              <w:t>Gear 3</w:t>
            </w:r>
            <w:r>
              <w:rPr>
                <w:sz w:val="20"/>
                <w:szCs w:val="20"/>
              </w:rPr>
              <w:t xml:space="preserve"> </w:t>
            </w:r>
            <w:r w:rsidRPr="00AA78FE">
              <w:rPr>
                <w:sz w:val="16"/>
                <w:szCs w:val="16"/>
              </w:rPr>
              <w:t>[24T]</w:t>
            </w:r>
          </w:p>
        </w:tc>
        <w:tc>
          <w:tcPr>
            <w:tcW w:w="1269" w:type="dxa"/>
          </w:tcPr>
          <w:p w14:paraId="1881E80D" w14:textId="77777777" w:rsidR="00256540" w:rsidRDefault="00256540" w:rsidP="003E5E29">
            <w:pPr>
              <w:jc w:val="center"/>
              <w:cnfStyle w:val="000000100000" w:firstRow="0" w:lastRow="0" w:firstColumn="0" w:lastColumn="0" w:oddVBand="0" w:evenVBand="0" w:oddHBand="1" w:evenHBand="0" w:firstRowFirstColumn="0" w:firstRowLastColumn="0" w:lastRowFirstColumn="0" w:lastRowLastColumn="0"/>
            </w:pPr>
            <w:r>
              <w:t>300</w:t>
            </w:r>
          </w:p>
        </w:tc>
        <w:tc>
          <w:tcPr>
            <w:tcW w:w="1336" w:type="dxa"/>
          </w:tcPr>
          <w:p w14:paraId="4AB00AF9" w14:textId="77777777" w:rsidR="00256540" w:rsidRDefault="00256540" w:rsidP="003E5E29">
            <w:pPr>
              <w:jc w:val="center"/>
              <w:cnfStyle w:val="000000100000" w:firstRow="0" w:lastRow="0" w:firstColumn="0" w:lastColumn="0" w:oddVBand="0" w:evenVBand="0" w:oddHBand="1" w:evenHBand="0" w:firstRowFirstColumn="0" w:firstRowLastColumn="0" w:lastRowFirstColumn="0" w:lastRowLastColumn="0"/>
            </w:pPr>
            <w:r>
              <w:t>206.819</w:t>
            </w:r>
          </w:p>
        </w:tc>
        <w:tc>
          <w:tcPr>
            <w:tcW w:w="1336" w:type="dxa"/>
          </w:tcPr>
          <w:p w14:paraId="5EA1C60A" w14:textId="77777777" w:rsidR="00256540" w:rsidRDefault="00256540" w:rsidP="003E5E29">
            <w:pPr>
              <w:jc w:val="center"/>
              <w:cnfStyle w:val="000000100000" w:firstRow="0" w:lastRow="0" w:firstColumn="0" w:lastColumn="0" w:oddVBand="0" w:evenVBand="0" w:oddHBand="1" w:evenHBand="0" w:firstRowFirstColumn="0" w:firstRowLastColumn="0" w:lastRowFirstColumn="0" w:lastRowLastColumn="0"/>
            </w:pPr>
            <w:r>
              <w:t>75.276</w:t>
            </w:r>
          </w:p>
        </w:tc>
      </w:tr>
      <w:tr w:rsidR="00256540" w14:paraId="4CF3FD43" w14:textId="77777777" w:rsidTr="003E5E29">
        <w:tc>
          <w:tcPr>
            <w:cnfStyle w:val="001000000000" w:firstRow="0" w:lastRow="0" w:firstColumn="1" w:lastColumn="0" w:oddVBand="0" w:evenVBand="0" w:oddHBand="0" w:evenHBand="0" w:firstRowFirstColumn="0" w:firstRowLastColumn="0" w:lastRowFirstColumn="0" w:lastRowLastColumn="0"/>
            <w:tcW w:w="1197" w:type="dxa"/>
          </w:tcPr>
          <w:p w14:paraId="076D16BE" w14:textId="77777777" w:rsidR="00256540" w:rsidRPr="00AA78FE" w:rsidRDefault="00256540" w:rsidP="003E5E29">
            <w:pPr>
              <w:rPr>
                <w:b w:val="0"/>
                <w:bCs w:val="0"/>
                <w:sz w:val="20"/>
                <w:szCs w:val="20"/>
              </w:rPr>
            </w:pPr>
            <w:r w:rsidRPr="00AA78FE">
              <w:rPr>
                <w:sz w:val="20"/>
                <w:szCs w:val="20"/>
              </w:rPr>
              <w:t>Gear 4</w:t>
            </w:r>
            <w:r>
              <w:rPr>
                <w:sz w:val="20"/>
                <w:szCs w:val="20"/>
              </w:rPr>
              <w:t xml:space="preserve"> </w:t>
            </w:r>
            <w:r w:rsidRPr="00AA78FE">
              <w:rPr>
                <w:sz w:val="16"/>
                <w:szCs w:val="16"/>
              </w:rPr>
              <w:t>[24T]</w:t>
            </w:r>
          </w:p>
        </w:tc>
        <w:tc>
          <w:tcPr>
            <w:tcW w:w="1269" w:type="dxa"/>
          </w:tcPr>
          <w:p w14:paraId="7F0E3B48" w14:textId="77777777" w:rsidR="00256540" w:rsidRDefault="00256540" w:rsidP="003E5E29">
            <w:pPr>
              <w:jc w:val="center"/>
              <w:cnfStyle w:val="000000000000" w:firstRow="0" w:lastRow="0" w:firstColumn="0" w:lastColumn="0" w:oddVBand="0" w:evenVBand="0" w:oddHBand="0" w:evenHBand="0" w:firstRowFirstColumn="0" w:firstRowLastColumn="0" w:lastRowFirstColumn="0" w:lastRowLastColumn="0"/>
            </w:pPr>
            <w:r>
              <w:t>300</w:t>
            </w:r>
          </w:p>
        </w:tc>
        <w:tc>
          <w:tcPr>
            <w:tcW w:w="1336" w:type="dxa"/>
          </w:tcPr>
          <w:p w14:paraId="60052534" w14:textId="77777777" w:rsidR="00256540" w:rsidRDefault="00256540" w:rsidP="003E5E29">
            <w:pPr>
              <w:jc w:val="center"/>
              <w:cnfStyle w:val="000000000000" w:firstRow="0" w:lastRow="0" w:firstColumn="0" w:lastColumn="0" w:oddVBand="0" w:evenVBand="0" w:oddHBand="0" w:evenHBand="0" w:firstRowFirstColumn="0" w:firstRowLastColumn="0" w:lastRowFirstColumn="0" w:lastRowLastColumn="0"/>
            </w:pPr>
            <w:r>
              <w:t>195.99</w:t>
            </w:r>
          </w:p>
        </w:tc>
        <w:tc>
          <w:tcPr>
            <w:tcW w:w="1336" w:type="dxa"/>
          </w:tcPr>
          <w:p w14:paraId="40711308" w14:textId="77777777" w:rsidR="00256540" w:rsidRDefault="00256540" w:rsidP="003E5E29">
            <w:pPr>
              <w:jc w:val="center"/>
              <w:cnfStyle w:val="000000000000" w:firstRow="0" w:lastRow="0" w:firstColumn="0" w:lastColumn="0" w:oddVBand="0" w:evenVBand="0" w:oddHBand="0" w:evenHBand="0" w:firstRowFirstColumn="0" w:firstRowLastColumn="0" w:lastRowFirstColumn="0" w:lastRowLastColumn="0"/>
            </w:pPr>
            <w:r>
              <w:t>71.335</w:t>
            </w:r>
          </w:p>
        </w:tc>
      </w:tr>
      <w:tr w:rsidR="00256540" w14:paraId="57C211F2" w14:textId="77777777" w:rsidTr="003E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7" w:type="dxa"/>
          </w:tcPr>
          <w:p w14:paraId="4747C7A2" w14:textId="77777777" w:rsidR="00256540" w:rsidRPr="00AA78FE" w:rsidRDefault="00256540" w:rsidP="003E5E29">
            <w:pPr>
              <w:rPr>
                <w:b w:val="0"/>
                <w:bCs w:val="0"/>
                <w:sz w:val="20"/>
                <w:szCs w:val="20"/>
              </w:rPr>
            </w:pPr>
            <w:r w:rsidRPr="00AA78FE">
              <w:rPr>
                <w:sz w:val="20"/>
                <w:szCs w:val="20"/>
              </w:rPr>
              <w:t>Gear 5</w:t>
            </w:r>
            <w:r>
              <w:rPr>
                <w:sz w:val="20"/>
                <w:szCs w:val="20"/>
              </w:rPr>
              <w:t xml:space="preserve"> </w:t>
            </w:r>
            <w:r w:rsidRPr="00AA78FE">
              <w:rPr>
                <w:sz w:val="16"/>
                <w:szCs w:val="16"/>
              </w:rPr>
              <w:t>[12T]</w:t>
            </w:r>
          </w:p>
        </w:tc>
        <w:tc>
          <w:tcPr>
            <w:tcW w:w="1269" w:type="dxa"/>
          </w:tcPr>
          <w:p w14:paraId="27C278F4" w14:textId="77777777" w:rsidR="00256540" w:rsidRDefault="00256540" w:rsidP="003E5E29">
            <w:pPr>
              <w:jc w:val="center"/>
              <w:cnfStyle w:val="000000100000" w:firstRow="0" w:lastRow="0" w:firstColumn="0" w:lastColumn="0" w:oddVBand="0" w:evenVBand="0" w:oddHBand="1" w:evenHBand="0" w:firstRowFirstColumn="0" w:firstRowLastColumn="0" w:lastRowFirstColumn="0" w:lastRowLastColumn="0"/>
            </w:pPr>
            <w:r>
              <w:t>450</w:t>
            </w:r>
          </w:p>
        </w:tc>
        <w:tc>
          <w:tcPr>
            <w:tcW w:w="1336" w:type="dxa"/>
          </w:tcPr>
          <w:p w14:paraId="6AA70014" w14:textId="77777777" w:rsidR="00256540" w:rsidRDefault="00256540" w:rsidP="003E5E29">
            <w:pPr>
              <w:jc w:val="center"/>
              <w:cnfStyle w:val="000000100000" w:firstRow="0" w:lastRow="0" w:firstColumn="0" w:lastColumn="0" w:oddVBand="0" w:evenVBand="0" w:oddHBand="1" w:evenHBand="0" w:firstRowFirstColumn="0" w:firstRowLastColumn="0" w:lastRowFirstColumn="0" w:lastRowLastColumn="0"/>
            </w:pPr>
            <w:r>
              <w:t>391.98</w:t>
            </w:r>
          </w:p>
        </w:tc>
        <w:tc>
          <w:tcPr>
            <w:tcW w:w="1336" w:type="dxa"/>
          </w:tcPr>
          <w:p w14:paraId="23BAFE7F" w14:textId="77777777" w:rsidR="00256540" w:rsidRDefault="00256540" w:rsidP="003E5E29">
            <w:pPr>
              <w:jc w:val="center"/>
              <w:cnfStyle w:val="000000100000" w:firstRow="0" w:lastRow="0" w:firstColumn="0" w:lastColumn="0" w:oddVBand="0" w:evenVBand="0" w:oddHBand="1" w:evenHBand="0" w:firstRowFirstColumn="0" w:firstRowLastColumn="0" w:lastRowFirstColumn="0" w:lastRowLastColumn="0"/>
            </w:pPr>
            <w:r>
              <w:t>142.669</w:t>
            </w:r>
          </w:p>
        </w:tc>
      </w:tr>
      <w:tr w:rsidR="00256540" w14:paraId="31F1B8F5" w14:textId="77777777" w:rsidTr="003E5E29">
        <w:tc>
          <w:tcPr>
            <w:cnfStyle w:val="001000000000" w:firstRow="0" w:lastRow="0" w:firstColumn="1" w:lastColumn="0" w:oddVBand="0" w:evenVBand="0" w:oddHBand="0" w:evenHBand="0" w:firstRowFirstColumn="0" w:firstRowLastColumn="0" w:lastRowFirstColumn="0" w:lastRowLastColumn="0"/>
            <w:tcW w:w="1197" w:type="dxa"/>
          </w:tcPr>
          <w:p w14:paraId="4B375983" w14:textId="77777777" w:rsidR="00256540" w:rsidRPr="00AA78FE" w:rsidRDefault="00256540" w:rsidP="003E5E29">
            <w:pPr>
              <w:rPr>
                <w:b w:val="0"/>
                <w:bCs w:val="0"/>
                <w:sz w:val="20"/>
                <w:szCs w:val="20"/>
              </w:rPr>
            </w:pPr>
            <w:r w:rsidRPr="00AA78FE">
              <w:rPr>
                <w:sz w:val="20"/>
                <w:szCs w:val="20"/>
              </w:rPr>
              <w:t>Gear 6</w:t>
            </w:r>
            <w:r>
              <w:rPr>
                <w:sz w:val="20"/>
                <w:szCs w:val="20"/>
              </w:rPr>
              <w:t xml:space="preserve"> </w:t>
            </w:r>
            <w:r w:rsidRPr="00AA78FE">
              <w:rPr>
                <w:sz w:val="16"/>
                <w:szCs w:val="16"/>
              </w:rPr>
              <w:t>[36T]</w:t>
            </w:r>
          </w:p>
        </w:tc>
        <w:tc>
          <w:tcPr>
            <w:tcW w:w="1269" w:type="dxa"/>
          </w:tcPr>
          <w:p w14:paraId="2571E64F" w14:textId="77777777" w:rsidR="00256540" w:rsidRDefault="00256540" w:rsidP="003E5E29">
            <w:pPr>
              <w:jc w:val="center"/>
              <w:cnfStyle w:val="000000000000" w:firstRow="0" w:lastRow="0" w:firstColumn="0" w:lastColumn="0" w:oddVBand="0" w:evenVBand="0" w:oddHBand="0" w:evenHBand="0" w:firstRowFirstColumn="0" w:firstRowLastColumn="0" w:lastRowFirstColumn="0" w:lastRowLastColumn="0"/>
            </w:pPr>
            <w:r>
              <w:t>700</w:t>
            </w:r>
          </w:p>
        </w:tc>
        <w:tc>
          <w:tcPr>
            <w:tcW w:w="1336" w:type="dxa"/>
          </w:tcPr>
          <w:p w14:paraId="1D9D37DF" w14:textId="77777777" w:rsidR="00256540" w:rsidRDefault="00256540" w:rsidP="003E5E29">
            <w:pPr>
              <w:jc w:val="center"/>
              <w:cnfStyle w:val="000000000000" w:firstRow="0" w:lastRow="0" w:firstColumn="0" w:lastColumn="0" w:oddVBand="0" w:evenVBand="0" w:oddHBand="0" w:evenHBand="0" w:firstRowFirstColumn="0" w:firstRowLastColumn="0" w:lastRowFirstColumn="0" w:lastRowLastColumn="0"/>
            </w:pPr>
            <w:r>
              <w:t>364</w:t>
            </w:r>
          </w:p>
        </w:tc>
        <w:tc>
          <w:tcPr>
            <w:tcW w:w="1336" w:type="dxa"/>
          </w:tcPr>
          <w:p w14:paraId="33753151" w14:textId="77777777" w:rsidR="00256540" w:rsidRDefault="00256540" w:rsidP="003E5E29">
            <w:pPr>
              <w:jc w:val="center"/>
              <w:cnfStyle w:val="000000000000" w:firstRow="0" w:lastRow="0" w:firstColumn="0" w:lastColumn="0" w:oddVBand="0" w:evenVBand="0" w:oddHBand="0" w:evenHBand="0" w:firstRowFirstColumn="0" w:firstRowLastColumn="0" w:lastRowFirstColumn="0" w:lastRowLastColumn="0"/>
            </w:pPr>
            <w:r>
              <w:t>132.709</w:t>
            </w:r>
          </w:p>
        </w:tc>
      </w:tr>
      <w:tr w:rsidR="00256540" w14:paraId="14AFC693" w14:textId="77777777" w:rsidTr="003E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7" w:type="dxa"/>
          </w:tcPr>
          <w:p w14:paraId="21516240" w14:textId="77777777" w:rsidR="00256540" w:rsidRPr="00AA78FE" w:rsidRDefault="00256540" w:rsidP="003E5E29">
            <w:pPr>
              <w:rPr>
                <w:b w:val="0"/>
                <w:bCs w:val="0"/>
                <w:sz w:val="20"/>
                <w:szCs w:val="20"/>
              </w:rPr>
            </w:pPr>
            <w:r w:rsidRPr="00AA78FE">
              <w:rPr>
                <w:sz w:val="20"/>
                <w:szCs w:val="20"/>
              </w:rPr>
              <w:t>Gear 7</w:t>
            </w:r>
            <w:r>
              <w:rPr>
                <w:sz w:val="20"/>
                <w:szCs w:val="20"/>
              </w:rPr>
              <w:t xml:space="preserve"> </w:t>
            </w:r>
            <w:r w:rsidRPr="00AA78FE">
              <w:rPr>
                <w:sz w:val="16"/>
                <w:szCs w:val="16"/>
              </w:rPr>
              <w:t>[24T]</w:t>
            </w:r>
          </w:p>
        </w:tc>
        <w:tc>
          <w:tcPr>
            <w:tcW w:w="1269" w:type="dxa"/>
          </w:tcPr>
          <w:p w14:paraId="4A330385" w14:textId="77777777" w:rsidR="00256540" w:rsidRDefault="00256540" w:rsidP="003E5E29">
            <w:pPr>
              <w:jc w:val="center"/>
              <w:cnfStyle w:val="000000100000" w:firstRow="0" w:lastRow="0" w:firstColumn="0" w:lastColumn="0" w:oddVBand="0" w:evenVBand="0" w:oddHBand="1" w:evenHBand="0" w:firstRowFirstColumn="0" w:firstRowLastColumn="0" w:lastRowFirstColumn="0" w:lastRowLastColumn="0"/>
            </w:pPr>
            <w:r>
              <w:t>580</w:t>
            </w:r>
          </w:p>
        </w:tc>
        <w:tc>
          <w:tcPr>
            <w:tcW w:w="1336" w:type="dxa"/>
          </w:tcPr>
          <w:p w14:paraId="221AF017" w14:textId="77777777" w:rsidR="00256540" w:rsidRDefault="00256540" w:rsidP="003E5E29">
            <w:pPr>
              <w:jc w:val="center"/>
              <w:cnfStyle w:val="000000100000" w:firstRow="0" w:lastRow="0" w:firstColumn="0" w:lastColumn="0" w:oddVBand="0" w:evenVBand="0" w:oddHBand="1" w:evenHBand="0" w:firstRowFirstColumn="0" w:firstRowLastColumn="0" w:lastRowFirstColumn="0" w:lastRowLastColumn="0"/>
            </w:pPr>
            <w:r>
              <w:t>546.923</w:t>
            </w:r>
          </w:p>
        </w:tc>
        <w:tc>
          <w:tcPr>
            <w:tcW w:w="1336" w:type="dxa"/>
          </w:tcPr>
          <w:p w14:paraId="7E7975F9" w14:textId="77777777" w:rsidR="00256540" w:rsidRDefault="00256540" w:rsidP="003E5E29">
            <w:pPr>
              <w:jc w:val="center"/>
              <w:cnfStyle w:val="000000100000" w:firstRow="0" w:lastRow="0" w:firstColumn="0" w:lastColumn="0" w:oddVBand="0" w:evenVBand="0" w:oddHBand="1" w:evenHBand="0" w:firstRowFirstColumn="0" w:firstRowLastColumn="0" w:lastRowFirstColumn="0" w:lastRowLastColumn="0"/>
            </w:pPr>
            <w:r>
              <w:t>199.064</w:t>
            </w:r>
          </w:p>
        </w:tc>
      </w:tr>
      <w:tr w:rsidR="00256540" w14:paraId="377953AE" w14:textId="77777777" w:rsidTr="003E5E29">
        <w:tc>
          <w:tcPr>
            <w:cnfStyle w:val="001000000000" w:firstRow="0" w:lastRow="0" w:firstColumn="1" w:lastColumn="0" w:oddVBand="0" w:evenVBand="0" w:oddHBand="0" w:evenHBand="0" w:firstRowFirstColumn="0" w:firstRowLastColumn="0" w:lastRowFirstColumn="0" w:lastRowLastColumn="0"/>
            <w:tcW w:w="1197" w:type="dxa"/>
          </w:tcPr>
          <w:p w14:paraId="3661A548" w14:textId="77777777" w:rsidR="00256540" w:rsidRPr="00AA78FE" w:rsidRDefault="00256540" w:rsidP="003E5E29">
            <w:pPr>
              <w:rPr>
                <w:b w:val="0"/>
                <w:bCs w:val="0"/>
                <w:sz w:val="20"/>
                <w:szCs w:val="20"/>
              </w:rPr>
            </w:pPr>
            <w:r w:rsidRPr="00AA78FE">
              <w:rPr>
                <w:sz w:val="20"/>
                <w:szCs w:val="20"/>
              </w:rPr>
              <w:t>Gear 8</w:t>
            </w:r>
            <w:r>
              <w:rPr>
                <w:sz w:val="20"/>
                <w:szCs w:val="20"/>
              </w:rPr>
              <w:t xml:space="preserve"> </w:t>
            </w:r>
            <w:r w:rsidRPr="00AA78FE">
              <w:rPr>
                <w:sz w:val="16"/>
                <w:szCs w:val="16"/>
              </w:rPr>
              <w:t>[48T]</w:t>
            </w:r>
          </w:p>
        </w:tc>
        <w:tc>
          <w:tcPr>
            <w:tcW w:w="1269" w:type="dxa"/>
          </w:tcPr>
          <w:p w14:paraId="5B0E979E" w14:textId="77777777" w:rsidR="00256540" w:rsidRDefault="00256540" w:rsidP="003E5E29">
            <w:pPr>
              <w:jc w:val="center"/>
              <w:cnfStyle w:val="000000000000" w:firstRow="0" w:lastRow="0" w:firstColumn="0" w:lastColumn="0" w:oddVBand="0" w:evenVBand="0" w:oddHBand="0" w:evenHBand="0" w:firstRowFirstColumn="0" w:firstRowLastColumn="0" w:lastRowFirstColumn="0" w:lastRowLastColumn="0"/>
            </w:pPr>
            <w:r>
              <w:t>580</w:t>
            </w:r>
          </w:p>
        </w:tc>
        <w:tc>
          <w:tcPr>
            <w:tcW w:w="1336" w:type="dxa"/>
          </w:tcPr>
          <w:p w14:paraId="59DB67C8" w14:textId="77777777" w:rsidR="00256540" w:rsidRDefault="00256540" w:rsidP="003E5E29">
            <w:pPr>
              <w:jc w:val="center"/>
              <w:cnfStyle w:val="000000000000" w:firstRow="0" w:lastRow="0" w:firstColumn="0" w:lastColumn="0" w:oddVBand="0" w:evenVBand="0" w:oddHBand="0" w:evenHBand="0" w:firstRowFirstColumn="0" w:firstRowLastColumn="0" w:lastRowFirstColumn="0" w:lastRowLastColumn="0"/>
            </w:pPr>
            <w:r>
              <w:t>522.417</w:t>
            </w:r>
          </w:p>
        </w:tc>
        <w:tc>
          <w:tcPr>
            <w:tcW w:w="1336" w:type="dxa"/>
          </w:tcPr>
          <w:p w14:paraId="51294643" w14:textId="77777777" w:rsidR="00256540" w:rsidRDefault="00256540" w:rsidP="003E5E29">
            <w:pPr>
              <w:jc w:val="center"/>
              <w:cnfStyle w:val="000000000000" w:firstRow="0" w:lastRow="0" w:firstColumn="0" w:lastColumn="0" w:oddVBand="0" w:evenVBand="0" w:oddHBand="0" w:evenHBand="0" w:firstRowFirstColumn="0" w:firstRowLastColumn="0" w:lastRowFirstColumn="0" w:lastRowLastColumn="0"/>
            </w:pPr>
            <w:r>
              <w:t>190.144</w:t>
            </w:r>
          </w:p>
        </w:tc>
      </w:tr>
      <w:tr w:rsidR="00256540" w14:paraId="02480BB9" w14:textId="77777777" w:rsidTr="003E5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7" w:type="dxa"/>
          </w:tcPr>
          <w:p w14:paraId="448BFDCC" w14:textId="77777777" w:rsidR="00256540" w:rsidRPr="00AA78FE" w:rsidRDefault="00256540" w:rsidP="003E5E29">
            <w:pPr>
              <w:rPr>
                <w:sz w:val="20"/>
                <w:szCs w:val="20"/>
              </w:rPr>
            </w:pPr>
            <w:r>
              <w:rPr>
                <w:sz w:val="20"/>
                <w:szCs w:val="20"/>
              </w:rPr>
              <w:t xml:space="preserve">Gear 9 </w:t>
            </w:r>
            <w:r w:rsidRPr="00012187">
              <w:rPr>
                <w:sz w:val="16"/>
                <w:szCs w:val="16"/>
              </w:rPr>
              <w:t>[48T]</w:t>
            </w:r>
          </w:p>
        </w:tc>
        <w:tc>
          <w:tcPr>
            <w:tcW w:w="1269" w:type="dxa"/>
          </w:tcPr>
          <w:p w14:paraId="49944ECE" w14:textId="77777777" w:rsidR="00256540" w:rsidRDefault="00256540" w:rsidP="003E5E29">
            <w:pPr>
              <w:jc w:val="center"/>
              <w:cnfStyle w:val="000000100000" w:firstRow="0" w:lastRow="0" w:firstColumn="0" w:lastColumn="0" w:oddVBand="0" w:evenVBand="0" w:oddHBand="1" w:evenHBand="0" w:firstRowFirstColumn="0" w:firstRowLastColumn="0" w:lastRowFirstColumn="0" w:lastRowLastColumn="0"/>
            </w:pPr>
            <w:r>
              <w:t>580</w:t>
            </w:r>
          </w:p>
        </w:tc>
        <w:tc>
          <w:tcPr>
            <w:tcW w:w="1336" w:type="dxa"/>
          </w:tcPr>
          <w:p w14:paraId="59A00A8D" w14:textId="77777777" w:rsidR="00256540" w:rsidRDefault="00256540" w:rsidP="003E5E29">
            <w:pPr>
              <w:jc w:val="center"/>
              <w:cnfStyle w:val="000000100000" w:firstRow="0" w:lastRow="0" w:firstColumn="0" w:lastColumn="0" w:oddVBand="0" w:evenVBand="0" w:oddHBand="1" w:evenHBand="0" w:firstRowFirstColumn="0" w:firstRowLastColumn="0" w:lastRowFirstColumn="0" w:lastRowLastColumn="0"/>
            </w:pPr>
            <w:r>
              <w:t>508.74</w:t>
            </w:r>
          </w:p>
        </w:tc>
        <w:tc>
          <w:tcPr>
            <w:tcW w:w="1336" w:type="dxa"/>
          </w:tcPr>
          <w:p w14:paraId="6BC1BBA1" w14:textId="77777777" w:rsidR="00256540" w:rsidRDefault="00256540" w:rsidP="003E5E29">
            <w:pPr>
              <w:jc w:val="center"/>
              <w:cnfStyle w:val="000000100000" w:firstRow="0" w:lastRow="0" w:firstColumn="0" w:lastColumn="0" w:oddVBand="0" w:evenVBand="0" w:oddHBand="1" w:evenHBand="0" w:firstRowFirstColumn="0" w:firstRowLastColumn="0" w:lastRowFirstColumn="0" w:lastRowLastColumn="0"/>
            </w:pPr>
            <w:r>
              <w:t>185.166</w:t>
            </w:r>
          </w:p>
        </w:tc>
      </w:tr>
    </w:tbl>
    <w:p w14:paraId="4E6AA0CE" w14:textId="77777777" w:rsidR="00D47885" w:rsidRPr="00D47885" w:rsidRDefault="00D47885" w:rsidP="00D47885"/>
    <w:p w14:paraId="266BE241" w14:textId="7D9A8898" w:rsidR="00D47885" w:rsidRDefault="00256540" w:rsidP="00D47885">
      <w:r>
        <w:t>The table above shows the forces that will be</w:t>
      </w:r>
      <w:r w:rsidR="004A1E62">
        <w:t xml:space="preserve"> exerted by each gear. Therefore, the forces are going to act on the gears. So, the deflection each shaft has to be determined to ensure that it won’t deflect to such a point that it affects gear alignment and meshing.</w:t>
      </w:r>
    </w:p>
    <w:p w14:paraId="2C772CCD" w14:textId="72FE786E" w:rsidR="00164A16" w:rsidRDefault="00164A16" w:rsidP="00D47885"/>
    <w:p w14:paraId="275F0A80" w14:textId="1CF8C933" w:rsidR="00164A16" w:rsidRDefault="00164A16" w:rsidP="00D47885">
      <w:r>
        <w:t>The following method will be used to determine the deflection of gears.</w:t>
      </w:r>
    </w:p>
    <w:p w14:paraId="2323DE15" w14:textId="77777777" w:rsidR="00A81329" w:rsidRDefault="00A81329" w:rsidP="00A81329">
      <w:pPr>
        <w:keepNext/>
      </w:pPr>
      <w:r>
        <w:rPr>
          <w:noProof/>
        </w:rPr>
        <w:drawing>
          <wp:inline distT="0" distB="0" distL="0" distR="0" wp14:anchorId="43EE618B" wp14:editId="222D17BF">
            <wp:extent cx="6265545" cy="329819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uperpostion method.PNG"/>
                    <pic:cNvPicPr/>
                  </pic:nvPicPr>
                  <pic:blipFill>
                    <a:blip r:embed="rId27">
                      <a:extLst>
                        <a:ext uri="{28A0092B-C50C-407E-A947-70E740481C1C}">
                          <a14:useLocalDpi xmlns:a14="http://schemas.microsoft.com/office/drawing/2010/main" val="0"/>
                        </a:ext>
                      </a:extLst>
                    </a:blip>
                    <a:stretch>
                      <a:fillRect/>
                    </a:stretch>
                  </pic:blipFill>
                  <pic:spPr>
                    <a:xfrm>
                      <a:off x="0" y="0"/>
                      <a:ext cx="6265545" cy="3298190"/>
                    </a:xfrm>
                    <a:prstGeom prst="rect">
                      <a:avLst/>
                    </a:prstGeom>
                  </pic:spPr>
                </pic:pic>
              </a:graphicData>
            </a:graphic>
          </wp:inline>
        </w:drawing>
      </w:r>
    </w:p>
    <w:p w14:paraId="0F4B700A" w14:textId="159C774E" w:rsidR="00164A16" w:rsidRDefault="00A81329" w:rsidP="00A81329">
      <w:pPr>
        <w:pStyle w:val="Caption"/>
        <w:jc w:val="both"/>
      </w:pPr>
      <w:r>
        <w:t xml:space="preserve">Figure </w:t>
      </w:r>
      <w:r>
        <w:fldChar w:fldCharType="begin"/>
      </w:r>
      <w:r>
        <w:instrText xml:space="preserve"> SEQ Figure \* ARABIC </w:instrText>
      </w:r>
      <w:r>
        <w:fldChar w:fldCharType="separate"/>
      </w:r>
      <w:r w:rsidR="00BA73AE">
        <w:rPr>
          <w:noProof/>
        </w:rPr>
        <w:t>18</w:t>
      </w:r>
      <w:r>
        <w:fldChar w:fldCharType="end"/>
      </w:r>
      <w:r>
        <w:t>: Superposition method</w:t>
      </w:r>
    </w:p>
    <w:p w14:paraId="098D88FB" w14:textId="15CCCA32" w:rsidR="00A81329" w:rsidRDefault="00A81329" w:rsidP="00A81329"/>
    <w:p w14:paraId="66670037" w14:textId="77777777" w:rsidR="00D762EB" w:rsidRDefault="00A81329" w:rsidP="00A81329">
      <w:r>
        <w:t>The</w:t>
      </w:r>
      <w:r w:rsidR="00D762EB">
        <w:t xml:space="preserve"> above figure shows that the superposition method used will evaluate the deflection caused by each gear force at point of interest. Then the resulted deflection will be calculated by just adding the deflection caused by each force at a point of interest. The point of interest will be where the gears are meshing / the forces are acting.</w:t>
      </w:r>
    </w:p>
    <w:p w14:paraId="071E4DF2" w14:textId="77777777" w:rsidR="00D762EB" w:rsidRDefault="00D762EB" w:rsidP="00A81329"/>
    <w:p w14:paraId="30FA971C" w14:textId="77777777" w:rsidR="00EF2532" w:rsidRDefault="00EF2532" w:rsidP="00EF2532">
      <w:pPr>
        <w:keepNext/>
      </w:pPr>
      <w:r>
        <w:rPr>
          <w:noProof/>
        </w:rPr>
        <w:drawing>
          <wp:inline distT="0" distB="0" distL="0" distR="0" wp14:anchorId="0912EC55" wp14:editId="1B175850">
            <wp:extent cx="6265545" cy="2682240"/>
            <wp:effectExtent l="0" t="0" r="1905" b="381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Deflection.PNG"/>
                    <pic:cNvPicPr/>
                  </pic:nvPicPr>
                  <pic:blipFill>
                    <a:blip r:embed="rId28">
                      <a:extLst>
                        <a:ext uri="{28A0092B-C50C-407E-A947-70E740481C1C}">
                          <a14:useLocalDpi xmlns:a14="http://schemas.microsoft.com/office/drawing/2010/main" val="0"/>
                        </a:ext>
                      </a:extLst>
                    </a:blip>
                    <a:stretch>
                      <a:fillRect/>
                    </a:stretch>
                  </pic:blipFill>
                  <pic:spPr>
                    <a:xfrm>
                      <a:off x="0" y="0"/>
                      <a:ext cx="6265545" cy="2682240"/>
                    </a:xfrm>
                    <a:prstGeom prst="rect">
                      <a:avLst/>
                    </a:prstGeom>
                  </pic:spPr>
                </pic:pic>
              </a:graphicData>
            </a:graphic>
          </wp:inline>
        </w:drawing>
      </w:r>
    </w:p>
    <w:p w14:paraId="1883CAD7" w14:textId="45089B57" w:rsidR="00EF2532" w:rsidRDefault="00EF2532" w:rsidP="00EF2532">
      <w:pPr>
        <w:pStyle w:val="Caption"/>
        <w:jc w:val="both"/>
      </w:pPr>
      <w:r>
        <w:t xml:space="preserve">Figure </w:t>
      </w:r>
      <w:r>
        <w:fldChar w:fldCharType="begin"/>
      </w:r>
      <w:r>
        <w:instrText xml:space="preserve"> SEQ Figure \* ARABIC </w:instrText>
      </w:r>
      <w:r>
        <w:fldChar w:fldCharType="separate"/>
      </w:r>
      <w:r w:rsidR="00BA73AE">
        <w:rPr>
          <w:noProof/>
        </w:rPr>
        <w:t>19</w:t>
      </w:r>
      <w:r>
        <w:fldChar w:fldCharType="end"/>
      </w:r>
      <w:r>
        <w:t>: Deflection of beams equations</w:t>
      </w:r>
    </w:p>
    <w:p w14:paraId="6B5B49E5" w14:textId="282ED63F" w:rsidR="00EF2532" w:rsidRDefault="00EF2532" w:rsidP="00EF2532"/>
    <w:p w14:paraId="27DDF2B3" w14:textId="5F2B58B2" w:rsidR="00EF2532" w:rsidRDefault="00EF2532" w:rsidP="00EF2532">
      <w:r>
        <w:t>The above equation is from Mechanics of material textbook</w:t>
      </w:r>
      <w:sdt>
        <w:sdtPr>
          <w:id w:val="-470984110"/>
          <w:citation/>
        </w:sdtPr>
        <w:sdtContent>
          <w:r>
            <w:fldChar w:fldCharType="begin"/>
          </w:r>
          <w:r>
            <w:rPr>
              <w:lang w:val="en-ZA"/>
            </w:rPr>
            <w:instrText xml:space="preserve"> CITATION Rus18 \l 7177 </w:instrText>
          </w:r>
          <w:r>
            <w:fldChar w:fldCharType="separate"/>
          </w:r>
          <w:r w:rsidR="00F7171C">
            <w:rPr>
              <w:noProof/>
              <w:lang w:val="en-ZA"/>
            </w:rPr>
            <w:t xml:space="preserve"> </w:t>
          </w:r>
          <w:r w:rsidR="00F7171C" w:rsidRPr="00F7171C">
            <w:rPr>
              <w:noProof/>
              <w:lang w:val="en-ZA"/>
            </w:rPr>
            <w:t>[1]</w:t>
          </w:r>
          <w:r>
            <w:fldChar w:fldCharType="end"/>
          </w:r>
        </w:sdtContent>
      </w:sdt>
      <w:r>
        <w:t xml:space="preserve">  </w:t>
      </w:r>
    </w:p>
    <w:p w14:paraId="675C0E0B" w14:textId="77777777" w:rsidR="00FD4E78" w:rsidRDefault="00FD4E78" w:rsidP="00EF2532"/>
    <w:p w14:paraId="2398F79F" w14:textId="3B389772" w:rsidR="00FD4E78" w:rsidRDefault="00FD4E78" w:rsidP="00EF2532">
      <w:r>
        <w:t>The figure below shows the deflection direction due to each for force</w:t>
      </w:r>
    </w:p>
    <w:p w14:paraId="0516D4BF" w14:textId="220C3F9B" w:rsidR="00FD4E78" w:rsidRDefault="00FD4E78" w:rsidP="00EF2532">
      <w:r>
        <w:rPr>
          <w:noProof/>
        </w:rPr>
        <w:drawing>
          <wp:inline distT="0" distB="0" distL="0" distR="0" wp14:anchorId="4AF0D342" wp14:editId="634B64F8">
            <wp:extent cx="6265545" cy="2789555"/>
            <wp:effectExtent l="0" t="0" r="190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D method.PNG"/>
                    <pic:cNvPicPr/>
                  </pic:nvPicPr>
                  <pic:blipFill>
                    <a:blip r:embed="rId29">
                      <a:extLst>
                        <a:ext uri="{28A0092B-C50C-407E-A947-70E740481C1C}">
                          <a14:useLocalDpi xmlns:a14="http://schemas.microsoft.com/office/drawing/2010/main" val="0"/>
                        </a:ext>
                      </a:extLst>
                    </a:blip>
                    <a:stretch>
                      <a:fillRect/>
                    </a:stretch>
                  </pic:blipFill>
                  <pic:spPr>
                    <a:xfrm>
                      <a:off x="0" y="0"/>
                      <a:ext cx="6265545" cy="2789555"/>
                    </a:xfrm>
                    <a:prstGeom prst="rect">
                      <a:avLst/>
                    </a:prstGeom>
                  </pic:spPr>
                </pic:pic>
              </a:graphicData>
            </a:graphic>
          </wp:inline>
        </w:drawing>
      </w:r>
    </w:p>
    <w:p w14:paraId="10797127" w14:textId="361BBC07" w:rsidR="00EF2532" w:rsidRDefault="00EF2532" w:rsidP="00EF2532"/>
    <w:p w14:paraId="291480F9" w14:textId="77777777" w:rsidR="00FD4E78" w:rsidRDefault="00FD4E78" w:rsidP="00EF2532"/>
    <w:p w14:paraId="50824A29" w14:textId="77777777" w:rsidR="00FD4E78" w:rsidRDefault="00FD4E78" w:rsidP="00EF2532"/>
    <w:p w14:paraId="61092A37" w14:textId="6EB6BD78" w:rsidR="00EF2532" w:rsidRDefault="00EF2532" w:rsidP="00EF2532">
      <w:r>
        <w:lastRenderedPageBreak/>
        <w:t>The results from the deflection calculations</w:t>
      </w:r>
      <w:r w:rsidR="00FD4E78">
        <w:t xml:space="preserve"> in </w:t>
      </w:r>
      <w:r w:rsidR="00FD4E78" w:rsidRPr="00FD4E78">
        <w:rPr>
          <w:b/>
        </w:rPr>
        <w:t>Appendix D</w:t>
      </w:r>
      <w:r w:rsidR="00FD4E78">
        <w:t xml:space="preserve"> is</w:t>
      </w:r>
      <w:r>
        <w:t xml:space="preserve"> the following</w:t>
      </w:r>
      <w:r w:rsidR="00FD4E78">
        <w:t>.</w:t>
      </w:r>
    </w:p>
    <w:p w14:paraId="7EB2C7A5" w14:textId="2BA1F543" w:rsidR="00035E56" w:rsidRDefault="00035E56" w:rsidP="00EF2532"/>
    <w:tbl>
      <w:tblPr>
        <w:tblStyle w:val="GridTable1Light"/>
        <w:tblW w:w="0" w:type="auto"/>
        <w:tblLook w:val="04A0" w:firstRow="1" w:lastRow="0" w:firstColumn="1" w:lastColumn="0" w:noHBand="0" w:noVBand="1"/>
      </w:tblPr>
      <w:tblGrid>
        <w:gridCol w:w="1803"/>
        <w:gridCol w:w="1803"/>
        <w:gridCol w:w="1803"/>
        <w:gridCol w:w="1803"/>
        <w:gridCol w:w="1804"/>
      </w:tblGrid>
      <w:tr w:rsidR="008C3000" w14:paraId="10C90731" w14:textId="77777777" w:rsidTr="003E5E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Merge w:val="restart"/>
          </w:tcPr>
          <w:p w14:paraId="732516F9" w14:textId="77777777" w:rsidR="008C3000" w:rsidRDefault="008C3000" w:rsidP="003E5E29">
            <w:r>
              <w:t xml:space="preserve">Shafts </w:t>
            </w:r>
          </w:p>
        </w:tc>
        <w:tc>
          <w:tcPr>
            <w:tcW w:w="3606" w:type="dxa"/>
            <w:gridSpan w:val="2"/>
          </w:tcPr>
          <w:p w14:paraId="70EF3C60" w14:textId="77777777" w:rsidR="008C3000" w:rsidRDefault="008C3000" w:rsidP="003E5E29">
            <w:pPr>
              <w:cnfStyle w:val="100000000000" w:firstRow="1" w:lastRow="0" w:firstColumn="0" w:lastColumn="0" w:oddVBand="0" w:evenVBand="0" w:oddHBand="0" w:evenHBand="0" w:firstRowFirstColumn="0" w:firstRowLastColumn="0" w:lastRowFirstColumn="0" w:lastRowLastColumn="0"/>
            </w:pPr>
            <w:r>
              <w:t>First point of interest</w:t>
            </w:r>
          </w:p>
        </w:tc>
        <w:tc>
          <w:tcPr>
            <w:tcW w:w="3607" w:type="dxa"/>
            <w:gridSpan w:val="2"/>
          </w:tcPr>
          <w:p w14:paraId="24EC1AB3" w14:textId="77777777" w:rsidR="008C3000" w:rsidRDefault="008C3000" w:rsidP="003E5E29">
            <w:pPr>
              <w:cnfStyle w:val="100000000000" w:firstRow="1" w:lastRow="0" w:firstColumn="0" w:lastColumn="0" w:oddVBand="0" w:evenVBand="0" w:oddHBand="0" w:evenHBand="0" w:firstRowFirstColumn="0" w:firstRowLastColumn="0" w:lastRowFirstColumn="0" w:lastRowLastColumn="0"/>
            </w:pPr>
            <w:r>
              <w:t>Second point of interest</w:t>
            </w:r>
          </w:p>
        </w:tc>
      </w:tr>
      <w:tr w:rsidR="008C3000" w14:paraId="3C443B1E" w14:textId="77777777" w:rsidTr="003E5E29">
        <w:tc>
          <w:tcPr>
            <w:cnfStyle w:val="001000000000" w:firstRow="0" w:lastRow="0" w:firstColumn="1" w:lastColumn="0" w:oddVBand="0" w:evenVBand="0" w:oddHBand="0" w:evenHBand="0" w:firstRowFirstColumn="0" w:firstRowLastColumn="0" w:lastRowFirstColumn="0" w:lastRowLastColumn="0"/>
            <w:tcW w:w="1803" w:type="dxa"/>
            <w:vMerge/>
          </w:tcPr>
          <w:p w14:paraId="0B25A531" w14:textId="77777777" w:rsidR="008C3000" w:rsidRDefault="008C3000" w:rsidP="003E5E29"/>
        </w:tc>
        <w:tc>
          <w:tcPr>
            <w:tcW w:w="1803" w:type="dxa"/>
          </w:tcPr>
          <w:p w14:paraId="3E3EF9BB" w14:textId="351E14D7" w:rsidR="008C3000" w:rsidRDefault="00BD7542" w:rsidP="003E5E29">
            <w:pPr>
              <w:cnfStyle w:val="000000000000" w:firstRow="0" w:lastRow="0" w:firstColumn="0" w:lastColumn="0" w:oddVBand="0" w:evenVBand="0" w:oddHBand="0" w:evenHBand="0" w:firstRowFirstColumn="0" w:firstRowLastColumn="0" w:lastRowFirstColumn="0" w:lastRowLastColumn="0"/>
            </w:pPr>
            <w:r>
              <w:t>Deflection due to r</w:t>
            </w:r>
            <w:r w:rsidR="008C3000">
              <w:t>adial forces</w:t>
            </w:r>
            <w:r>
              <w:t xml:space="preserve"> [mm]</w:t>
            </w:r>
          </w:p>
        </w:tc>
        <w:tc>
          <w:tcPr>
            <w:tcW w:w="1803" w:type="dxa"/>
          </w:tcPr>
          <w:p w14:paraId="10FF45DD" w14:textId="4BEB9086" w:rsidR="008C3000" w:rsidRDefault="00BD7542" w:rsidP="003E5E29">
            <w:pPr>
              <w:cnfStyle w:val="000000000000" w:firstRow="0" w:lastRow="0" w:firstColumn="0" w:lastColumn="0" w:oddVBand="0" w:evenVBand="0" w:oddHBand="0" w:evenHBand="0" w:firstRowFirstColumn="0" w:firstRowLastColumn="0" w:lastRowFirstColumn="0" w:lastRowLastColumn="0"/>
            </w:pPr>
            <w:r>
              <w:t>Deflection due to t</w:t>
            </w:r>
            <w:r w:rsidR="008C3000">
              <w:t>angential forces</w:t>
            </w:r>
            <w:r>
              <w:t xml:space="preserve"> [mm]</w:t>
            </w:r>
          </w:p>
        </w:tc>
        <w:tc>
          <w:tcPr>
            <w:tcW w:w="1803" w:type="dxa"/>
          </w:tcPr>
          <w:p w14:paraId="2C27FB57" w14:textId="69DBFF17" w:rsidR="008C3000" w:rsidRDefault="00BD7542" w:rsidP="003E5E29">
            <w:pPr>
              <w:cnfStyle w:val="000000000000" w:firstRow="0" w:lastRow="0" w:firstColumn="0" w:lastColumn="0" w:oddVBand="0" w:evenVBand="0" w:oddHBand="0" w:evenHBand="0" w:firstRowFirstColumn="0" w:firstRowLastColumn="0" w:lastRowFirstColumn="0" w:lastRowLastColumn="0"/>
            </w:pPr>
            <w:r>
              <w:t>Deflection due to radial forces [mm]</w:t>
            </w:r>
          </w:p>
        </w:tc>
        <w:tc>
          <w:tcPr>
            <w:tcW w:w="1804" w:type="dxa"/>
          </w:tcPr>
          <w:p w14:paraId="14E1FA19" w14:textId="75C2E503" w:rsidR="008C3000" w:rsidRDefault="00BD7542" w:rsidP="003E5E29">
            <w:pPr>
              <w:cnfStyle w:val="000000000000" w:firstRow="0" w:lastRow="0" w:firstColumn="0" w:lastColumn="0" w:oddVBand="0" w:evenVBand="0" w:oddHBand="0" w:evenHBand="0" w:firstRowFirstColumn="0" w:firstRowLastColumn="0" w:lastRowFirstColumn="0" w:lastRowLastColumn="0"/>
            </w:pPr>
            <w:r>
              <w:t>Deflection due to tangential forces [mm]</w:t>
            </w:r>
          </w:p>
        </w:tc>
      </w:tr>
      <w:tr w:rsidR="00035E56" w14:paraId="044936A0" w14:textId="77777777" w:rsidTr="003E5E29">
        <w:tc>
          <w:tcPr>
            <w:cnfStyle w:val="001000000000" w:firstRow="0" w:lastRow="0" w:firstColumn="1" w:lastColumn="0" w:oddVBand="0" w:evenVBand="0" w:oddHBand="0" w:evenHBand="0" w:firstRowFirstColumn="0" w:firstRowLastColumn="0" w:lastRowFirstColumn="0" w:lastRowLastColumn="0"/>
            <w:tcW w:w="1803" w:type="dxa"/>
          </w:tcPr>
          <w:p w14:paraId="209CC3EB" w14:textId="77777777" w:rsidR="00035E56" w:rsidRDefault="00035E56" w:rsidP="003E5E29">
            <w:r>
              <w:t>Shaft 1</w:t>
            </w:r>
          </w:p>
        </w:tc>
        <w:tc>
          <w:tcPr>
            <w:tcW w:w="1803" w:type="dxa"/>
          </w:tcPr>
          <w:p w14:paraId="3914D5EE" w14:textId="0842AEB1" w:rsidR="00035E56" w:rsidRDefault="002D3EDE" w:rsidP="003E5E29">
            <w:pPr>
              <w:cnfStyle w:val="000000000000" w:firstRow="0" w:lastRow="0" w:firstColumn="0" w:lastColumn="0" w:oddVBand="0" w:evenVBand="0" w:oddHBand="0" w:evenHBand="0" w:firstRowFirstColumn="0" w:firstRowLastColumn="0" w:lastRowFirstColumn="0" w:lastRowLastColumn="0"/>
            </w:pPr>
            <w:r>
              <w:t>0.047</w:t>
            </w:r>
          </w:p>
        </w:tc>
        <w:tc>
          <w:tcPr>
            <w:tcW w:w="1803" w:type="dxa"/>
          </w:tcPr>
          <w:p w14:paraId="6F5FD0D8" w14:textId="58389A3E" w:rsidR="00035E56" w:rsidRDefault="002D3EDE" w:rsidP="003E5E29">
            <w:pPr>
              <w:cnfStyle w:val="000000000000" w:firstRow="0" w:lastRow="0" w:firstColumn="0" w:lastColumn="0" w:oddVBand="0" w:evenVBand="0" w:oddHBand="0" w:evenHBand="0" w:firstRowFirstColumn="0" w:firstRowLastColumn="0" w:lastRowFirstColumn="0" w:lastRowLastColumn="0"/>
            </w:pPr>
            <w:r>
              <w:t>0.017</w:t>
            </w:r>
          </w:p>
        </w:tc>
        <w:tc>
          <w:tcPr>
            <w:tcW w:w="1803" w:type="dxa"/>
          </w:tcPr>
          <w:p w14:paraId="49DBCFF3" w14:textId="0E821A7D" w:rsidR="00035E56" w:rsidRDefault="002D3EDE" w:rsidP="003E5E29">
            <w:pPr>
              <w:cnfStyle w:val="000000000000" w:firstRow="0" w:lastRow="0" w:firstColumn="0" w:lastColumn="0" w:oddVBand="0" w:evenVBand="0" w:oddHBand="0" w:evenHBand="0" w:firstRowFirstColumn="0" w:firstRowLastColumn="0" w:lastRowFirstColumn="0" w:lastRowLastColumn="0"/>
            </w:pPr>
            <w:r>
              <w:t>-</w:t>
            </w:r>
          </w:p>
        </w:tc>
        <w:tc>
          <w:tcPr>
            <w:tcW w:w="1804" w:type="dxa"/>
          </w:tcPr>
          <w:p w14:paraId="10C58342" w14:textId="303ED858" w:rsidR="00035E56" w:rsidRDefault="002D3EDE" w:rsidP="003E5E29">
            <w:pPr>
              <w:cnfStyle w:val="000000000000" w:firstRow="0" w:lastRow="0" w:firstColumn="0" w:lastColumn="0" w:oddVBand="0" w:evenVBand="0" w:oddHBand="0" w:evenHBand="0" w:firstRowFirstColumn="0" w:firstRowLastColumn="0" w:lastRowFirstColumn="0" w:lastRowLastColumn="0"/>
            </w:pPr>
            <w:r>
              <w:t>-</w:t>
            </w:r>
          </w:p>
        </w:tc>
      </w:tr>
      <w:tr w:rsidR="00035E56" w14:paraId="06D0A26A" w14:textId="77777777" w:rsidTr="003E5E29">
        <w:tc>
          <w:tcPr>
            <w:cnfStyle w:val="001000000000" w:firstRow="0" w:lastRow="0" w:firstColumn="1" w:lastColumn="0" w:oddVBand="0" w:evenVBand="0" w:oddHBand="0" w:evenHBand="0" w:firstRowFirstColumn="0" w:firstRowLastColumn="0" w:lastRowFirstColumn="0" w:lastRowLastColumn="0"/>
            <w:tcW w:w="1803" w:type="dxa"/>
          </w:tcPr>
          <w:p w14:paraId="07C13BB8" w14:textId="77777777" w:rsidR="00035E56" w:rsidRDefault="00035E56" w:rsidP="003E5E29">
            <w:r>
              <w:t>Shaft 2</w:t>
            </w:r>
          </w:p>
        </w:tc>
        <w:tc>
          <w:tcPr>
            <w:tcW w:w="1803" w:type="dxa"/>
          </w:tcPr>
          <w:p w14:paraId="1B1CC009" w14:textId="62AB6607" w:rsidR="00035E56" w:rsidRDefault="002D3EDE" w:rsidP="003E5E29">
            <w:pPr>
              <w:cnfStyle w:val="000000000000" w:firstRow="0" w:lastRow="0" w:firstColumn="0" w:lastColumn="0" w:oddVBand="0" w:evenVBand="0" w:oddHBand="0" w:evenHBand="0" w:firstRowFirstColumn="0" w:firstRowLastColumn="0" w:lastRowFirstColumn="0" w:lastRowLastColumn="0"/>
            </w:pPr>
            <w:r>
              <w:t>0.196</w:t>
            </w:r>
          </w:p>
        </w:tc>
        <w:tc>
          <w:tcPr>
            <w:tcW w:w="1803" w:type="dxa"/>
          </w:tcPr>
          <w:p w14:paraId="38FFE9F8" w14:textId="5ABB079C" w:rsidR="00035E56" w:rsidRDefault="002D3EDE" w:rsidP="003E5E29">
            <w:pPr>
              <w:cnfStyle w:val="000000000000" w:firstRow="0" w:lastRow="0" w:firstColumn="0" w:lastColumn="0" w:oddVBand="0" w:evenVBand="0" w:oddHBand="0" w:evenHBand="0" w:firstRowFirstColumn="0" w:firstRowLastColumn="0" w:lastRowFirstColumn="0" w:lastRowLastColumn="0"/>
            </w:pPr>
            <w:r>
              <w:t>0.537</w:t>
            </w:r>
          </w:p>
        </w:tc>
        <w:tc>
          <w:tcPr>
            <w:tcW w:w="1803" w:type="dxa"/>
          </w:tcPr>
          <w:p w14:paraId="4CBF9A9F" w14:textId="29AAD7C2" w:rsidR="00035E56" w:rsidRDefault="002D3EDE" w:rsidP="003E5E29">
            <w:pPr>
              <w:cnfStyle w:val="000000000000" w:firstRow="0" w:lastRow="0" w:firstColumn="0" w:lastColumn="0" w:oddVBand="0" w:evenVBand="0" w:oddHBand="0" w:evenHBand="0" w:firstRowFirstColumn="0" w:firstRowLastColumn="0" w:lastRowFirstColumn="0" w:lastRowLastColumn="0"/>
            </w:pPr>
            <w:r>
              <w:t>0.162</w:t>
            </w:r>
          </w:p>
        </w:tc>
        <w:tc>
          <w:tcPr>
            <w:tcW w:w="1804" w:type="dxa"/>
          </w:tcPr>
          <w:p w14:paraId="6D9BA332" w14:textId="64EE3703" w:rsidR="00035E56" w:rsidRDefault="002D3EDE" w:rsidP="003E5E29">
            <w:pPr>
              <w:cnfStyle w:val="000000000000" w:firstRow="0" w:lastRow="0" w:firstColumn="0" w:lastColumn="0" w:oddVBand="0" w:evenVBand="0" w:oddHBand="0" w:evenHBand="0" w:firstRowFirstColumn="0" w:firstRowLastColumn="0" w:lastRowFirstColumn="0" w:lastRowLastColumn="0"/>
            </w:pPr>
            <w:r>
              <w:t>0.446</w:t>
            </w:r>
          </w:p>
        </w:tc>
      </w:tr>
      <w:tr w:rsidR="00035E56" w14:paraId="66F8270D" w14:textId="77777777" w:rsidTr="003E5E29">
        <w:tc>
          <w:tcPr>
            <w:cnfStyle w:val="001000000000" w:firstRow="0" w:lastRow="0" w:firstColumn="1" w:lastColumn="0" w:oddVBand="0" w:evenVBand="0" w:oddHBand="0" w:evenHBand="0" w:firstRowFirstColumn="0" w:firstRowLastColumn="0" w:lastRowFirstColumn="0" w:lastRowLastColumn="0"/>
            <w:tcW w:w="1803" w:type="dxa"/>
          </w:tcPr>
          <w:p w14:paraId="0CF369B1" w14:textId="77777777" w:rsidR="00035E56" w:rsidRDefault="00035E56" w:rsidP="003E5E29">
            <w:r>
              <w:t>Shaft 3</w:t>
            </w:r>
          </w:p>
        </w:tc>
        <w:tc>
          <w:tcPr>
            <w:tcW w:w="1803" w:type="dxa"/>
          </w:tcPr>
          <w:p w14:paraId="712A7314" w14:textId="7339B17E" w:rsidR="00035E56" w:rsidRDefault="002D3EDE" w:rsidP="003E5E29">
            <w:pPr>
              <w:cnfStyle w:val="000000000000" w:firstRow="0" w:lastRow="0" w:firstColumn="0" w:lastColumn="0" w:oddVBand="0" w:evenVBand="0" w:oddHBand="0" w:evenHBand="0" w:firstRowFirstColumn="0" w:firstRowLastColumn="0" w:lastRowFirstColumn="0" w:lastRowLastColumn="0"/>
            </w:pPr>
            <w:r>
              <w:t>0.103</w:t>
            </w:r>
          </w:p>
        </w:tc>
        <w:tc>
          <w:tcPr>
            <w:tcW w:w="1803" w:type="dxa"/>
          </w:tcPr>
          <w:p w14:paraId="048DC6EC" w14:textId="7722437F" w:rsidR="00035E56" w:rsidRDefault="002D3EDE" w:rsidP="003E5E29">
            <w:pPr>
              <w:cnfStyle w:val="000000000000" w:firstRow="0" w:lastRow="0" w:firstColumn="0" w:lastColumn="0" w:oddVBand="0" w:evenVBand="0" w:oddHBand="0" w:evenHBand="0" w:firstRowFirstColumn="0" w:firstRowLastColumn="0" w:lastRowFirstColumn="0" w:lastRowLastColumn="0"/>
            </w:pPr>
            <w:r>
              <w:t>0.282</w:t>
            </w:r>
          </w:p>
        </w:tc>
        <w:tc>
          <w:tcPr>
            <w:tcW w:w="1803" w:type="dxa"/>
          </w:tcPr>
          <w:p w14:paraId="4E14FA90" w14:textId="1467ABBE" w:rsidR="00035E56" w:rsidRDefault="002D3EDE" w:rsidP="003E5E29">
            <w:pPr>
              <w:cnfStyle w:val="000000000000" w:firstRow="0" w:lastRow="0" w:firstColumn="0" w:lastColumn="0" w:oddVBand="0" w:evenVBand="0" w:oddHBand="0" w:evenHBand="0" w:firstRowFirstColumn="0" w:firstRowLastColumn="0" w:lastRowFirstColumn="0" w:lastRowLastColumn="0"/>
            </w:pPr>
            <w:r>
              <w:t>0.189</w:t>
            </w:r>
          </w:p>
        </w:tc>
        <w:tc>
          <w:tcPr>
            <w:tcW w:w="1804" w:type="dxa"/>
          </w:tcPr>
          <w:p w14:paraId="15DD544F" w14:textId="1FE42C7D" w:rsidR="00035E56" w:rsidRDefault="002D3EDE" w:rsidP="003E5E29">
            <w:pPr>
              <w:cnfStyle w:val="000000000000" w:firstRow="0" w:lastRow="0" w:firstColumn="0" w:lastColumn="0" w:oddVBand="0" w:evenVBand="0" w:oddHBand="0" w:evenHBand="0" w:firstRowFirstColumn="0" w:firstRowLastColumn="0" w:lastRowFirstColumn="0" w:lastRowLastColumn="0"/>
            </w:pPr>
            <w:r>
              <w:t>0.519</w:t>
            </w:r>
          </w:p>
        </w:tc>
      </w:tr>
      <w:tr w:rsidR="00035E56" w14:paraId="1DDB2DEC" w14:textId="77777777" w:rsidTr="003E5E29">
        <w:tc>
          <w:tcPr>
            <w:cnfStyle w:val="001000000000" w:firstRow="0" w:lastRow="0" w:firstColumn="1" w:lastColumn="0" w:oddVBand="0" w:evenVBand="0" w:oddHBand="0" w:evenHBand="0" w:firstRowFirstColumn="0" w:firstRowLastColumn="0" w:lastRowFirstColumn="0" w:lastRowLastColumn="0"/>
            <w:tcW w:w="1803" w:type="dxa"/>
          </w:tcPr>
          <w:p w14:paraId="58FEFB15" w14:textId="77777777" w:rsidR="00035E56" w:rsidRDefault="00035E56" w:rsidP="003E5E29">
            <w:r>
              <w:t>Shaft 4</w:t>
            </w:r>
          </w:p>
        </w:tc>
        <w:tc>
          <w:tcPr>
            <w:tcW w:w="1803" w:type="dxa"/>
          </w:tcPr>
          <w:p w14:paraId="48F33AE8" w14:textId="3034EE70" w:rsidR="00035E56" w:rsidRDefault="002D3EDE" w:rsidP="003E5E29">
            <w:pPr>
              <w:cnfStyle w:val="000000000000" w:firstRow="0" w:lastRow="0" w:firstColumn="0" w:lastColumn="0" w:oddVBand="0" w:evenVBand="0" w:oddHBand="0" w:evenHBand="0" w:firstRowFirstColumn="0" w:firstRowLastColumn="0" w:lastRowFirstColumn="0" w:lastRowLastColumn="0"/>
            </w:pPr>
            <w:r>
              <w:t>0.089</w:t>
            </w:r>
          </w:p>
        </w:tc>
        <w:tc>
          <w:tcPr>
            <w:tcW w:w="1803" w:type="dxa"/>
          </w:tcPr>
          <w:p w14:paraId="3627ADCC" w14:textId="4C143AEF" w:rsidR="00035E56" w:rsidRDefault="002D3EDE" w:rsidP="003E5E29">
            <w:pPr>
              <w:cnfStyle w:val="000000000000" w:firstRow="0" w:lastRow="0" w:firstColumn="0" w:lastColumn="0" w:oddVBand="0" w:evenVBand="0" w:oddHBand="0" w:evenHBand="0" w:firstRowFirstColumn="0" w:firstRowLastColumn="0" w:lastRowFirstColumn="0" w:lastRowLastColumn="0"/>
            </w:pPr>
            <w:r>
              <w:t>0.0246</w:t>
            </w:r>
          </w:p>
        </w:tc>
        <w:tc>
          <w:tcPr>
            <w:tcW w:w="1803" w:type="dxa"/>
          </w:tcPr>
          <w:p w14:paraId="2B434AF2" w14:textId="18C716A1" w:rsidR="00035E56" w:rsidRDefault="002D3EDE" w:rsidP="003E5E29">
            <w:pPr>
              <w:cnfStyle w:val="000000000000" w:firstRow="0" w:lastRow="0" w:firstColumn="0" w:lastColumn="0" w:oddVBand="0" w:evenVBand="0" w:oddHBand="0" w:evenHBand="0" w:firstRowFirstColumn="0" w:firstRowLastColumn="0" w:lastRowFirstColumn="0" w:lastRowLastColumn="0"/>
            </w:pPr>
            <w:r>
              <w:t>0.089</w:t>
            </w:r>
          </w:p>
        </w:tc>
        <w:tc>
          <w:tcPr>
            <w:tcW w:w="1804" w:type="dxa"/>
          </w:tcPr>
          <w:p w14:paraId="4F9EE59A" w14:textId="50ED8229" w:rsidR="00035E56" w:rsidRDefault="002D3EDE" w:rsidP="003E5E29">
            <w:pPr>
              <w:cnfStyle w:val="000000000000" w:firstRow="0" w:lastRow="0" w:firstColumn="0" w:lastColumn="0" w:oddVBand="0" w:evenVBand="0" w:oddHBand="0" w:evenHBand="0" w:firstRowFirstColumn="0" w:firstRowLastColumn="0" w:lastRowFirstColumn="0" w:lastRowLastColumn="0"/>
            </w:pPr>
            <w:r>
              <w:t>0.246</w:t>
            </w:r>
          </w:p>
        </w:tc>
      </w:tr>
      <w:tr w:rsidR="00035E56" w14:paraId="599BBEB5" w14:textId="77777777" w:rsidTr="003E5E29">
        <w:tc>
          <w:tcPr>
            <w:cnfStyle w:val="001000000000" w:firstRow="0" w:lastRow="0" w:firstColumn="1" w:lastColumn="0" w:oddVBand="0" w:evenVBand="0" w:oddHBand="0" w:evenHBand="0" w:firstRowFirstColumn="0" w:firstRowLastColumn="0" w:lastRowFirstColumn="0" w:lastRowLastColumn="0"/>
            <w:tcW w:w="1803" w:type="dxa"/>
          </w:tcPr>
          <w:p w14:paraId="7C7D7C90" w14:textId="77777777" w:rsidR="00035E56" w:rsidRDefault="00035E56" w:rsidP="003E5E29">
            <w:r>
              <w:t>Shaft 5</w:t>
            </w:r>
          </w:p>
        </w:tc>
        <w:tc>
          <w:tcPr>
            <w:tcW w:w="1803" w:type="dxa"/>
          </w:tcPr>
          <w:p w14:paraId="7520AB9A" w14:textId="4E737794" w:rsidR="00035E56" w:rsidRDefault="002D3EDE" w:rsidP="003E5E29">
            <w:pPr>
              <w:cnfStyle w:val="000000000000" w:firstRow="0" w:lastRow="0" w:firstColumn="0" w:lastColumn="0" w:oddVBand="0" w:evenVBand="0" w:oddHBand="0" w:evenHBand="0" w:firstRowFirstColumn="0" w:firstRowLastColumn="0" w:lastRowFirstColumn="0" w:lastRowLastColumn="0"/>
            </w:pPr>
            <w:r>
              <w:t>0.056</w:t>
            </w:r>
          </w:p>
        </w:tc>
        <w:tc>
          <w:tcPr>
            <w:tcW w:w="1803" w:type="dxa"/>
          </w:tcPr>
          <w:p w14:paraId="01642690" w14:textId="50B3623B" w:rsidR="00035E56" w:rsidRDefault="002D3EDE" w:rsidP="003E5E29">
            <w:pPr>
              <w:cnfStyle w:val="000000000000" w:firstRow="0" w:lastRow="0" w:firstColumn="0" w:lastColumn="0" w:oddVBand="0" w:evenVBand="0" w:oddHBand="0" w:evenHBand="0" w:firstRowFirstColumn="0" w:firstRowLastColumn="0" w:lastRowFirstColumn="0" w:lastRowLastColumn="0"/>
            </w:pPr>
            <w:r>
              <w:t>0.153</w:t>
            </w:r>
          </w:p>
        </w:tc>
        <w:tc>
          <w:tcPr>
            <w:tcW w:w="1803" w:type="dxa"/>
          </w:tcPr>
          <w:p w14:paraId="7A282046" w14:textId="0CCC5AC9" w:rsidR="00035E56" w:rsidRDefault="002D3EDE" w:rsidP="003E5E29">
            <w:pPr>
              <w:cnfStyle w:val="000000000000" w:firstRow="0" w:lastRow="0" w:firstColumn="0" w:lastColumn="0" w:oddVBand="0" w:evenVBand="0" w:oddHBand="0" w:evenHBand="0" w:firstRowFirstColumn="0" w:firstRowLastColumn="0" w:lastRowFirstColumn="0" w:lastRowLastColumn="0"/>
            </w:pPr>
            <w:r>
              <w:t>-</w:t>
            </w:r>
          </w:p>
        </w:tc>
        <w:tc>
          <w:tcPr>
            <w:tcW w:w="1804" w:type="dxa"/>
          </w:tcPr>
          <w:p w14:paraId="706B25F3" w14:textId="16C39355" w:rsidR="00035E56" w:rsidRDefault="002D3EDE" w:rsidP="003E5E29">
            <w:pPr>
              <w:cnfStyle w:val="000000000000" w:firstRow="0" w:lastRow="0" w:firstColumn="0" w:lastColumn="0" w:oddVBand="0" w:evenVBand="0" w:oddHBand="0" w:evenHBand="0" w:firstRowFirstColumn="0" w:firstRowLastColumn="0" w:lastRowFirstColumn="0" w:lastRowLastColumn="0"/>
            </w:pPr>
            <w:r>
              <w:t>-</w:t>
            </w:r>
          </w:p>
        </w:tc>
      </w:tr>
      <w:tr w:rsidR="00035E56" w14:paraId="44B45606" w14:textId="77777777" w:rsidTr="003E5E29">
        <w:tc>
          <w:tcPr>
            <w:cnfStyle w:val="001000000000" w:firstRow="0" w:lastRow="0" w:firstColumn="1" w:lastColumn="0" w:oddVBand="0" w:evenVBand="0" w:oddHBand="0" w:evenHBand="0" w:firstRowFirstColumn="0" w:firstRowLastColumn="0" w:lastRowFirstColumn="0" w:lastRowLastColumn="0"/>
            <w:tcW w:w="1803" w:type="dxa"/>
          </w:tcPr>
          <w:p w14:paraId="46F00117" w14:textId="77777777" w:rsidR="00035E56" w:rsidRDefault="00035E56" w:rsidP="003E5E29">
            <w:r>
              <w:t>Shaft 6</w:t>
            </w:r>
          </w:p>
        </w:tc>
        <w:tc>
          <w:tcPr>
            <w:tcW w:w="1803" w:type="dxa"/>
          </w:tcPr>
          <w:p w14:paraId="0066B94F" w14:textId="5214A20E" w:rsidR="00035E56" w:rsidRDefault="002D3EDE" w:rsidP="003E5E29">
            <w:pPr>
              <w:cnfStyle w:val="000000000000" w:firstRow="0" w:lastRow="0" w:firstColumn="0" w:lastColumn="0" w:oddVBand="0" w:evenVBand="0" w:oddHBand="0" w:evenHBand="0" w:firstRowFirstColumn="0" w:firstRowLastColumn="0" w:lastRowFirstColumn="0" w:lastRowLastColumn="0"/>
            </w:pPr>
            <w:r>
              <w:t>0.151</w:t>
            </w:r>
          </w:p>
        </w:tc>
        <w:tc>
          <w:tcPr>
            <w:tcW w:w="1803" w:type="dxa"/>
          </w:tcPr>
          <w:p w14:paraId="7FDFB907" w14:textId="6C44DB12" w:rsidR="00035E56" w:rsidRDefault="002D3EDE" w:rsidP="003E5E29">
            <w:pPr>
              <w:cnfStyle w:val="000000000000" w:firstRow="0" w:lastRow="0" w:firstColumn="0" w:lastColumn="0" w:oddVBand="0" w:evenVBand="0" w:oddHBand="0" w:evenHBand="0" w:firstRowFirstColumn="0" w:firstRowLastColumn="0" w:lastRowFirstColumn="0" w:lastRowLastColumn="0"/>
            </w:pPr>
            <w:r>
              <w:t>0.415</w:t>
            </w:r>
          </w:p>
        </w:tc>
        <w:tc>
          <w:tcPr>
            <w:tcW w:w="1803" w:type="dxa"/>
          </w:tcPr>
          <w:p w14:paraId="44CA3DA0" w14:textId="28953BC0" w:rsidR="00035E56" w:rsidRDefault="002D3EDE" w:rsidP="003E5E29">
            <w:pPr>
              <w:cnfStyle w:val="000000000000" w:firstRow="0" w:lastRow="0" w:firstColumn="0" w:lastColumn="0" w:oddVBand="0" w:evenVBand="0" w:oddHBand="0" w:evenHBand="0" w:firstRowFirstColumn="0" w:firstRowLastColumn="0" w:lastRowFirstColumn="0" w:lastRowLastColumn="0"/>
            </w:pPr>
            <w:r>
              <w:t>-</w:t>
            </w:r>
          </w:p>
        </w:tc>
        <w:tc>
          <w:tcPr>
            <w:tcW w:w="1804" w:type="dxa"/>
          </w:tcPr>
          <w:p w14:paraId="1DAB038F" w14:textId="0021F21F" w:rsidR="00035E56" w:rsidRDefault="002D3EDE" w:rsidP="003E5E29">
            <w:pPr>
              <w:cnfStyle w:val="000000000000" w:firstRow="0" w:lastRow="0" w:firstColumn="0" w:lastColumn="0" w:oddVBand="0" w:evenVBand="0" w:oddHBand="0" w:evenHBand="0" w:firstRowFirstColumn="0" w:firstRowLastColumn="0" w:lastRowFirstColumn="0" w:lastRowLastColumn="0"/>
            </w:pPr>
            <w:r>
              <w:t>-</w:t>
            </w:r>
          </w:p>
        </w:tc>
      </w:tr>
    </w:tbl>
    <w:p w14:paraId="7F4AC99A" w14:textId="5554EC2F" w:rsidR="00035E56" w:rsidRDefault="00035E56" w:rsidP="00EF2532"/>
    <w:p w14:paraId="35F5B645" w14:textId="55B953FA" w:rsidR="00035E56" w:rsidRDefault="00035E56" w:rsidP="00EF2532">
      <w:r>
        <w:t>The above table shows the deflection caused by the radial forces and tangential forces at each point of interest.</w:t>
      </w:r>
      <w:r w:rsidR="00FD4E78">
        <w:t xml:space="preserve"> </w:t>
      </w:r>
    </w:p>
    <w:p w14:paraId="539E6FDE" w14:textId="42482A1E" w:rsidR="00B060B9" w:rsidRDefault="00FD4E78" w:rsidP="00EF2532">
      <w:r>
        <w:t>The deflection values in the above table are too small to affect the gear alignment and meshing. Therefore, the shafts are strong enough to not get negatively affected by deflection.</w:t>
      </w:r>
    </w:p>
    <w:p w14:paraId="6584A693" w14:textId="2CF75049" w:rsidR="00B060B9" w:rsidRDefault="00B060B9" w:rsidP="00EF2532"/>
    <w:p w14:paraId="5A79C13B" w14:textId="5621D8F9" w:rsidR="00B060B9" w:rsidRPr="00B060B9" w:rsidRDefault="00B060B9" w:rsidP="00EF2532">
      <w:pPr>
        <w:rPr>
          <w:u w:val="single"/>
        </w:rPr>
      </w:pPr>
      <w:r w:rsidRPr="00B060B9">
        <w:rPr>
          <w:u w:val="single"/>
        </w:rPr>
        <w:t>Torsion</w:t>
      </w:r>
    </w:p>
    <w:p w14:paraId="3CFCD704" w14:textId="2BF94466" w:rsidR="00FD4E78" w:rsidRDefault="00FD4E78" w:rsidP="00EF2532"/>
    <w:p w14:paraId="14C1B853" w14:textId="0CDC45BA" w:rsidR="00AF769D" w:rsidRDefault="00AF769D" w:rsidP="00EF2532">
      <w:r>
        <w:t>The</w:t>
      </w:r>
      <w:r w:rsidR="008C3000">
        <w:t xml:space="preserve"> effect of torsion on each should be determined. The torque that each shaft </w:t>
      </w:r>
      <w:r w:rsidR="00BD7542">
        <w:t xml:space="preserve">experiences is calculated in </w:t>
      </w:r>
      <w:r w:rsidR="00BD7542" w:rsidRPr="00BD7542">
        <w:rPr>
          <w:b/>
          <w:bCs/>
        </w:rPr>
        <w:t>Appendix B</w:t>
      </w:r>
      <w:r w:rsidR="00BD7542">
        <w:t>. The results are in the table below.</w:t>
      </w:r>
    </w:p>
    <w:p w14:paraId="333EBDFD" w14:textId="77777777" w:rsidR="00BD7542" w:rsidRDefault="00BD7542" w:rsidP="00EF2532"/>
    <w:tbl>
      <w:tblPr>
        <w:tblStyle w:val="PlainTable1"/>
        <w:tblW w:w="0" w:type="auto"/>
        <w:tblLook w:val="04A0" w:firstRow="1" w:lastRow="0" w:firstColumn="1" w:lastColumn="0" w:noHBand="0" w:noVBand="1"/>
      </w:tblPr>
      <w:tblGrid>
        <w:gridCol w:w="4928"/>
        <w:gridCol w:w="4929"/>
      </w:tblGrid>
      <w:tr w:rsidR="00BD7542" w14:paraId="54A6F2CA" w14:textId="77777777" w:rsidTr="00BD75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tcPr>
          <w:p w14:paraId="530CFCBA" w14:textId="1F752531" w:rsidR="00BD7542" w:rsidRDefault="00BD7542" w:rsidP="00EF2532">
            <w:r>
              <w:t>Shafts</w:t>
            </w:r>
          </w:p>
        </w:tc>
        <w:tc>
          <w:tcPr>
            <w:tcW w:w="4929" w:type="dxa"/>
          </w:tcPr>
          <w:p w14:paraId="34484C61" w14:textId="7C0F2A2A" w:rsidR="00BD7542" w:rsidRDefault="00BD7542" w:rsidP="00EF2532">
            <w:pPr>
              <w:cnfStyle w:val="100000000000" w:firstRow="1" w:lastRow="0" w:firstColumn="0" w:lastColumn="0" w:oddVBand="0" w:evenVBand="0" w:oddHBand="0" w:evenHBand="0" w:firstRowFirstColumn="0" w:firstRowLastColumn="0" w:lastRowFirstColumn="0" w:lastRowLastColumn="0"/>
            </w:pPr>
            <w:r>
              <w:t>Torque experienced [Nm]</w:t>
            </w:r>
          </w:p>
        </w:tc>
      </w:tr>
      <w:tr w:rsidR="00BD7542" w14:paraId="055075BE" w14:textId="77777777" w:rsidTr="00BD75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tcPr>
          <w:p w14:paraId="23BD0926" w14:textId="3EF8AC57" w:rsidR="00BD7542" w:rsidRDefault="00BD7542" w:rsidP="00BD7542">
            <w:r>
              <w:t>Shaft 1</w:t>
            </w:r>
          </w:p>
        </w:tc>
        <w:tc>
          <w:tcPr>
            <w:tcW w:w="4929" w:type="dxa"/>
          </w:tcPr>
          <w:p w14:paraId="2614C183" w14:textId="7AF0A3F1" w:rsidR="00BD7542" w:rsidRDefault="00A65F6A" w:rsidP="00BD7542">
            <w:pPr>
              <w:cnfStyle w:val="000000100000" w:firstRow="0" w:lastRow="0" w:firstColumn="0" w:lastColumn="0" w:oddVBand="0" w:evenVBand="0" w:oddHBand="1" w:evenHBand="0" w:firstRowFirstColumn="0" w:firstRowLastColumn="0" w:lastRowFirstColumn="0" w:lastRowLastColumn="0"/>
            </w:pPr>
            <w:r>
              <w:t>0.941</w:t>
            </w:r>
          </w:p>
        </w:tc>
      </w:tr>
      <w:tr w:rsidR="00BD7542" w14:paraId="3B7B1805" w14:textId="77777777" w:rsidTr="00BD7542">
        <w:tc>
          <w:tcPr>
            <w:cnfStyle w:val="001000000000" w:firstRow="0" w:lastRow="0" w:firstColumn="1" w:lastColumn="0" w:oddVBand="0" w:evenVBand="0" w:oddHBand="0" w:evenHBand="0" w:firstRowFirstColumn="0" w:firstRowLastColumn="0" w:lastRowFirstColumn="0" w:lastRowLastColumn="0"/>
            <w:tcW w:w="4928" w:type="dxa"/>
          </w:tcPr>
          <w:p w14:paraId="7AC1A182" w14:textId="64F86031" w:rsidR="00BD7542" w:rsidRDefault="00BD7542" w:rsidP="00BD7542">
            <w:r>
              <w:t>Shaft 2</w:t>
            </w:r>
          </w:p>
        </w:tc>
        <w:tc>
          <w:tcPr>
            <w:tcW w:w="4929" w:type="dxa"/>
          </w:tcPr>
          <w:p w14:paraId="715DEDDC" w14:textId="614CB02E" w:rsidR="00BD7542" w:rsidRDefault="00A65F6A" w:rsidP="00BD7542">
            <w:pPr>
              <w:cnfStyle w:val="000000000000" w:firstRow="0" w:lastRow="0" w:firstColumn="0" w:lastColumn="0" w:oddVBand="0" w:evenVBand="0" w:oddHBand="0" w:evenHBand="0" w:firstRowFirstColumn="0" w:firstRowLastColumn="0" w:lastRowFirstColumn="0" w:lastRowLastColumn="0"/>
            </w:pPr>
            <w:r>
              <w:t>2.627</w:t>
            </w:r>
          </w:p>
        </w:tc>
      </w:tr>
      <w:tr w:rsidR="00BD7542" w14:paraId="6008CDEB" w14:textId="77777777" w:rsidTr="00BD75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tcPr>
          <w:p w14:paraId="7C553E78" w14:textId="278F28CB" w:rsidR="00BD7542" w:rsidRDefault="00BD7542" w:rsidP="00BD7542">
            <w:r>
              <w:t>Shaft 3</w:t>
            </w:r>
          </w:p>
        </w:tc>
        <w:tc>
          <w:tcPr>
            <w:tcW w:w="4929" w:type="dxa"/>
          </w:tcPr>
          <w:p w14:paraId="6D4A8CCF" w14:textId="63C09BCB" w:rsidR="00BD7542" w:rsidRDefault="00A65F6A" w:rsidP="00BD7542">
            <w:pPr>
              <w:cnfStyle w:val="000000100000" w:firstRow="0" w:lastRow="0" w:firstColumn="0" w:lastColumn="0" w:oddVBand="0" w:evenVBand="0" w:oddHBand="1" w:evenHBand="0" w:firstRowFirstColumn="0" w:firstRowLastColumn="0" w:lastRowFirstColumn="0" w:lastRowLastColumn="0"/>
            </w:pPr>
            <w:r>
              <w:t>2.489</w:t>
            </w:r>
          </w:p>
        </w:tc>
      </w:tr>
      <w:tr w:rsidR="00BD7542" w14:paraId="571C0FC8" w14:textId="77777777" w:rsidTr="00BD7542">
        <w:tc>
          <w:tcPr>
            <w:cnfStyle w:val="001000000000" w:firstRow="0" w:lastRow="0" w:firstColumn="1" w:lastColumn="0" w:oddVBand="0" w:evenVBand="0" w:oddHBand="0" w:evenHBand="0" w:firstRowFirstColumn="0" w:firstRowLastColumn="0" w:lastRowFirstColumn="0" w:lastRowLastColumn="0"/>
            <w:tcW w:w="4928" w:type="dxa"/>
          </w:tcPr>
          <w:p w14:paraId="4CD09FCA" w14:textId="3A1CCA4A" w:rsidR="00BD7542" w:rsidRDefault="00BD7542" w:rsidP="00BD7542">
            <w:r>
              <w:t>Shaft 4</w:t>
            </w:r>
          </w:p>
        </w:tc>
        <w:tc>
          <w:tcPr>
            <w:tcW w:w="4929" w:type="dxa"/>
          </w:tcPr>
          <w:p w14:paraId="7A8EE60A" w14:textId="10C9B6CC" w:rsidR="00BD7542" w:rsidRDefault="00A65F6A" w:rsidP="00BD7542">
            <w:pPr>
              <w:cnfStyle w:val="000000000000" w:firstRow="0" w:lastRow="0" w:firstColumn="0" w:lastColumn="0" w:oddVBand="0" w:evenVBand="0" w:oddHBand="0" w:evenHBand="0" w:firstRowFirstColumn="0" w:firstRowLastColumn="0" w:lastRowFirstColumn="0" w:lastRowLastColumn="0"/>
            </w:pPr>
            <w:r>
              <w:t>6.946</w:t>
            </w:r>
          </w:p>
        </w:tc>
      </w:tr>
      <w:tr w:rsidR="00BD7542" w14:paraId="1FA75AE2" w14:textId="77777777" w:rsidTr="00BD75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tcPr>
          <w:p w14:paraId="62DEA6AE" w14:textId="2BAE4379" w:rsidR="00BD7542" w:rsidRDefault="00BD7542" w:rsidP="00BD7542">
            <w:r>
              <w:t>Shaft 5</w:t>
            </w:r>
          </w:p>
        </w:tc>
        <w:tc>
          <w:tcPr>
            <w:tcW w:w="4929" w:type="dxa"/>
          </w:tcPr>
          <w:p w14:paraId="12AD5BCC" w14:textId="3E96E5AC" w:rsidR="00BD7542" w:rsidRDefault="00A65F6A" w:rsidP="00BD7542">
            <w:pPr>
              <w:cnfStyle w:val="000000100000" w:firstRow="0" w:lastRow="0" w:firstColumn="0" w:lastColumn="0" w:oddVBand="0" w:evenVBand="0" w:oddHBand="1" w:evenHBand="0" w:firstRowFirstColumn="0" w:firstRowLastColumn="0" w:lastRowFirstColumn="0" w:lastRowLastColumn="0"/>
            </w:pPr>
            <w:r>
              <w:t>13.269</w:t>
            </w:r>
          </w:p>
        </w:tc>
      </w:tr>
      <w:tr w:rsidR="00BD7542" w14:paraId="512EA9C7" w14:textId="77777777" w:rsidTr="00BD7542">
        <w:tc>
          <w:tcPr>
            <w:cnfStyle w:val="001000000000" w:firstRow="0" w:lastRow="0" w:firstColumn="1" w:lastColumn="0" w:oddVBand="0" w:evenVBand="0" w:oddHBand="0" w:evenHBand="0" w:firstRowFirstColumn="0" w:firstRowLastColumn="0" w:lastRowFirstColumn="0" w:lastRowLastColumn="0"/>
            <w:tcW w:w="4928" w:type="dxa"/>
          </w:tcPr>
          <w:p w14:paraId="033363A4" w14:textId="6F3B94BA" w:rsidR="00BD7542" w:rsidRDefault="00BD7542" w:rsidP="00BD7542">
            <w:r>
              <w:t>Shaft 6</w:t>
            </w:r>
          </w:p>
        </w:tc>
        <w:tc>
          <w:tcPr>
            <w:tcW w:w="4929" w:type="dxa"/>
          </w:tcPr>
          <w:p w14:paraId="65824219" w14:textId="65C3E0F4" w:rsidR="00BD7542" w:rsidRDefault="00A65F6A" w:rsidP="00BD7542">
            <w:pPr>
              <w:cnfStyle w:val="000000000000" w:firstRow="0" w:lastRow="0" w:firstColumn="0" w:lastColumn="0" w:oddVBand="0" w:evenVBand="0" w:oddHBand="0" w:evenHBand="0" w:firstRowFirstColumn="0" w:firstRowLastColumn="0" w:lastRowFirstColumn="0" w:lastRowLastColumn="0"/>
            </w:pPr>
            <w:r>
              <w:t>12.922</w:t>
            </w:r>
          </w:p>
        </w:tc>
      </w:tr>
    </w:tbl>
    <w:p w14:paraId="128C3F23" w14:textId="77777777" w:rsidR="00BD7542" w:rsidRDefault="00BD7542" w:rsidP="00EF2532"/>
    <w:p w14:paraId="3275BC54" w14:textId="77777777" w:rsidR="00A65F6A" w:rsidRDefault="00A65F6A" w:rsidP="00EF2532"/>
    <w:p w14:paraId="04FBC5DA" w14:textId="77777777" w:rsidR="00A65F6A" w:rsidRDefault="00A65F6A" w:rsidP="00EF2532"/>
    <w:p w14:paraId="7AA9172E" w14:textId="77777777" w:rsidR="00A65F6A" w:rsidRDefault="00A65F6A" w:rsidP="00EF2532"/>
    <w:p w14:paraId="32E0271A" w14:textId="77777777" w:rsidR="00A65F6A" w:rsidRDefault="00A65F6A" w:rsidP="00EF2532"/>
    <w:p w14:paraId="754AD8F0" w14:textId="77777777" w:rsidR="00A65F6A" w:rsidRDefault="00A65F6A" w:rsidP="00EF2532"/>
    <w:p w14:paraId="38088194" w14:textId="5C48F0CD" w:rsidR="00A65F6A" w:rsidRDefault="00A65F6A" w:rsidP="00EF2532">
      <w:r>
        <w:lastRenderedPageBreak/>
        <w:t xml:space="preserve">Therefore, using the above table, the shear stress applied to each shaft can be determined. It can then be compared to the shaft’s shear strength and yield strength. The detail calculations are </w:t>
      </w:r>
      <w:r w:rsidRPr="00A65F6A">
        <w:rPr>
          <w:b/>
          <w:bCs/>
        </w:rPr>
        <w:t>Appendix D</w:t>
      </w:r>
      <w:r>
        <w:t>. The results of the calculation are in the table below.</w:t>
      </w:r>
    </w:p>
    <w:p w14:paraId="4A616CDD" w14:textId="77777777" w:rsidR="00A65F6A" w:rsidRPr="00EF2532" w:rsidRDefault="00A65F6A" w:rsidP="00EF2532"/>
    <w:p w14:paraId="3FBD18AB" w14:textId="77777777" w:rsidR="00A65F6A" w:rsidRPr="00A81329" w:rsidRDefault="00D762EB" w:rsidP="00A81329">
      <w:r>
        <w:t xml:space="preserve"> </w:t>
      </w:r>
    </w:p>
    <w:tbl>
      <w:tblPr>
        <w:tblStyle w:val="PlainTable1"/>
        <w:tblW w:w="0" w:type="auto"/>
        <w:tblLook w:val="04A0" w:firstRow="1" w:lastRow="0" w:firstColumn="1" w:lastColumn="0" w:noHBand="0" w:noVBand="1"/>
      </w:tblPr>
      <w:tblGrid>
        <w:gridCol w:w="2464"/>
        <w:gridCol w:w="2464"/>
        <w:gridCol w:w="2464"/>
        <w:gridCol w:w="2465"/>
      </w:tblGrid>
      <w:tr w:rsidR="00A65F6A" w14:paraId="5C9146BA" w14:textId="77777777" w:rsidTr="00A65F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4" w:type="dxa"/>
          </w:tcPr>
          <w:p w14:paraId="0F86CCC0" w14:textId="6CE490F1" w:rsidR="00A65F6A" w:rsidRDefault="00A65F6A" w:rsidP="00A81329">
            <w:r>
              <w:t>Shaft</w:t>
            </w:r>
          </w:p>
        </w:tc>
        <w:tc>
          <w:tcPr>
            <w:tcW w:w="2464" w:type="dxa"/>
          </w:tcPr>
          <w:p w14:paraId="41698FAE" w14:textId="3F55D691" w:rsidR="00A65F6A" w:rsidRDefault="00A65F6A" w:rsidP="00A81329">
            <w:pPr>
              <w:cnfStyle w:val="100000000000" w:firstRow="1" w:lastRow="0" w:firstColumn="0" w:lastColumn="0" w:oddVBand="0" w:evenVBand="0" w:oddHBand="0" w:evenHBand="0" w:firstRowFirstColumn="0" w:firstRowLastColumn="0" w:lastRowFirstColumn="0" w:lastRowLastColumn="0"/>
            </w:pPr>
            <w:r>
              <w:t>Shear stress experience</w:t>
            </w:r>
            <w:r w:rsidR="004026BA">
              <w:t xml:space="preserve"> [</w:t>
            </w:r>
            <w:proofErr w:type="spellStart"/>
            <w:r w:rsidR="004026BA">
              <w:t>GPa</w:t>
            </w:r>
            <w:proofErr w:type="spellEnd"/>
            <w:r w:rsidR="004026BA">
              <w:t>]</w:t>
            </w:r>
          </w:p>
        </w:tc>
        <w:tc>
          <w:tcPr>
            <w:tcW w:w="2464" w:type="dxa"/>
          </w:tcPr>
          <w:p w14:paraId="09B9ED51" w14:textId="1B57A342" w:rsidR="00A65F6A" w:rsidRDefault="00A65F6A" w:rsidP="00A81329">
            <w:pPr>
              <w:cnfStyle w:val="100000000000" w:firstRow="1" w:lastRow="0" w:firstColumn="0" w:lastColumn="0" w:oddVBand="0" w:evenVBand="0" w:oddHBand="0" w:evenHBand="0" w:firstRowFirstColumn="0" w:firstRowLastColumn="0" w:lastRowFirstColumn="0" w:lastRowLastColumn="0"/>
            </w:pPr>
            <w:r>
              <w:t>Shear strength</w:t>
            </w:r>
            <w:r w:rsidR="00140A5F">
              <w:t xml:space="preserve"> [</w:t>
            </w:r>
            <w:proofErr w:type="spellStart"/>
            <w:r w:rsidR="00140A5F">
              <w:t>GPa</w:t>
            </w:r>
            <w:proofErr w:type="spellEnd"/>
            <w:r w:rsidR="00140A5F">
              <w:t>]</w:t>
            </w:r>
          </w:p>
        </w:tc>
        <w:tc>
          <w:tcPr>
            <w:tcW w:w="2465" w:type="dxa"/>
          </w:tcPr>
          <w:p w14:paraId="3CD1ED81" w14:textId="4D0FBC7F" w:rsidR="00A65F6A" w:rsidRDefault="00A65F6A" w:rsidP="00A81329">
            <w:pPr>
              <w:cnfStyle w:val="100000000000" w:firstRow="1" w:lastRow="0" w:firstColumn="0" w:lastColumn="0" w:oddVBand="0" w:evenVBand="0" w:oddHBand="0" w:evenHBand="0" w:firstRowFirstColumn="0" w:firstRowLastColumn="0" w:lastRowFirstColumn="0" w:lastRowLastColumn="0"/>
            </w:pPr>
            <w:r>
              <w:t>Yield strength</w:t>
            </w:r>
            <w:r w:rsidR="00140A5F">
              <w:t xml:space="preserve"> [MPa]</w:t>
            </w:r>
          </w:p>
        </w:tc>
      </w:tr>
      <w:tr w:rsidR="00A65F6A" w14:paraId="03AA20DE" w14:textId="77777777" w:rsidTr="00A65F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4" w:type="dxa"/>
          </w:tcPr>
          <w:p w14:paraId="4C5337BE" w14:textId="679D4093" w:rsidR="00A65F6A" w:rsidRDefault="00A65F6A" w:rsidP="00A65F6A">
            <w:r>
              <w:t>Shaft 1</w:t>
            </w:r>
          </w:p>
        </w:tc>
        <w:tc>
          <w:tcPr>
            <w:tcW w:w="2464" w:type="dxa"/>
          </w:tcPr>
          <w:p w14:paraId="2F8E5CA0" w14:textId="3DE8ED99" w:rsidR="00A65F6A" w:rsidRDefault="004026BA" w:rsidP="00A65F6A">
            <w:pPr>
              <w:cnfStyle w:val="000000100000" w:firstRow="0" w:lastRow="0" w:firstColumn="0" w:lastColumn="0" w:oddVBand="0" w:evenVBand="0" w:oddHBand="1" w:evenHBand="0" w:firstRowFirstColumn="0" w:firstRowLastColumn="0" w:lastRowFirstColumn="0" w:lastRowLastColumn="0"/>
            </w:pPr>
            <w:r>
              <w:t>0.702</w:t>
            </w:r>
          </w:p>
        </w:tc>
        <w:tc>
          <w:tcPr>
            <w:tcW w:w="2464" w:type="dxa"/>
          </w:tcPr>
          <w:p w14:paraId="03842F7C" w14:textId="6354B732" w:rsidR="00A65F6A" w:rsidRDefault="00140A5F" w:rsidP="00A65F6A">
            <w:pPr>
              <w:cnfStyle w:val="000000100000" w:firstRow="0" w:lastRow="0" w:firstColumn="0" w:lastColumn="0" w:oddVBand="0" w:evenVBand="0" w:oddHBand="1" w:evenHBand="0" w:firstRowFirstColumn="0" w:firstRowLastColumn="0" w:lastRowFirstColumn="0" w:lastRowLastColumn="0"/>
            </w:pPr>
            <w:r>
              <w:t>3.732</w:t>
            </w:r>
          </w:p>
        </w:tc>
        <w:tc>
          <w:tcPr>
            <w:tcW w:w="2465" w:type="dxa"/>
          </w:tcPr>
          <w:p w14:paraId="011E54DC" w14:textId="06E7E477" w:rsidR="00A65F6A" w:rsidRDefault="00140A5F" w:rsidP="00A65F6A">
            <w:pPr>
              <w:cnfStyle w:val="000000100000" w:firstRow="0" w:lastRow="0" w:firstColumn="0" w:lastColumn="0" w:oddVBand="0" w:evenVBand="0" w:oddHBand="1" w:evenHBand="0" w:firstRowFirstColumn="0" w:firstRowLastColumn="0" w:lastRowFirstColumn="0" w:lastRowLastColumn="0"/>
            </w:pPr>
            <w:r>
              <w:t>450</w:t>
            </w:r>
          </w:p>
        </w:tc>
      </w:tr>
      <w:tr w:rsidR="004026BA" w14:paraId="04CD167D" w14:textId="77777777" w:rsidTr="00A65F6A">
        <w:tc>
          <w:tcPr>
            <w:cnfStyle w:val="001000000000" w:firstRow="0" w:lastRow="0" w:firstColumn="1" w:lastColumn="0" w:oddVBand="0" w:evenVBand="0" w:oddHBand="0" w:evenHBand="0" w:firstRowFirstColumn="0" w:firstRowLastColumn="0" w:lastRowFirstColumn="0" w:lastRowLastColumn="0"/>
            <w:tcW w:w="2464" w:type="dxa"/>
          </w:tcPr>
          <w:p w14:paraId="228C85FE" w14:textId="16C342AA" w:rsidR="004026BA" w:rsidRDefault="004026BA" w:rsidP="004026BA">
            <w:r>
              <w:t>Shaft 2</w:t>
            </w:r>
          </w:p>
        </w:tc>
        <w:tc>
          <w:tcPr>
            <w:tcW w:w="2464" w:type="dxa"/>
          </w:tcPr>
          <w:p w14:paraId="03FD3379" w14:textId="4ED50396" w:rsidR="004026BA" w:rsidRDefault="004026BA" w:rsidP="004026BA">
            <w:pPr>
              <w:cnfStyle w:val="000000000000" w:firstRow="0" w:lastRow="0" w:firstColumn="0" w:lastColumn="0" w:oddVBand="0" w:evenVBand="0" w:oddHBand="0" w:evenHBand="0" w:firstRowFirstColumn="0" w:firstRowLastColumn="0" w:lastRowFirstColumn="0" w:lastRowLastColumn="0"/>
            </w:pPr>
            <w:r>
              <w:t>1.961</w:t>
            </w:r>
          </w:p>
        </w:tc>
        <w:tc>
          <w:tcPr>
            <w:tcW w:w="2464" w:type="dxa"/>
          </w:tcPr>
          <w:p w14:paraId="23AC6666" w14:textId="6C54690D" w:rsidR="004026BA" w:rsidRDefault="004026BA" w:rsidP="004026BA">
            <w:pPr>
              <w:cnfStyle w:val="000000000000" w:firstRow="0" w:lastRow="0" w:firstColumn="0" w:lastColumn="0" w:oddVBand="0" w:evenVBand="0" w:oddHBand="0" w:evenHBand="0" w:firstRowFirstColumn="0" w:firstRowLastColumn="0" w:lastRowFirstColumn="0" w:lastRowLastColumn="0"/>
            </w:pPr>
            <w:r>
              <w:t>3.732</w:t>
            </w:r>
          </w:p>
        </w:tc>
        <w:tc>
          <w:tcPr>
            <w:tcW w:w="2465" w:type="dxa"/>
          </w:tcPr>
          <w:p w14:paraId="27E12ECC" w14:textId="50B59BF5" w:rsidR="004026BA" w:rsidRDefault="004026BA" w:rsidP="004026BA">
            <w:pPr>
              <w:cnfStyle w:val="000000000000" w:firstRow="0" w:lastRow="0" w:firstColumn="0" w:lastColumn="0" w:oddVBand="0" w:evenVBand="0" w:oddHBand="0" w:evenHBand="0" w:firstRowFirstColumn="0" w:firstRowLastColumn="0" w:lastRowFirstColumn="0" w:lastRowLastColumn="0"/>
            </w:pPr>
            <w:r>
              <w:t>450</w:t>
            </w:r>
          </w:p>
        </w:tc>
      </w:tr>
      <w:tr w:rsidR="004026BA" w14:paraId="6AC3FB97" w14:textId="77777777" w:rsidTr="00A65F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4" w:type="dxa"/>
          </w:tcPr>
          <w:p w14:paraId="753EDA48" w14:textId="5BE11F84" w:rsidR="004026BA" w:rsidRDefault="004026BA" w:rsidP="004026BA">
            <w:r>
              <w:t>Shaft 3</w:t>
            </w:r>
          </w:p>
        </w:tc>
        <w:tc>
          <w:tcPr>
            <w:tcW w:w="2464" w:type="dxa"/>
          </w:tcPr>
          <w:p w14:paraId="0748F159" w14:textId="37C8A533" w:rsidR="004026BA" w:rsidRDefault="004026BA" w:rsidP="004026BA">
            <w:pPr>
              <w:cnfStyle w:val="000000100000" w:firstRow="0" w:lastRow="0" w:firstColumn="0" w:lastColumn="0" w:oddVBand="0" w:evenVBand="0" w:oddHBand="1" w:evenHBand="0" w:firstRowFirstColumn="0" w:firstRowLastColumn="0" w:lastRowFirstColumn="0" w:lastRowLastColumn="0"/>
            </w:pPr>
            <w:r>
              <w:t>1.858</w:t>
            </w:r>
          </w:p>
        </w:tc>
        <w:tc>
          <w:tcPr>
            <w:tcW w:w="2464" w:type="dxa"/>
          </w:tcPr>
          <w:p w14:paraId="145F9A1C" w14:textId="7D4F06FD" w:rsidR="004026BA" w:rsidRDefault="004026BA" w:rsidP="004026BA">
            <w:pPr>
              <w:cnfStyle w:val="000000100000" w:firstRow="0" w:lastRow="0" w:firstColumn="0" w:lastColumn="0" w:oddVBand="0" w:evenVBand="0" w:oddHBand="1" w:evenHBand="0" w:firstRowFirstColumn="0" w:firstRowLastColumn="0" w:lastRowFirstColumn="0" w:lastRowLastColumn="0"/>
            </w:pPr>
            <w:r>
              <w:t>3.732</w:t>
            </w:r>
          </w:p>
        </w:tc>
        <w:tc>
          <w:tcPr>
            <w:tcW w:w="2465" w:type="dxa"/>
          </w:tcPr>
          <w:p w14:paraId="32A7CF2F" w14:textId="1FAEDA26" w:rsidR="004026BA" w:rsidRDefault="004026BA" w:rsidP="004026BA">
            <w:pPr>
              <w:cnfStyle w:val="000000100000" w:firstRow="0" w:lastRow="0" w:firstColumn="0" w:lastColumn="0" w:oddVBand="0" w:evenVBand="0" w:oddHBand="1" w:evenHBand="0" w:firstRowFirstColumn="0" w:firstRowLastColumn="0" w:lastRowFirstColumn="0" w:lastRowLastColumn="0"/>
            </w:pPr>
            <w:r>
              <w:t>450</w:t>
            </w:r>
          </w:p>
        </w:tc>
      </w:tr>
      <w:tr w:rsidR="004026BA" w14:paraId="6469751E" w14:textId="77777777" w:rsidTr="00A65F6A">
        <w:tc>
          <w:tcPr>
            <w:cnfStyle w:val="001000000000" w:firstRow="0" w:lastRow="0" w:firstColumn="1" w:lastColumn="0" w:oddVBand="0" w:evenVBand="0" w:oddHBand="0" w:evenHBand="0" w:firstRowFirstColumn="0" w:firstRowLastColumn="0" w:lastRowFirstColumn="0" w:lastRowLastColumn="0"/>
            <w:tcW w:w="2464" w:type="dxa"/>
          </w:tcPr>
          <w:p w14:paraId="68C9900B" w14:textId="6682E7CA" w:rsidR="004026BA" w:rsidRDefault="004026BA" w:rsidP="004026BA">
            <w:r>
              <w:t>Shaft 4</w:t>
            </w:r>
          </w:p>
        </w:tc>
        <w:tc>
          <w:tcPr>
            <w:tcW w:w="2464" w:type="dxa"/>
          </w:tcPr>
          <w:p w14:paraId="17A7D3A9" w14:textId="6BF0FDD0" w:rsidR="004026BA" w:rsidRDefault="004026BA" w:rsidP="004026BA">
            <w:pPr>
              <w:cnfStyle w:val="000000000000" w:firstRow="0" w:lastRow="0" w:firstColumn="0" w:lastColumn="0" w:oddVBand="0" w:evenVBand="0" w:oddHBand="0" w:evenHBand="0" w:firstRowFirstColumn="0" w:firstRowLastColumn="0" w:lastRowFirstColumn="0" w:lastRowLastColumn="0"/>
            </w:pPr>
            <w:r>
              <w:t>5.184</w:t>
            </w:r>
          </w:p>
        </w:tc>
        <w:tc>
          <w:tcPr>
            <w:tcW w:w="2464" w:type="dxa"/>
          </w:tcPr>
          <w:p w14:paraId="1C6FAFD2" w14:textId="5BCC0E12" w:rsidR="004026BA" w:rsidRDefault="004026BA" w:rsidP="004026BA">
            <w:pPr>
              <w:cnfStyle w:val="000000000000" w:firstRow="0" w:lastRow="0" w:firstColumn="0" w:lastColumn="0" w:oddVBand="0" w:evenVBand="0" w:oddHBand="0" w:evenHBand="0" w:firstRowFirstColumn="0" w:firstRowLastColumn="0" w:lastRowFirstColumn="0" w:lastRowLastColumn="0"/>
            </w:pPr>
            <w:r>
              <w:t>3.732</w:t>
            </w:r>
          </w:p>
        </w:tc>
        <w:tc>
          <w:tcPr>
            <w:tcW w:w="2465" w:type="dxa"/>
          </w:tcPr>
          <w:p w14:paraId="03B8D253" w14:textId="5854CB1F" w:rsidR="004026BA" w:rsidRDefault="004026BA" w:rsidP="004026BA">
            <w:pPr>
              <w:cnfStyle w:val="000000000000" w:firstRow="0" w:lastRow="0" w:firstColumn="0" w:lastColumn="0" w:oddVBand="0" w:evenVBand="0" w:oddHBand="0" w:evenHBand="0" w:firstRowFirstColumn="0" w:firstRowLastColumn="0" w:lastRowFirstColumn="0" w:lastRowLastColumn="0"/>
            </w:pPr>
            <w:r>
              <w:t>450</w:t>
            </w:r>
          </w:p>
        </w:tc>
      </w:tr>
      <w:tr w:rsidR="004026BA" w14:paraId="06809D98" w14:textId="77777777" w:rsidTr="00A65F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4" w:type="dxa"/>
          </w:tcPr>
          <w:p w14:paraId="6BD8D1B2" w14:textId="47030C3F" w:rsidR="004026BA" w:rsidRDefault="004026BA" w:rsidP="004026BA">
            <w:r>
              <w:t>Shaft 5</w:t>
            </w:r>
          </w:p>
        </w:tc>
        <w:tc>
          <w:tcPr>
            <w:tcW w:w="2464" w:type="dxa"/>
          </w:tcPr>
          <w:p w14:paraId="77F19C69" w14:textId="06BF2970" w:rsidR="004026BA" w:rsidRDefault="004026BA" w:rsidP="004026BA">
            <w:pPr>
              <w:cnfStyle w:val="000000100000" w:firstRow="0" w:lastRow="0" w:firstColumn="0" w:lastColumn="0" w:oddVBand="0" w:evenVBand="0" w:oddHBand="1" w:evenHBand="0" w:firstRowFirstColumn="0" w:firstRowLastColumn="0" w:lastRowFirstColumn="0" w:lastRowLastColumn="0"/>
            </w:pPr>
            <w:r>
              <w:t>9.903</w:t>
            </w:r>
          </w:p>
        </w:tc>
        <w:tc>
          <w:tcPr>
            <w:tcW w:w="2464" w:type="dxa"/>
          </w:tcPr>
          <w:p w14:paraId="0B0A6700" w14:textId="3E44B39D" w:rsidR="004026BA" w:rsidRDefault="004026BA" w:rsidP="004026BA">
            <w:pPr>
              <w:cnfStyle w:val="000000100000" w:firstRow="0" w:lastRow="0" w:firstColumn="0" w:lastColumn="0" w:oddVBand="0" w:evenVBand="0" w:oddHBand="1" w:evenHBand="0" w:firstRowFirstColumn="0" w:firstRowLastColumn="0" w:lastRowFirstColumn="0" w:lastRowLastColumn="0"/>
            </w:pPr>
            <w:r>
              <w:t>3.732</w:t>
            </w:r>
          </w:p>
        </w:tc>
        <w:tc>
          <w:tcPr>
            <w:tcW w:w="2465" w:type="dxa"/>
          </w:tcPr>
          <w:p w14:paraId="291E3269" w14:textId="52FE7C77" w:rsidR="004026BA" w:rsidRDefault="004026BA" w:rsidP="004026BA">
            <w:pPr>
              <w:cnfStyle w:val="000000100000" w:firstRow="0" w:lastRow="0" w:firstColumn="0" w:lastColumn="0" w:oddVBand="0" w:evenVBand="0" w:oddHBand="1" w:evenHBand="0" w:firstRowFirstColumn="0" w:firstRowLastColumn="0" w:lastRowFirstColumn="0" w:lastRowLastColumn="0"/>
            </w:pPr>
            <w:r>
              <w:t>450</w:t>
            </w:r>
          </w:p>
        </w:tc>
      </w:tr>
      <w:tr w:rsidR="004026BA" w14:paraId="231C576B" w14:textId="77777777" w:rsidTr="00A65F6A">
        <w:tc>
          <w:tcPr>
            <w:cnfStyle w:val="001000000000" w:firstRow="0" w:lastRow="0" w:firstColumn="1" w:lastColumn="0" w:oddVBand="0" w:evenVBand="0" w:oddHBand="0" w:evenHBand="0" w:firstRowFirstColumn="0" w:firstRowLastColumn="0" w:lastRowFirstColumn="0" w:lastRowLastColumn="0"/>
            <w:tcW w:w="2464" w:type="dxa"/>
          </w:tcPr>
          <w:p w14:paraId="197BAB1E" w14:textId="5AF99AE3" w:rsidR="004026BA" w:rsidRDefault="004026BA" w:rsidP="004026BA">
            <w:r>
              <w:t>Shaft 6</w:t>
            </w:r>
          </w:p>
        </w:tc>
        <w:tc>
          <w:tcPr>
            <w:tcW w:w="2464" w:type="dxa"/>
          </w:tcPr>
          <w:p w14:paraId="38606ADA" w14:textId="45475449" w:rsidR="004026BA" w:rsidRDefault="004026BA" w:rsidP="004026BA">
            <w:pPr>
              <w:cnfStyle w:val="000000000000" w:firstRow="0" w:lastRow="0" w:firstColumn="0" w:lastColumn="0" w:oddVBand="0" w:evenVBand="0" w:oddHBand="0" w:evenHBand="0" w:firstRowFirstColumn="0" w:firstRowLastColumn="0" w:lastRowFirstColumn="0" w:lastRowLastColumn="0"/>
            </w:pPr>
            <w:r>
              <w:t>9.644</w:t>
            </w:r>
          </w:p>
        </w:tc>
        <w:tc>
          <w:tcPr>
            <w:tcW w:w="2464" w:type="dxa"/>
          </w:tcPr>
          <w:p w14:paraId="65EFF593" w14:textId="6CAB572A" w:rsidR="004026BA" w:rsidRDefault="004026BA" w:rsidP="004026BA">
            <w:pPr>
              <w:cnfStyle w:val="000000000000" w:firstRow="0" w:lastRow="0" w:firstColumn="0" w:lastColumn="0" w:oddVBand="0" w:evenVBand="0" w:oddHBand="0" w:evenHBand="0" w:firstRowFirstColumn="0" w:firstRowLastColumn="0" w:lastRowFirstColumn="0" w:lastRowLastColumn="0"/>
            </w:pPr>
            <w:r>
              <w:t>3.732</w:t>
            </w:r>
          </w:p>
        </w:tc>
        <w:tc>
          <w:tcPr>
            <w:tcW w:w="2465" w:type="dxa"/>
          </w:tcPr>
          <w:p w14:paraId="41ACF413" w14:textId="206AE1EE" w:rsidR="004026BA" w:rsidRDefault="004026BA" w:rsidP="004026BA">
            <w:pPr>
              <w:cnfStyle w:val="000000000000" w:firstRow="0" w:lastRow="0" w:firstColumn="0" w:lastColumn="0" w:oddVBand="0" w:evenVBand="0" w:oddHBand="0" w:evenHBand="0" w:firstRowFirstColumn="0" w:firstRowLastColumn="0" w:lastRowFirstColumn="0" w:lastRowLastColumn="0"/>
            </w:pPr>
            <w:r>
              <w:t>450</w:t>
            </w:r>
          </w:p>
        </w:tc>
      </w:tr>
    </w:tbl>
    <w:p w14:paraId="6C759ECD" w14:textId="537161AD" w:rsidR="00A81329" w:rsidRPr="00A81329" w:rsidRDefault="00A81329" w:rsidP="00A81329"/>
    <w:p w14:paraId="7C438130" w14:textId="50D8D071" w:rsidR="004A1E62" w:rsidRDefault="00A67502" w:rsidP="00D47885">
      <w:r>
        <w:t>The above table show that each shaft will not fail due shear stress because the shear stress it is experiencing is less than the shaft shear strength and yield strength.</w:t>
      </w:r>
    </w:p>
    <w:p w14:paraId="4CB1DD45" w14:textId="77777777" w:rsidR="00A67502" w:rsidRDefault="00A67502" w:rsidP="00D47885"/>
    <w:p w14:paraId="39BBF2CA" w14:textId="2F603BE6" w:rsidR="00D47885" w:rsidRPr="00C969CE" w:rsidRDefault="00C969CE" w:rsidP="00D47885">
      <w:pPr>
        <w:rPr>
          <w:u w:val="single"/>
        </w:rPr>
      </w:pPr>
      <w:r w:rsidRPr="00C969CE">
        <w:rPr>
          <w:u w:val="single"/>
        </w:rPr>
        <w:t>Component packaging</w:t>
      </w:r>
    </w:p>
    <w:p w14:paraId="4510AD1F" w14:textId="77777777" w:rsidR="00C969CE" w:rsidRDefault="00C969CE" w:rsidP="00D47885"/>
    <w:p w14:paraId="24C5B011" w14:textId="47B62852" w:rsidR="00EE2164" w:rsidRDefault="00C969CE" w:rsidP="00D47885">
      <w:r>
        <w:t>The components should in the following way:</w:t>
      </w:r>
    </w:p>
    <w:p w14:paraId="4E11E7AA" w14:textId="447BE1C4" w:rsidR="00C969CE" w:rsidRDefault="00C969CE" w:rsidP="008D42E3">
      <w:pPr>
        <w:pStyle w:val="ListParagraph"/>
        <w:numPr>
          <w:ilvl w:val="0"/>
          <w:numId w:val="25"/>
        </w:numPr>
      </w:pPr>
      <w:r>
        <w:t>The electronics such as switch</w:t>
      </w:r>
      <w:r w:rsidR="00F927BF">
        <w:t>es and wires should have its own package.</w:t>
      </w:r>
    </w:p>
    <w:p w14:paraId="1113C6DD" w14:textId="3830C15D" w:rsidR="00F927BF" w:rsidRDefault="00F927BF" w:rsidP="008D42E3">
      <w:pPr>
        <w:pStyle w:val="ListParagraph"/>
        <w:numPr>
          <w:ilvl w:val="0"/>
          <w:numId w:val="25"/>
        </w:numPr>
      </w:pPr>
      <w:r>
        <w:t>The fasteners such as self-tapping screws and bolts should have its own package.</w:t>
      </w:r>
    </w:p>
    <w:p w14:paraId="44A06D29" w14:textId="4E2218B5" w:rsidR="00F927BF" w:rsidRDefault="00F927BF" w:rsidP="008D42E3">
      <w:pPr>
        <w:pStyle w:val="ListParagraph"/>
        <w:numPr>
          <w:ilvl w:val="0"/>
          <w:numId w:val="25"/>
        </w:numPr>
      </w:pPr>
      <w:r>
        <w:t>The 3D printed parts and gears should have its own package.</w:t>
      </w:r>
    </w:p>
    <w:p w14:paraId="2BA3FDAA" w14:textId="4B2A5BFF" w:rsidR="00F927BF" w:rsidRDefault="00F927BF" w:rsidP="008D42E3">
      <w:pPr>
        <w:pStyle w:val="ListParagraph"/>
        <w:numPr>
          <w:ilvl w:val="0"/>
          <w:numId w:val="25"/>
        </w:numPr>
      </w:pPr>
      <w:r>
        <w:t>The sheet metal parts should have its own package.</w:t>
      </w:r>
    </w:p>
    <w:p w14:paraId="67B6EFF7" w14:textId="2FDCF832" w:rsidR="00F927BF" w:rsidRDefault="00F927BF" w:rsidP="008D42E3">
      <w:pPr>
        <w:pStyle w:val="ListParagraph"/>
        <w:numPr>
          <w:ilvl w:val="0"/>
          <w:numId w:val="25"/>
        </w:numPr>
      </w:pPr>
      <w:r>
        <w:t>The machined parts should have its own package.</w:t>
      </w:r>
    </w:p>
    <w:p w14:paraId="5897E427" w14:textId="77777777" w:rsidR="00EE2164" w:rsidRDefault="00EE2164" w:rsidP="00D47885"/>
    <w:p w14:paraId="08608F4E" w14:textId="77777777" w:rsidR="00EE2164" w:rsidRDefault="00EE2164" w:rsidP="00D47885"/>
    <w:p w14:paraId="1F11E744" w14:textId="77777777" w:rsidR="00EE2164" w:rsidRDefault="00EE2164" w:rsidP="00D47885"/>
    <w:p w14:paraId="4DB92AAD" w14:textId="77777777" w:rsidR="00EE2164" w:rsidRDefault="00EE2164" w:rsidP="00D47885"/>
    <w:p w14:paraId="4A611578" w14:textId="77777777" w:rsidR="00EE2164" w:rsidRDefault="00EE2164" w:rsidP="00D47885"/>
    <w:p w14:paraId="49D3ED87" w14:textId="77777777" w:rsidR="00EE2164" w:rsidRDefault="00EE2164" w:rsidP="00D47885"/>
    <w:p w14:paraId="1DC89CF3" w14:textId="77777777" w:rsidR="00EE2164" w:rsidRDefault="00EE2164" w:rsidP="00D47885"/>
    <w:p w14:paraId="2C47D162" w14:textId="77777777" w:rsidR="00EE2164" w:rsidRDefault="00EE2164" w:rsidP="00D47885"/>
    <w:p w14:paraId="42DFA1D4" w14:textId="77777777" w:rsidR="00EE2164" w:rsidRDefault="00EE2164" w:rsidP="00D47885"/>
    <w:p w14:paraId="51CB4EF1" w14:textId="77777777" w:rsidR="00EE2164" w:rsidRDefault="00EE2164" w:rsidP="00D47885"/>
    <w:p w14:paraId="42D451DD" w14:textId="77777777" w:rsidR="00EE2164" w:rsidRDefault="00EE2164" w:rsidP="00D47885"/>
    <w:p w14:paraId="1A52D7F2" w14:textId="77777777" w:rsidR="00A67502" w:rsidRPr="00D47885" w:rsidRDefault="00A67502" w:rsidP="00D47885"/>
    <w:p w14:paraId="24E5EA59" w14:textId="556BD2A3" w:rsidR="008641B6" w:rsidRDefault="00E20DC1" w:rsidP="00AE0DFC">
      <w:pPr>
        <w:pStyle w:val="Heading2"/>
      </w:pPr>
      <w:bookmarkStart w:id="11" w:name="_Toc131674010"/>
      <w:r>
        <w:lastRenderedPageBreak/>
        <w:t>Gearbox / mechanical advantage device design with strength and efficiency considerations</w:t>
      </w:r>
      <w:bookmarkEnd w:id="11"/>
    </w:p>
    <w:p w14:paraId="48A29F34" w14:textId="77777777" w:rsidR="00E20DC1" w:rsidRDefault="00E20DC1" w:rsidP="00E20DC1"/>
    <w:p w14:paraId="206AF3A3" w14:textId="57BC5FAC" w:rsidR="00E50359" w:rsidRDefault="00E50359" w:rsidP="00E20DC1">
      <w:r>
        <w:t xml:space="preserve">The gearbox is designed in such a way that it will be able to output enough torque to bend the pipe. Therefore, the required bending moment need to bend the pipe has to be determined. In Appendix A, it was determined to be </w:t>
      </w:r>
      <w:r w:rsidRPr="00E50359">
        <w:rPr>
          <w:b/>
          <w:bCs/>
        </w:rPr>
        <w:t>12.922Nm</w:t>
      </w:r>
      <w:r>
        <w:t>.</w:t>
      </w:r>
    </w:p>
    <w:p w14:paraId="0E0D569F" w14:textId="6BB32883" w:rsidR="00E50359" w:rsidRDefault="001779E5" w:rsidP="00E20DC1">
      <w:r>
        <w:t>Now the correct motor must be selected before the gearbox is designed. The motor will be selected based on the following criteria:</w:t>
      </w:r>
    </w:p>
    <w:p w14:paraId="78F32FF1" w14:textId="3CFEFCE9" w:rsidR="001779E5" w:rsidRDefault="001779E5" w:rsidP="008D42E3">
      <w:pPr>
        <w:pStyle w:val="ListParagraph"/>
        <w:numPr>
          <w:ilvl w:val="0"/>
          <w:numId w:val="26"/>
        </w:numPr>
      </w:pPr>
      <w:r>
        <w:t>Peak current</w:t>
      </w:r>
    </w:p>
    <w:p w14:paraId="3C558543" w14:textId="2FA408A5" w:rsidR="001779E5" w:rsidRDefault="001779E5" w:rsidP="008D42E3">
      <w:pPr>
        <w:pStyle w:val="ListParagraph"/>
        <w:numPr>
          <w:ilvl w:val="0"/>
          <w:numId w:val="26"/>
        </w:numPr>
      </w:pPr>
      <w:r>
        <w:t>Peak output torque</w:t>
      </w:r>
    </w:p>
    <w:p w14:paraId="0488A4CA" w14:textId="08852F3A" w:rsidR="001779E5" w:rsidRDefault="001779E5" w:rsidP="008D42E3">
      <w:pPr>
        <w:pStyle w:val="ListParagraph"/>
        <w:numPr>
          <w:ilvl w:val="0"/>
          <w:numId w:val="26"/>
        </w:numPr>
      </w:pPr>
      <w:r>
        <w:t>Peak output speed</w:t>
      </w:r>
    </w:p>
    <w:p w14:paraId="362BEEB4" w14:textId="2D1119D8" w:rsidR="001779E5" w:rsidRDefault="001779E5" w:rsidP="008D42E3">
      <w:pPr>
        <w:pStyle w:val="ListParagraph"/>
        <w:numPr>
          <w:ilvl w:val="0"/>
          <w:numId w:val="26"/>
        </w:numPr>
      </w:pPr>
      <w:r>
        <w:t>Peak trip time</w:t>
      </w:r>
    </w:p>
    <w:p w14:paraId="58812F56" w14:textId="77777777" w:rsidR="001779E5" w:rsidRDefault="001779E5" w:rsidP="001779E5"/>
    <w:p w14:paraId="0CA27A24" w14:textId="77777777" w:rsidR="00861C9A" w:rsidRDefault="00861C9A" w:rsidP="00861C9A">
      <w:pPr>
        <w:keepNext/>
      </w:pPr>
      <w:r>
        <w:rPr>
          <w:noProof/>
        </w:rPr>
        <w:drawing>
          <wp:inline distT="0" distB="0" distL="0" distR="0" wp14:anchorId="6EDB873F" wp14:editId="76E06216">
            <wp:extent cx="4066667" cy="2476190"/>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66667" cy="2476190"/>
                    </a:xfrm>
                    <a:prstGeom prst="rect">
                      <a:avLst/>
                    </a:prstGeom>
                  </pic:spPr>
                </pic:pic>
              </a:graphicData>
            </a:graphic>
          </wp:inline>
        </w:drawing>
      </w:r>
    </w:p>
    <w:p w14:paraId="1B7FB958" w14:textId="02490E23" w:rsidR="001779E5" w:rsidRDefault="00861C9A" w:rsidP="00861C9A">
      <w:pPr>
        <w:pStyle w:val="Caption"/>
        <w:jc w:val="both"/>
      </w:pPr>
      <w:r>
        <w:t xml:space="preserve">Figure </w:t>
      </w:r>
      <w:r>
        <w:fldChar w:fldCharType="begin"/>
      </w:r>
      <w:r>
        <w:instrText xml:space="preserve"> SEQ Figure \* ARABIC </w:instrText>
      </w:r>
      <w:r>
        <w:fldChar w:fldCharType="separate"/>
      </w:r>
      <w:r w:rsidR="00BA73AE">
        <w:rPr>
          <w:noProof/>
        </w:rPr>
        <w:t>20</w:t>
      </w:r>
      <w:r>
        <w:fldChar w:fldCharType="end"/>
      </w:r>
      <w:r>
        <w:t>: Graph from motor specification document</w:t>
      </w:r>
    </w:p>
    <w:p w14:paraId="3792B929" w14:textId="77777777" w:rsidR="00861C9A" w:rsidRPr="00861C9A" w:rsidRDefault="00861C9A" w:rsidP="00861C9A"/>
    <w:p w14:paraId="057518F2" w14:textId="11D5152F" w:rsidR="001779E5" w:rsidRDefault="001779E5" w:rsidP="001779E5">
      <w:r>
        <w:t>In order to determine the peak motor current, stall torque has to be used. The above figure shows that the motor will approximately have peak current at half the stall torque.</w:t>
      </w:r>
    </w:p>
    <w:p w14:paraId="5C64697A" w14:textId="77777777" w:rsidR="001779E5" w:rsidRDefault="001779E5" w:rsidP="001779E5"/>
    <w:p w14:paraId="1BAC54D2" w14:textId="4FE1755B" w:rsidR="001779E5" w:rsidRDefault="001779E5" w:rsidP="001779E5">
      <w:r>
        <w:t>The stall torque is calculated using the equation below.</w:t>
      </w:r>
    </w:p>
    <w:p w14:paraId="35CB2FA3" w14:textId="77777777" w:rsidR="001779E5" w:rsidRDefault="001779E5" w:rsidP="001779E5"/>
    <w:p w14:paraId="6CDA0688" w14:textId="77777777" w:rsidR="00861C9A" w:rsidRDefault="00861C9A" w:rsidP="00861C9A">
      <w:pPr>
        <w:keepNext/>
      </w:pPr>
      <w:r>
        <w:rPr>
          <w:noProof/>
        </w:rPr>
        <w:drawing>
          <wp:inline distT="0" distB="0" distL="0" distR="0" wp14:anchorId="6F9348B5" wp14:editId="6BE63DF2">
            <wp:extent cx="6265545" cy="285115"/>
            <wp:effectExtent l="0" t="0" r="1905" b="635"/>
            <wp:docPr id="685036962" name="Picture 685036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65545" cy="285115"/>
                    </a:xfrm>
                    <a:prstGeom prst="rect">
                      <a:avLst/>
                    </a:prstGeom>
                  </pic:spPr>
                </pic:pic>
              </a:graphicData>
            </a:graphic>
          </wp:inline>
        </w:drawing>
      </w:r>
    </w:p>
    <w:p w14:paraId="042CAB86" w14:textId="1846F1C7" w:rsidR="001779E5" w:rsidRDefault="00861C9A" w:rsidP="00861C9A">
      <w:pPr>
        <w:pStyle w:val="Caption"/>
        <w:jc w:val="both"/>
      </w:pPr>
      <w:r>
        <w:t xml:space="preserve">Figure </w:t>
      </w:r>
      <w:r>
        <w:fldChar w:fldCharType="begin"/>
      </w:r>
      <w:r>
        <w:instrText xml:space="preserve"> SEQ Figure \* ARABIC </w:instrText>
      </w:r>
      <w:r>
        <w:fldChar w:fldCharType="separate"/>
      </w:r>
      <w:r w:rsidR="00BA73AE">
        <w:rPr>
          <w:noProof/>
        </w:rPr>
        <w:t>21</w:t>
      </w:r>
      <w:r>
        <w:fldChar w:fldCharType="end"/>
      </w:r>
      <w:r>
        <w:t>: Output torque formula</w:t>
      </w:r>
    </w:p>
    <w:p w14:paraId="3E0D0AA9" w14:textId="4E7DB4F2" w:rsidR="00861C9A" w:rsidRDefault="00861C9A" w:rsidP="001779E5"/>
    <w:p w14:paraId="479390AA" w14:textId="0321A10E" w:rsidR="00861C9A" w:rsidRDefault="00861C9A" w:rsidP="001779E5"/>
    <w:p w14:paraId="3C2C3AA7" w14:textId="07D2E4BA" w:rsidR="00861C9A" w:rsidRDefault="00861C9A" w:rsidP="001779E5"/>
    <w:p w14:paraId="409D65B3" w14:textId="71534B5B" w:rsidR="00861C9A" w:rsidRDefault="00861C9A" w:rsidP="001779E5"/>
    <w:p w14:paraId="237EDF44" w14:textId="77777777" w:rsidR="00861C9A" w:rsidRDefault="00861C9A" w:rsidP="001779E5"/>
    <w:p w14:paraId="28E8C79F" w14:textId="036EFC13" w:rsidR="001779E5" w:rsidRDefault="001779E5" w:rsidP="001779E5">
      <w:r>
        <w:lastRenderedPageBreak/>
        <w:t xml:space="preserve">Thus, now the peak current, output torque, output speed and trip time can be determined. (See detail calculations in </w:t>
      </w:r>
      <w:r w:rsidRPr="004D6646">
        <w:rPr>
          <w:b/>
        </w:rPr>
        <w:t xml:space="preserve">Appendix </w:t>
      </w:r>
      <w:r w:rsidR="003E5E29">
        <w:rPr>
          <w:b/>
        </w:rPr>
        <w:t>B</w:t>
      </w:r>
      <w:r>
        <w:t>) The results of the calculations are in the table below.</w:t>
      </w:r>
    </w:p>
    <w:p w14:paraId="6084EB75" w14:textId="5835AF34" w:rsidR="001779E5" w:rsidRDefault="001779E5" w:rsidP="001779E5"/>
    <w:p w14:paraId="2615223C" w14:textId="77777777" w:rsidR="004D6646" w:rsidRDefault="004D6646" w:rsidP="004D6646">
      <w:pPr>
        <w:keepNext/>
      </w:pPr>
      <w:r>
        <w:rPr>
          <w:noProof/>
        </w:rPr>
        <w:drawing>
          <wp:inline distT="0" distB="0" distL="0" distR="0" wp14:anchorId="710F189D" wp14:editId="0D5962FE">
            <wp:extent cx="6265545" cy="1798320"/>
            <wp:effectExtent l="0" t="0" r="1905" b="0"/>
            <wp:docPr id="685036963" name="Picture 685036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36963" name="t1.PNG"/>
                    <pic:cNvPicPr/>
                  </pic:nvPicPr>
                  <pic:blipFill>
                    <a:blip r:embed="rId32">
                      <a:extLst>
                        <a:ext uri="{28A0092B-C50C-407E-A947-70E740481C1C}">
                          <a14:useLocalDpi xmlns:a14="http://schemas.microsoft.com/office/drawing/2010/main" val="0"/>
                        </a:ext>
                      </a:extLst>
                    </a:blip>
                    <a:stretch>
                      <a:fillRect/>
                    </a:stretch>
                  </pic:blipFill>
                  <pic:spPr>
                    <a:xfrm>
                      <a:off x="0" y="0"/>
                      <a:ext cx="6265545" cy="1798320"/>
                    </a:xfrm>
                    <a:prstGeom prst="rect">
                      <a:avLst/>
                    </a:prstGeom>
                  </pic:spPr>
                </pic:pic>
              </a:graphicData>
            </a:graphic>
          </wp:inline>
        </w:drawing>
      </w:r>
    </w:p>
    <w:p w14:paraId="1E8F42E5" w14:textId="18725902" w:rsidR="004D6646" w:rsidRDefault="004D6646" w:rsidP="004D6646">
      <w:pPr>
        <w:pStyle w:val="Caption"/>
        <w:jc w:val="both"/>
      </w:pPr>
      <w:r>
        <w:t xml:space="preserve">Figure </w:t>
      </w:r>
      <w:r>
        <w:fldChar w:fldCharType="begin"/>
      </w:r>
      <w:r>
        <w:instrText xml:space="preserve"> SEQ Figure \* ARABIC </w:instrText>
      </w:r>
      <w:r>
        <w:fldChar w:fldCharType="separate"/>
      </w:r>
      <w:r w:rsidR="00BA73AE">
        <w:rPr>
          <w:noProof/>
        </w:rPr>
        <w:t>22</w:t>
      </w:r>
      <w:r>
        <w:fldChar w:fldCharType="end"/>
      </w:r>
      <w:r>
        <w:t>: Summary of results</w:t>
      </w:r>
    </w:p>
    <w:p w14:paraId="3668A032" w14:textId="77777777" w:rsidR="001779E5" w:rsidRDefault="001779E5" w:rsidP="001779E5"/>
    <w:p w14:paraId="6A1CF387" w14:textId="77777777" w:rsidR="004D6646" w:rsidRPr="004D6646" w:rsidRDefault="004D6646" w:rsidP="004D6646">
      <w:pPr>
        <w:widowControl/>
        <w:autoSpaceDE w:val="0"/>
        <w:autoSpaceDN w:val="0"/>
        <w:adjustRightInd w:val="0"/>
        <w:spacing w:after="0" w:line="240" w:lineRule="auto"/>
        <w:jc w:val="left"/>
      </w:pPr>
      <w:bookmarkStart w:id="12" w:name="_Toc131674011"/>
      <w:r w:rsidRPr="004D6646">
        <w:t xml:space="preserve">Thus, for this design the </w:t>
      </w:r>
      <w:r w:rsidRPr="004D6646">
        <w:rPr>
          <w:b/>
        </w:rPr>
        <w:t>100rpm motor</w:t>
      </w:r>
      <w:r w:rsidRPr="004D6646">
        <w:t xml:space="preserve"> will be used because it has the largest output torque and longest trip time.</w:t>
      </w:r>
    </w:p>
    <w:p w14:paraId="73B77129" w14:textId="77777777" w:rsidR="004D6646" w:rsidRPr="004D6646" w:rsidRDefault="004D6646" w:rsidP="004D6646">
      <w:pPr>
        <w:widowControl/>
        <w:autoSpaceDE w:val="0"/>
        <w:autoSpaceDN w:val="0"/>
        <w:adjustRightInd w:val="0"/>
        <w:spacing w:after="0" w:line="240" w:lineRule="auto"/>
        <w:jc w:val="left"/>
      </w:pPr>
    </w:p>
    <w:p w14:paraId="547F5057" w14:textId="46717910" w:rsidR="004D6646" w:rsidRDefault="004D6646" w:rsidP="004D6646">
      <w:pPr>
        <w:widowControl/>
        <w:autoSpaceDE w:val="0"/>
        <w:autoSpaceDN w:val="0"/>
        <w:adjustRightInd w:val="0"/>
        <w:spacing w:after="0" w:line="240" w:lineRule="auto"/>
        <w:jc w:val="left"/>
      </w:pPr>
      <w:r w:rsidRPr="004D6646">
        <w:t>Largest output torque allows one to design the gearbox with a low gear ratio.</w:t>
      </w:r>
      <w:r w:rsidR="003E5E29">
        <w:t xml:space="preserve"> </w:t>
      </w:r>
      <w:r w:rsidRPr="004D6646">
        <w:t>Longest trip time gives the design more time to achieve the goal before it stops working.</w:t>
      </w:r>
    </w:p>
    <w:p w14:paraId="6685D0EB" w14:textId="36ACAC73" w:rsidR="004D6646" w:rsidRDefault="004D6646" w:rsidP="004D6646">
      <w:pPr>
        <w:widowControl/>
        <w:autoSpaceDE w:val="0"/>
        <w:autoSpaceDN w:val="0"/>
        <w:adjustRightInd w:val="0"/>
        <w:spacing w:after="0" w:line="240" w:lineRule="auto"/>
        <w:jc w:val="left"/>
      </w:pPr>
    </w:p>
    <w:p w14:paraId="196092E5" w14:textId="6EEDEF36" w:rsidR="004D6646" w:rsidRDefault="003E5E29" w:rsidP="004D6646">
      <w:pPr>
        <w:widowControl/>
        <w:autoSpaceDE w:val="0"/>
        <w:autoSpaceDN w:val="0"/>
        <w:adjustRightInd w:val="0"/>
        <w:spacing w:after="0" w:line="240" w:lineRule="auto"/>
        <w:jc w:val="left"/>
      </w:pPr>
      <w:r>
        <w:t xml:space="preserve">Now the required gear train ratio for the gearbox can be calculated based on the required bending </w:t>
      </w:r>
      <w:r w:rsidR="000D0BB8">
        <w:t>moment and the peak output motor torque.</w:t>
      </w:r>
    </w:p>
    <w:p w14:paraId="38FEEAF8" w14:textId="26890BC7" w:rsidR="000D0BB8" w:rsidRDefault="000D0BB8" w:rsidP="004D6646">
      <w:pPr>
        <w:widowControl/>
        <w:autoSpaceDE w:val="0"/>
        <w:autoSpaceDN w:val="0"/>
        <w:adjustRightInd w:val="0"/>
        <w:spacing w:after="0" w:line="240" w:lineRule="auto"/>
        <w:jc w:val="left"/>
      </w:pPr>
    </w:p>
    <w:p w14:paraId="7295A968" w14:textId="7465C4A9" w:rsidR="000D0BB8" w:rsidRDefault="000D0BB8" w:rsidP="004D6646">
      <w:pPr>
        <w:widowControl/>
        <w:autoSpaceDE w:val="0"/>
        <w:autoSpaceDN w:val="0"/>
        <w:adjustRightInd w:val="0"/>
        <w:spacing w:after="0" w:line="240" w:lineRule="auto"/>
        <w:jc w:val="left"/>
      </w:pPr>
      <w:r>
        <w:t xml:space="preserve">The required gear train ratio was determined to be </w:t>
      </w:r>
      <w:r w:rsidRPr="000D0BB8">
        <w:rPr>
          <w:b/>
        </w:rPr>
        <w:t>10.671</w:t>
      </w:r>
      <w:r>
        <w:rPr>
          <w:b/>
        </w:rPr>
        <w:t xml:space="preserve"> (in Appendix C)</w:t>
      </w:r>
      <w:r>
        <w:t>.</w:t>
      </w:r>
    </w:p>
    <w:p w14:paraId="7F367DB4" w14:textId="68815B66" w:rsidR="000D0BB8" w:rsidRDefault="000D0BB8" w:rsidP="004D6646">
      <w:pPr>
        <w:widowControl/>
        <w:autoSpaceDE w:val="0"/>
        <w:autoSpaceDN w:val="0"/>
        <w:adjustRightInd w:val="0"/>
        <w:spacing w:after="0" w:line="240" w:lineRule="auto"/>
        <w:jc w:val="left"/>
      </w:pPr>
    </w:p>
    <w:p w14:paraId="459C3F61" w14:textId="01A2CA1B" w:rsidR="000D0BB8" w:rsidRDefault="001740BD" w:rsidP="004D6646">
      <w:pPr>
        <w:widowControl/>
        <w:autoSpaceDE w:val="0"/>
        <w:autoSpaceDN w:val="0"/>
        <w:adjustRightInd w:val="0"/>
        <w:spacing w:after="0" w:line="240" w:lineRule="auto"/>
        <w:jc w:val="left"/>
      </w:pPr>
      <w:r>
        <w:t>The gearbox has to be designed that will meet the required gear ratio of 10.671. Through trial and error, a gearbox was designed that will provided a gear train ratio that is larger than the required gear ratio. Here’s a table below showing how the gearbox is designed.</w:t>
      </w:r>
    </w:p>
    <w:p w14:paraId="5D302A80" w14:textId="77777777" w:rsidR="001740BD" w:rsidRDefault="001740BD" w:rsidP="004D6646">
      <w:pPr>
        <w:widowControl/>
        <w:autoSpaceDE w:val="0"/>
        <w:autoSpaceDN w:val="0"/>
        <w:adjustRightInd w:val="0"/>
        <w:spacing w:after="0" w:line="240" w:lineRule="auto"/>
        <w:jc w:val="left"/>
      </w:pPr>
    </w:p>
    <w:p w14:paraId="5F078752" w14:textId="3EDF2E54" w:rsidR="001740BD" w:rsidRDefault="001740BD" w:rsidP="004D6646">
      <w:pPr>
        <w:widowControl/>
        <w:autoSpaceDE w:val="0"/>
        <w:autoSpaceDN w:val="0"/>
        <w:adjustRightInd w:val="0"/>
        <w:spacing w:after="0" w:line="240" w:lineRule="auto"/>
        <w:jc w:val="left"/>
      </w:pPr>
    </w:p>
    <w:tbl>
      <w:tblPr>
        <w:tblStyle w:val="GridTable2"/>
        <w:tblW w:w="0" w:type="auto"/>
        <w:tblLook w:val="04A0" w:firstRow="1" w:lastRow="0" w:firstColumn="1" w:lastColumn="0" w:noHBand="0" w:noVBand="1"/>
      </w:tblPr>
      <w:tblGrid>
        <w:gridCol w:w="2254"/>
        <w:gridCol w:w="2254"/>
        <w:gridCol w:w="2254"/>
        <w:gridCol w:w="2254"/>
      </w:tblGrid>
      <w:tr w:rsidR="001740BD" w14:paraId="67892001" w14:textId="77777777" w:rsidTr="001740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FA429F3" w14:textId="77777777" w:rsidR="001740BD" w:rsidRDefault="001740BD" w:rsidP="00274C27">
            <w:r>
              <w:t>Gears</w:t>
            </w:r>
          </w:p>
        </w:tc>
        <w:tc>
          <w:tcPr>
            <w:tcW w:w="2254" w:type="dxa"/>
          </w:tcPr>
          <w:p w14:paraId="17EA13FD" w14:textId="77777777" w:rsidR="001740BD" w:rsidRDefault="001740BD" w:rsidP="00274C27">
            <w:pPr>
              <w:cnfStyle w:val="100000000000" w:firstRow="1" w:lastRow="0" w:firstColumn="0" w:lastColumn="0" w:oddVBand="0" w:evenVBand="0" w:oddHBand="0" w:evenHBand="0" w:firstRowFirstColumn="0" w:firstRowLastColumn="0" w:lastRowFirstColumn="0" w:lastRowLastColumn="0"/>
            </w:pPr>
            <w:r>
              <w:t xml:space="preserve">Driven by </w:t>
            </w:r>
          </w:p>
        </w:tc>
        <w:tc>
          <w:tcPr>
            <w:tcW w:w="2254" w:type="dxa"/>
          </w:tcPr>
          <w:p w14:paraId="0A0D9A0B" w14:textId="77777777" w:rsidR="001740BD" w:rsidRDefault="001740BD" w:rsidP="00274C27">
            <w:pPr>
              <w:cnfStyle w:val="100000000000" w:firstRow="1" w:lastRow="0" w:firstColumn="0" w:lastColumn="0" w:oddVBand="0" w:evenVBand="0" w:oddHBand="0" w:evenHBand="0" w:firstRowFirstColumn="0" w:firstRowLastColumn="0" w:lastRowFirstColumn="0" w:lastRowLastColumn="0"/>
            </w:pPr>
            <w:r>
              <w:t>Drives</w:t>
            </w:r>
          </w:p>
        </w:tc>
        <w:tc>
          <w:tcPr>
            <w:tcW w:w="2254" w:type="dxa"/>
          </w:tcPr>
          <w:p w14:paraId="46DB5643" w14:textId="77777777" w:rsidR="001740BD" w:rsidRDefault="001740BD" w:rsidP="00274C27">
            <w:pPr>
              <w:cnfStyle w:val="100000000000" w:firstRow="1" w:lastRow="0" w:firstColumn="0" w:lastColumn="0" w:oddVBand="0" w:evenVBand="0" w:oddHBand="0" w:evenHBand="0" w:firstRowFirstColumn="0" w:firstRowLastColumn="0" w:lastRowFirstColumn="0" w:lastRowLastColumn="0"/>
            </w:pPr>
            <w:r>
              <w:t>On the same shaft as</w:t>
            </w:r>
          </w:p>
        </w:tc>
      </w:tr>
      <w:tr w:rsidR="001740BD" w14:paraId="2218CD75" w14:textId="77777777" w:rsidTr="00174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29DB423" w14:textId="77777777" w:rsidR="001740BD" w:rsidRDefault="001740BD" w:rsidP="00274C27">
            <w:r w:rsidRPr="00296214">
              <w:rPr>
                <w:color w:val="C0504D" w:themeColor="accent2"/>
              </w:rPr>
              <w:t>12T spur gear</w:t>
            </w:r>
          </w:p>
        </w:tc>
        <w:tc>
          <w:tcPr>
            <w:tcW w:w="2254" w:type="dxa"/>
          </w:tcPr>
          <w:p w14:paraId="47145A29" w14:textId="77777777" w:rsidR="001740BD" w:rsidRDefault="001740BD" w:rsidP="00274C27">
            <w:pPr>
              <w:cnfStyle w:val="000000100000" w:firstRow="0" w:lastRow="0" w:firstColumn="0" w:lastColumn="0" w:oddVBand="0" w:evenVBand="0" w:oddHBand="1" w:evenHBand="0" w:firstRowFirstColumn="0" w:firstRowLastColumn="0" w:lastRowFirstColumn="0" w:lastRowLastColumn="0"/>
            </w:pPr>
            <w:r>
              <w:t>The motor</w:t>
            </w:r>
          </w:p>
        </w:tc>
        <w:tc>
          <w:tcPr>
            <w:tcW w:w="2254" w:type="dxa"/>
          </w:tcPr>
          <w:p w14:paraId="72D3C09E" w14:textId="77777777" w:rsidR="001740BD" w:rsidRPr="00296214" w:rsidRDefault="001740BD" w:rsidP="00274C27">
            <w:pPr>
              <w:cnfStyle w:val="000000100000" w:firstRow="0" w:lastRow="0" w:firstColumn="0" w:lastColumn="0" w:oddVBand="0" w:evenVBand="0" w:oddHBand="1" w:evenHBand="0" w:firstRowFirstColumn="0" w:firstRowLastColumn="0" w:lastRowFirstColumn="0" w:lastRowLastColumn="0"/>
              <w:rPr>
                <w:color w:val="4BACC6" w:themeColor="accent5"/>
              </w:rPr>
            </w:pPr>
            <w:r w:rsidRPr="00296214">
              <w:rPr>
                <w:color w:val="4BACC6" w:themeColor="accent5"/>
              </w:rPr>
              <w:t>36T spur gear</w:t>
            </w:r>
          </w:p>
        </w:tc>
        <w:tc>
          <w:tcPr>
            <w:tcW w:w="2254" w:type="dxa"/>
          </w:tcPr>
          <w:p w14:paraId="4091528D" w14:textId="77777777" w:rsidR="001740BD" w:rsidRDefault="001740BD" w:rsidP="00274C27">
            <w:pPr>
              <w:jc w:val="center"/>
              <w:cnfStyle w:val="000000100000" w:firstRow="0" w:lastRow="0" w:firstColumn="0" w:lastColumn="0" w:oddVBand="0" w:evenVBand="0" w:oddHBand="1" w:evenHBand="0" w:firstRowFirstColumn="0" w:firstRowLastColumn="0" w:lastRowFirstColumn="0" w:lastRowLastColumn="0"/>
            </w:pPr>
            <w:r>
              <w:t>-</w:t>
            </w:r>
          </w:p>
        </w:tc>
      </w:tr>
      <w:tr w:rsidR="001740BD" w14:paraId="4C9F6A6A" w14:textId="77777777" w:rsidTr="001740BD">
        <w:tc>
          <w:tcPr>
            <w:cnfStyle w:val="001000000000" w:firstRow="0" w:lastRow="0" w:firstColumn="1" w:lastColumn="0" w:oddVBand="0" w:evenVBand="0" w:oddHBand="0" w:evenHBand="0" w:firstRowFirstColumn="0" w:firstRowLastColumn="0" w:lastRowFirstColumn="0" w:lastRowLastColumn="0"/>
            <w:tcW w:w="2254" w:type="dxa"/>
          </w:tcPr>
          <w:p w14:paraId="2C8EBA00" w14:textId="77777777" w:rsidR="001740BD" w:rsidRDefault="001740BD" w:rsidP="00274C27">
            <w:r w:rsidRPr="00296214">
              <w:rPr>
                <w:color w:val="4BACC6" w:themeColor="accent5"/>
              </w:rPr>
              <w:t>36T spur gear</w:t>
            </w:r>
          </w:p>
        </w:tc>
        <w:tc>
          <w:tcPr>
            <w:tcW w:w="2254" w:type="dxa"/>
          </w:tcPr>
          <w:p w14:paraId="7A826A30" w14:textId="77777777" w:rsidR="001740BD" w:rsidRDefault="001740BD" w:rsidP="00274C27">
            <w:pPr>
              <w:cnfStyle w:val="000000000000" w:firstRow="0" w:lastRow="0" w:firstColumn="0" w:lastColumn="0" w:oddVBand="0" w:evenVBand="0" w:oddHBand="0" w:evenHBand="0" w:firstRowFirstColumn="0" w:firstRowLastColumn="0" w:lastRowFirstColumn="0" w:lastRowLastColumn="0"/>
            </w:pPr>
            <w:r w:rsidRPr="00296214">
              <w:rPr>
                <w:color w:val="C0504D" w:themeColor="accent2"/>
              </w:rPr>
              <w:t>12T spur gear</w:t>
            </w:r>
          </w:p>
        </w:tc>
        <w:tc>
          <w:tcPr>
            <w:tcW w:w="2254" w:type="dxa"/>
          </w:tcPr>
          <w:p w14:paraId="7830AB9F" w14:textId="77777777" w:rsidR="001740BD" w:rsidRDefault="001740BD" w:rsidP="00274C27">
            <w:pPr>
              <w:jc w:val="center"/>
              <w:cnfStyle w:val="000000000000" w:firstRow="0" w:lastRow="0" w:firstColumn="0" w:lastColumn="0" w:oddVBand="0" w:evenVBand="0" w:oddHBand="0" w:evenHBand="0" w:firstRowFirstColumn="0" w:firstRowLastColumn="0" w:lastRowFirstColumn="0" w:lastRowLastColumn="0"/>
            </w:pPr>
            <w:r>
              <w:t>-</w:t>
            </w:r>
          </w:p>
        </w:tc>
        <w:tc>
          <w:tcPr>
            <w:tcW w:w="2254" w:type="dxa"/>
          </w:tcPr>
          <w:p w14:paraId="7E34DA16" w14:textId="77777777" w:rsidR="001740BD" w:rsidRDefault="001740BD" w:rsidP="00274C27">
            <w:pPr>
              <w:cnfStyle w:val="000000000000" w:firstRow="0" w:lastRow="0" w:firstColumn="0" w:lastColumn="0" w:oddVBand="0" w:evenVBand="0" w:oddHBand="0" w:evenHBand="0" w:firstRowFirstColumn="0" w:firstRowLastColumn="0" w:lastRowFirstColumn="0" w:lastRowLastColumn="0"/>
            </w:pPr>
            <w:r w:rsidRPr="00296214">
              <w:rPr>
                <w:color w:val="F79646" w:themeColor="accent6"/>
              </w:rPr>
              <w:t>24T bevel gear</w:t>
            </w:r>
          </w:p>
        </w:tc>
      </w:tr>
      <w:tr w:rsidR="001740BD" w14:paraId="42D8595D" w14:textId="77777777" w:rsidTr="00174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AC2380E" w14:textId="77777777" w:rsidR="001740BD" w:rsidRDefault="001740BD" w:rsidP="00274C27">
            <w:r w:rsidRPr="00296214">
              <w:rPr>
                <w:color w:val="F79646" w:themeColor="accent6"/>
              </w:rPr>
              <w:t>24T bevel gear</w:t>
            </w:r>
          </w:p>
        </w:tc>
        <w:tc>
          <w:tcPr>
            <w:tcW w:w="2254" w:type="dxa"/>
          </w:tcPr>
          <w:p w14:paraId="27ED38DE" w14:textId="77777777" w:rsidR="001740BD" w:rsidRDefault="001740BD" w:rsidP="00274C27">
            <w:pPr>
              <w:jc w:val="center"/>
              <w:cnfStyle w:val="000000100000" w:firstRow="0" w:lastRow="0" w:firstColumn="0" w:lastColumn="0" w:oddVBand="0" w:evenVBand="0" w:oddHBand="1" w:evenHBand="0" w:firstRowFirstColumn="0" w:firstRowLastColumn="0" w:lastRowFirstColumn="0" w:lastRowLastColumn="0"/>
            </w:pPr>
            <w:r>
              <w:t>-</w:t>
            </w:r>
          </w:p>
        </w:tc>
        <w:tc>
          <w:tcPr>
            <w:tcW w:w="2254" w:type="dxa"/>
          </w:tcPr>
          <w:p w14:paraId="52AB76F0" w14:textId="77777777" w:rsidR="001740BD" w:rsidRDefault="001740BD" w:rsidP="00274C27">
            <w:pPr>
              <w:cnfStyle w:val="000000100000" w:firstRow="0" w:lastRow="0" w:firstColumn="0" w:lastColumn="0" w:oddVBand="0" w:evenVBand="0" w:oddHBand="1" w:evenHBand="0" w:firstRowFirstColumn="0" w:firstRowLastColumn="0" w:lastRowFirstColumn="0" w:lastRowLastColumn="0"/>
            </w:pPr>
            <w:r w:rsidRPr="00296214">
              <w:rPr>
                <w:color w:val="7030A0"/>
              </w:rPr>
              <w:t>24T bevel gear</w:t>
            </w:r>
          </w:p>
        </w:tc>
        <w:tc>
          <w:tcPr>
            <w:tcW w:w="2254" w:type="dxa"/>
          </w:tcPr>
          <w:p w14:paraId="16FEAA4F" w14:textId="77777777" w:rsidR="001740BD" w:rsidRDefault="001740BD" w:rsidP="00274C27">
            <w:pPr>
              <w:cnfStyle w:val="000000100000" w:firstRow="0" w:lastRow="0" w:firstColumn="0" w:lastColumn="0" w:oddVBand="0" w:evenVBand="0" w:oddHBand="1" w:evenHBand="0" w:firstRowFirstColumn="0" w:firstRowLastColumn="0" w:lastRowFirstColumn="0" w:lastRowLastColumn="0"/>
            </w:pPr>
            <w:r w:rsidRPr="00296214">
              <w:rPr>
                <w:color w:val="4F81BD" w:themeColor="accent1"/>
              </w:rPr>
              <w:t>36T spur gear</w:t>
            </w:r>
          </w:p>
        </w:tc>
      </w:tr>
      <w:tr w:rsidR="001740BD" w14:paraId="1328C263" w14:textId="77777777" w:rsidTr="001740BD">
        <w:tc>
          <w:tcPr>
            <w:cnfStyle w:val="001000000000" w:firstRow="0" w:lastRow="0" w:firstColumn="1" w:lastColumn="0" w:oddVBand="0" w:evenVBand="0" w:oddHBand="0" w:evenHBand="0" w:firstRowFirstColumn="0" w:firstRowLastColumn="0" w:lastRowFirstColumn="0" w:lastRowLastColumn="0"/>
            <w:tcW w:w="2254" w:type="dxa"/>
          </w:tcPr>
          <w:p w14:paraId="00E91543" w14:textId="77777777" w:rsidR="001740BD" w:rsidRPr="00296214" w:rsidRDefault="001740BD" w:rsidP="00274C27">
            <w:pPr>
              <w:rPr>
                <w:color w:val="F79646" w:themeColor="accent6"/>
              </w:rPr>
            </w:pPr>
            <w:r w:rsidRPr="00296214">
              <w:rPr>
                <w:color w:val="7030A0"/>
              </w:rPr>
              <w:t>24T bevel gear</w:t>
            </w:r>
          </w:p>
        </w:tc>
        <w:tc>
          <w:tcPr>
            <w:tcW w:w="2254" w:type="dxa"/>
          </w:tcPr>
          <w:p w14:paraId="08E161F7" w14:textId="77777777" w:rsidR="001740BD" w:rsidRDefault="001740BD" w:rsidP="00274C27">
            <w:pPr>
              <w:jc w:val="center"/>
              <w:cnfStyle w:val="000000000000" w:firstRow="0" w:lastRow="0" w:firstColumn="0" w:lastColumn="0" w:oddVBand="0" w:evenVBand="0" w:oddHBand="0" w:evenHBand="0" w:firstRowFirstColumn="0" w:firstRowLastColumn="0" w:lastRowFirstColumn="0" w:lastRowLastColumn="0"/>
            </w:pPr>
            <w:r w:rsidRPr="00296214">
              <w:rPr>
                <w:color w:val="92D050"/>
              </w:rPr>
              <w:t>24T bevel gear</w:t>
            </w:r>
          </w:p>
        </w:tc>
        <w:tc>
          <w:tcPr>
            <w:tcW w:w="2254" w:type="dxa"/>
          </w:tcPr>
          <w:p w14:paraId="4978042B" w14:textId="77777777" w:rsidR="001740BD" w:rsidRPr="00296214" w:rsidRDefault="001740BD" w:rsidP="00274C27">
            <w:pPr>
              <w:jc w:val="center"/>
              <w:cnfStyle w:val="000000000000" w:firstRow="0" w:lastRow="0" w:firstColumn="0" w:lastColumn="0" w:oddVBand="0" w:evenVBand="0" w:oddHBand="0" w:evenHBand="0" w:firstRowFirstColumn="0" w:firstRowLastColumn="0" w:lastRowFirstColumn="0" w:lastRowLastColumn="0"/>
              <w:rPr>
                <w:color w:val="7030A0"/>
              </w:rPr>
            </w:pPr>
            <w:r>
              <w:rPr>
                <w:color w:val="7030A0"/>
              </w:rPr>
              <w:t>-</w:t>
            </w:r>
          </w:p>
        </w:tc>
        <w:tc>
          <w:tcPr>
            <w:tcW w:w="2254" w:type="dxa"/>
          </w:tcPr>
          <w:p w14:paraId="1C44B6E2" w14:textId="77777777" w:rsidR="001740BD" w:rsidRDefault="001740BD" w:rsidP="00274C27">
            <w:pPr>
              <w:cnfStyle w:val="000000000000" w:firstRow="0" w:lastRow="0" w:firstColumn="0" w:lastColumn="0" w:oddVBand="0" w:evenVBand="0" w:oddHBand="0" w:evenHBand="0" w:firstRowFirstColumn="0" w:firstRowLastColumn="0" w:lastRowFirstColumn="0" w:lastRowLastColumn="0"/>
            </w:pPr>
            <w:r w:rsidRPr="00464F7C">
              <w:rPr>
                <w:color w:val="5F497A" w:themeColor="accent4" w:themeShade="BF"/>
              </w:rPr>
              <w:t>12T spur gear</w:t>
            </w:r>
          </w:p>
        </w:tc>
      </w:tr>
      <w:tr w:rsidR="001740BD" w14:paraId="61D5AA68" w14:textId="77777777" w:rsidTr="00174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DB611FB" w14:textId="77777777" w:rsidR="001740BD" w:rsidRDefault="001740BD" w:rsidP="00274C27">
            <w:r w:rsidRPr="00464F7C">
              <w:rPr>
                <w:color w:val="5F497A" w:themeColor="accent4" w:themeShade="BF"/>
              </w:rPr>
              <w:t>12T spur gear</w:t>
            </w:r>
          </w:p>
        </w:tc>
        <w:tc>
          <w:tcPr>
            <w:tcW w:w="2254" w:type="dxa"/>
          </w:tcPr>
          <w:p w14:paraId="6CDC7EA2" w14:textId="77777777" w:rsidR="001740BD" w:rsidRDefault="001740BD" w:rsidP="00274C27">
            <w:pPr>
              <w:jc w:val="center"/>
              <w:cnfStyle w:val="000000100000" w:firstRow="0" w:lastRow="0" w:firstColumn="0" w:lastColumn="0" w:oddVBand="0" w:evenVBand="0" w:oddHBand="1" w:evenHBand="0" w:firstRowFirstColumn="0" w:firstRowLastColumn="0" w:lastRowFirstColumn="0" w:lastRowLastColumn="0"/>
            </w:pPr>
            <w:r>
              <w:t>-</w:t>
            </w:r>
          </w:p>
        </w:tc>
        <w:tc>
          <w:tcPr>
            <w:tcW w:w="2254" w:type="dxa"/>
          </w:tcPr>
          <w:p w14:paraId="61F2EC62" w14:textId="77777777" w:rsidR="001740BD" w:rsidRDefault="001740BD" w:rsidP="00274C27">
            <w:pPr>
              <w:cnfStyle w:val="000000100000" w:firstRow="0" w:lastRow="0" w:firstColumn="0" w:lastColumn="0" w:oddVBand="0" w:evenVBand="0" w:oddHBand="1" w:evenHBand="0" w:firstRowFirstColumn="0" w:firstRowLastColumn="0" w:lastRowFirstColumn="0" w:lastRowLastColumn="0"/>
            </w:pPr>
            <w:r w:rsidRPr="00464F7C">
              <w:rPr>
                <w:color w:val="1F497D" w:themeColor="text2"/>
              </w:rPr>
              <w:t>36T spur gear</w:t>
            </w:r>
          </w:p>
        </w:tc>
        <w:tc>
          <w:tcPr>
            <w:tcW w:w="2254" w:type="dxa"/>
          </w:tcPr>
          <w:p w14:paraId="3F635C38" w14:textId="77777777" w:rsidR="001740BD" w:rsidRPr="00296214" w:rsidRDefault="001740BD" w:rsidP="00274C27">
            <w:pPr>
              <w:cnfStyle w:val="000000100000" w:firstRow="0" w:lastRow="0" w:firstColumn="0" w:lastColumn="0" w:oddVBand="0" w:evenVBand="0" w:oddHBand="1" w:evenHBand="0" w:firstRowFirstColumn="0" w:firstRowLastColumn="0" w:lastRowFirstColumn="0" w:lastRowLastColumn="0"/>
              <w:rPr>
                <w:color w:val="5F497A" w:themeColor="accent4" w:themeShade="BF"/>
              </w:rPr>
            </w:pPr>
            <w:r w:rsidRPr="00296214">
              <w:rPr>
                <w:color w:val="7030A0"/>
              </w:rPr>
              <w:t>24T bevel gear</w:t>
            </w:r>
          </w:p>
        </w:tc>
      </w:tr>
      <w:tr w:rsidR="001740BD" w14:paraId="4D49CF3C" w14:textId="77777777" w:rsidTr="001740BD">
        <w:tc>
          <w:tcPr>
            <w:cnfStyle w:val="001000000000" w:firstRow="0" w:lastRow="0" w:firstColumn="1" w:lastColumn="0" w:oddVBand="0" w:evenVBand="0" w:oddHBand="0" w:evenHBand="0" w:firstRowFirstColumn="0" w:firstRowLastColumn="0" w:lastRowFirstColumn="0" w:lastRowLastColumn="0"/>
            <w:tcW w:w="2254" w:type="dxa"/>
          </w:tcPr>
          <w:p w14:paraId="5CF73E5B" w14:textId="77777777" w:rsidR="001740BD" w:rsidRDefault="001740BD" w:rsidP="00274C27">
            <w:r w:rsidRPr="00464F7C">
              <w:rPr>
                <w:color w:val="1F497D" w:themeColor="text2"/>
              </w:rPr>
              <w:t>36T spur gear</w:t>
            </w:r>
          </w:p>
        </w:tc>
        <w:tc>
          <w:tcPr>
            <w:tcW w:w="2254" w:type="dxa"/>
          </w:tcPr>
          <w:p w14:paraId="14201C73" w14:textId="77777777" w:rsidR="001740BD" w:rsidRDefault="001740BD" w:rsidP="00274C27">
            <w:pPr>
              <w:cnfStyle w:val="000000000000" w:firstRow="0" w:lastRow="0" w:firstColumn="0" w:lastColumn="0" w:oddVBand="0" w:evenVBand="0" w:oddHBand="0" w:evenHBand="0" w:firstRowFirstColumn="0" w:firstRowLastColumn="0" w:lastRowFirstColumn="0" w:lastRowLastColumn="0"/>
            </w:pPr>
            <w:r w:rsidRPr="00464F7C">
              <w:rPr>
                <w:color w:val="5F497A" w:themeColor="accent4" w:themeShade="BF"/>
              </w:rPr>
              <w:t>12T spur gear</w:t>
            </w:r>
          </w:p>
        </w:tc>
        <w:tc>
          <w:tcPr>
            <w:tcW w:w="2254" w:type="dxa"/>
          </w:tcPr>
          <w:p w14:paraId="2EF03721" w14:textId="77777777" w:rsidR="001740BD" w:rsidRDefault="001740BD" w:rsidP="00274C27">
            <w:pPr>
              <w:jc w:val="center"/>
              <w:cnfStyle w:val="000000000000" w:firstRow="0" w:lastRow="0" w:firstColumn="0" w:lastColumn="0" w:oddVBand="0" w:evenVBand="0" w:oddHBand="0" w:evenHBand="0" w:firstRowFirstColumn="0" w:firstRowLastColumn="0" w:lastRowFirstColumn="0" w:lastRowLastColumn="0"/>
            </w:pPr>
            <w:r>
              <w:t>-</w:t>
            </w:r>
          </w:p>
        </w:tc>
        <w:tc>
          <w:tcPr>
            <w:tcW w:w="2254" w:type="dxa"/>
          </w:tcPr>
          <w:p w14:paraId="507FAE2D" w14:textId="77777777" w:rsidR="001740BD" w:rsidRDefault="001740BD" w:rsidP="00274C27">
            <w:pPr>
              <w:cnfStyle w:val="000000000000" w:firstRow="0" w:lastRow="0" w:firstColumn="0" w:lastColumn="0" w:oddVBand="0" w:evenVBand="0" w:oddHBand="0" w:evenHBand="0" w:firstRowFirstColumn="0" w:firstRowLastColumn="0" w:lastRowFirstColumn="0" w:lastRowLastColumn="0"/>
            </w:pPr>
            <w:r w:rsidRPr="00464F7C">
              <w:rPr>
                <w:color w:val="FF0000"/>
              </w:rPr>
              <w:t>24T spur gear</w:t>
            </w:r>
          </w:p>
        </w:tc>
      </w:tr>
      <w:tr w:rsidR="001740BD" w14:paraId="6852C021" w14:textId="77777777" w:rsidTr="00174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3A0174D" w14:textId="77777777" w:rsidR="001740BD" w:rsidRDefault="001740BD" w:rsidP="00274C27">
            <w:r w:rsidRPr="00464F7C">
              <w:rPr>
                <w:color w:val="FF0000"/>
              </w:rPr>
              <w:t>24T spur gear</w:t>
            </w:r>
          </w:p>
        </w:tc>
        <w:tc>
          <w:tcPr>
            <w:tcW w:w="2254" w:type="dxa"/>
          </w:tcPr>
          <w:p w14:paraId="4FAAAB08" w14:textId="77777777" w:rsidR="001740BD" w:rsidRDefault="001740BD" w:rsidP="00274C27">
            <w:pPr>
              <w:jc w:val="center"/>
              <w:cnfStyle w:val="000000100000" w:firstRow="0" w:lastRow="0" w:firstColumn="0" w:lastColumn="0" w:oddVBand="0" w:evenVBand="0" w:oddHBand="1" w:evenHBand="0" w:firstRowFirstColumn="0" w:firstRowLastColumn="0" w:lastRowFirstColumn="0" w:lastRowLastColumn="0"/>
            </w:pPr>
            <w:r>
              <w:t>-</w:t>
            </w:r>
          </w:p>
        </w:tc>
        <w:tc>
          <w:tcPr>
            <w:tcW w:w="2254" w:type="dxa"/>
          </w:tcPr>
          <w:p w14:paraId="61702560" w14:textId="77777777" w:rsidR="001740BD" w:rsidRDefault="001740BD" w:rsidP="00274C27">
            <w:pPr>
              <w:cnfStyle w:val="000000100000" w:firstRow="0" w:lastRow="0" w:firstColumn="0" w:lastColumn="0" w:oddVBand="0" w:evenVBand="0" w:oddHBand="1" w:evenHBand="0" w:firstRowFirstColumn="0" w:firstRowLastColumn="0" w:lastRowFirstColumn="0" w:lastRowLastColumn="0"/>
            </w:pPr>
            <w:r>
              <w:t>48T spur gear</w:t>
            </w:r>
          </w:p>
        </w:tc>
        <w:tc>
          <w:tcPr>
            <w:tcW w:w="2254" w:type="dxa"/>
          </w:tcPr>
          <w:p w14:paraId="2656BB0E" w14:textId="77777777" w:rsidR="001740BD" w:rsidRDefault="001740BD" w:rsidP="00274C27">
            <w:pPr>
              <w:cnfStyle w:val="000000100000" w:firstRow="0" w:lastRow="0" w:firstColumn="0" w:lastColumn="0" w:oddVBand="0" w:evenVBand="0" w:oddHBand="1" w:evenHBand="0" w:firstRowFirstColumn="0" w:firstRowLastColumn="0" w:lastRowFirstColumn="0" w:lastRowLastColumn="0"/>
            </w:pPr>
            <w:r w:rsidRPr="00464F7C">
              <w:rPr>
                <w:color w:val="1F497D" w:themeColor="text2"/>
              </w:rPr>
              <w:t>36T spur gear</w:t>
            </w:r>
          </w:p>
        </w:tc>
      </w:tr>
      <w:tr w:rsidR="001740BD" w14:paraId="7FEF4A9B" w14:textId="77777777" w:rsidTr="001740BD">
        <w:tc>
          <w:tcPr>
            <w:cnfStyle w:val="001000000000" w:firstRow="0" w:lastRow="0" w:firstColumn="1" w:lastColumn="0" w:oddVBand="0" w:evenVBand="0" w:oddHBand="0" w:evenHBand="0" w:firstRowFirstColumn="0" w:firstRowLastColumn="0" w:lastRowFirstColumn="0" w:lastRowLastColumn="0"/>
            <w:tcW w:w="2254" w:type="dxa"/>
          </w:tcPr>
          <w:p w14:paraId="49A1AD18" w14:textId="77777777" w:rsidR="001740BD" w:rsidRDefault="001740BD" w:rsidP="00274C27">
            <w:r>
              <w:t>48T spur gear</w:t>
            </w:r>
          </w:p>
        </w:tc>
        <w:tc>
          <w:tcPr>
            <w:tcW w:w="2254" w:type="dxa"/>
          </w:tcPr>
          <w:p w14:paraId="5A7A5C44" w14:textId="77777777" w:rsidR="001740BD" w:rsidRDefault="001740BD" w:rsidP="00274C27">
            <w:pPr>
              <w:cnfStyle w:val="000000000000" w:firstRow="0" w:lastRow="0" w:firstColumn="0" w:lastColumn="0" w:oddVBand="0" w:evenVBand="0" w:oddHBand="0" w:evenHBand="0" w:firstRowFirstColumn="0" w:firstRowLastColumn="0" w:lastRowFirstColumn="0" w:lastRowLastColumn="0"/>
            </w:pPr>
            <w:r w:rsidRPr="00464F7C">
              <w:rPr>
                <w:color w:val="FF0000"/>
              </w:rPr>
              <w:t>24T spur gear</w:t>
            </w:r>
          </w:p>
        </w:tc>
        <w:tc>
          <w:tcPr>
            <w:tcW w:w="2254" w:type="dxa"/>
          </w:tcPr>
          <w:p w14:paraId="233281C9" w14:textId="77777777" w:rsidR="001740BD" w:rsidRDefault="001740BD" w:rsidP="00274C27">
            <w:pPr>
              <w:jc w:val="center"/>
              <w:cnfStyle w:val="000000000000" w:firstRow="0" w:lastRow="0" w:firstColumn="0" w:lastColumn="0" w:oddVBand="0" w:evenVBand="0" w:oddHBand="0" w:evenHBand="0" w:firstRowFirstColumn="0" w:firstRowLastColumn="0" w:lastRowFirstColumn="0" w:lastRowLastColumn="0"/>
            </w:pPr>
            <w:r>
              <w:t>-</w:t>
            </w:r>
          </w:p>
        </w:tc>
        <w:tc>
          <w:tcPr>
            <w:tcW w:w="2254" w:type="dxa"/>
          </w:tcPr>
          <w:p w14:paraId="63A9B0C4" w14:textId="77777777" w:rsidR="001740BD" w:rsidRDefault="001740BD" w:rsidP="00274C27">
            <w:pPr>
              <w:jc w:val="center"/>
              <w:cnfStyle w:val="000000000000" w:firstRow="0" w:lastRow="0" w:firstColumn="0" w:lastColumn="0" w:oddVBand="0" w:evenVBand="0" w:oddHBand="0" w:evenHBand="0" w:firstRowFirstColumn="0" w:firstRowLastColumn="0" w:lastRowFirstColumn="0" w:lastRowLastColumn="0"/>
            </w:pPr>
            <w:r>
              <w:t>-</w:t>
            </w:r>
          </w:p>
        </w:tc>
      </w:tr>
    </w:tbl>
    <w:p w14:paraId="130128AE" w14:textId="1BDB4F4A" w:rsidR="001740BD" w:rsidRDefault="001740BD" w:rsidP="004D6646">
      <w:pPr>
        <w:widowControl/>
        <w:autoSpaceDE w:val="0"/>
        <w:autoSpaceDN w:val="0"/>
        <w:adjustRightInd w:val="0"/>
        <w:spacing w:after="0" w:line="240" w:lineRule="auto"/>
        <w:jc w:val="left"/>
      </w:pPr>
    </w:p>
    <w:p w14:paraId="477D8035" w14:textId="34AC3F2E" w:rsidR="001740BD" w:rsidRDefault="001740BD" w:rsidP="004D6646">
      <w:pPr>
        <w:widowControl/>
        <w:autoSpaceDE w:val="0"/>
        <w:autoSpaceDN w:val="0"/>
        <w:adjustRightInd w:val="0"/>
        <w:spacing w:after="0" w:line="240" w:lineRule="auto"/>
        <w:jc w:val="left"/>
      </w:pPr>
    </w:p>
    <w:p w14:paraId="4F009DF4" w14:textId="65B8761A" w:rsidR="001740BD" w:rsidRDefault="001740BD" w:rsidP="004D6646">
      <w:pPr>
        <w:widowControl/>
        <w:autoSpaceDE w:val="0"/>
        <w:autoSpaceDN w:val="0"/>
        <w:adjustRightInd w:val="0"/>
        <w:spacing w:after="0" w:line="240" w:lineRule="auto"/>
        <w:jc w:val="left"/>
      </w:pPr>
    </w:p>
    <w:p w14:paraId="7097A2D4" w14:textId="044E81A0" w:rsidR="001740BD" w:rsidRDefault="001740BD" w:rsidP="004D6646">
      <w:pPr>
        <w:widowControl/>
        <w:autoSpaceDE w:val="0"/>
        <w:autoSpaceDN w:val="0"/>
        <w:adjustRightInd w:val="0"/>
        <w:spacing w:after="0" w:line="240" w:lineRule="auto"/>
        <w:jc w:val="left"/>
      </w:pPr>
    </w:p>
    <w:p w14:paraId="52CF8C19" w14:textId="7F3E8507" w:rsidR="001740BD" w:rsidRDefault="001740BD" w:rsidP="004D6646">
      <w:pPr>
        <w:widowControl/>
        <w:autoSpaceDE w:val="0"/>
        <w:autoSpaceDN w:val="0"/>
        <w:adjustRightInd w:val="0"/>
        <w:spacing w:after="0" w:line="240" w:lineRule="auto"/>
        <w:jc w:val="left"/>
      </w:pPr>
    </w:p>
    <w:p w14:paraId="1C82579B" w14:textId="18C1753D" w:rsidR="001740BD" w:rsidRDefault="001740BD" w:rsidP="004D6646">
      <w:pPr>
        <w:widowControl/>
        <w:autoSpaceDE w:val="0"/>
        <w:autoSpaceDN w:val="0"/>
        <w:adjustRightInd w:val="0"/>
        <w:spacing w:after="0" w:line="240" w:lineRule="auto"/>
        <w:jc w:val="left"/>
      </w:pPr>
      <w:r>
        <w:t>The gear train efficiency has to be determined based on the number of meshing gears. The equation below will be used to determine the efficiency.</w:t>
      </w:r>
    </w:p>
    <w:p w14:paraId="50BB5C75" w14:textId="77777777" w:rsidR="001740BD" w:rsidRDefault="001740BD" w:rsidP="004D6646">
      <w:pPr>
        <w:widowControl/>
        <w:autoSpaceDE w:val="0"/>
        <w:autoSpaceDN w:val="0"/>
        <w:adjustRightInd w:val="0"/>
        <w:spacing w:after="0" w:line="240" w:lineRule="auto"/>
        <w:jc w:val="left"/>
      </w:pPr>
    </w:p>
    <w:p w14:paraId="4073A71B" w14:textId="08F6140E" w:rsidR="001740BD" w:rsidRDefault="001740BD" w:rsidP="004D6646">
      <w:pPr>
        <w:widowControl/>
        <w:autoSpaceDE w:val="0"/>
        <w:autoSpaceDN w:val="0"/>
        <w:adjustRightInd w:val="0"/>
        <w:spacing w:after="0" w:line="240" w:lineRule="auto"/>
        <w:jc w:val="left"/>
      </w:pPr>
    </w:p>
    <w:p w14:paraId="556BBB6A" w14:textId="77777777" w:rsidR="001740BD" w:rsidRDefault="001740BD" w:rsidP="001740BD">
      <w:pPr>
        <w:keepNext/>
        <w:widowControl/>
        <w:autoSpaceDE w:val="0"/>
        <w:autoSpaceDN w:val="0"/>
        <w:adjustRightInd w:val="0"/>
        <w:spacing w:after="0" w:line="240" w:lineRule="auto"/>
        <w:jc w:val="left"/>
      </w:pPr>
      <w:r>
        <w:rPr>
          <w:noProof/>
        </w:rPr>
        <w:drawing>
          <wp:inline distT="0" distB="0" distL="0" distR="0" wp14:anchorId="54A988BE" wp14:editId="06EFB0FA">
            <wp:extent cx="2828571" cy="857143"/>
            <wp:effectExtent l="0" t="0" r="0" b="635"/>
            <wp:docPr id="685036964" name="Picture 685036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28571" cy="857143"/>
                    </a:xfrm>
                    <a:prstGeom prst="rect">
                      <a:avLst/>
                    </a:prstGeom>
                  </pic:spPr>
                </pic:pic>
              </a:graphicData>
            </a:graphic>
          </wp:inline>
        </w:drawing>
      </w:r>
    </w:p>
    <w:p w14:paraId="636C1222" w14:textId="62F1977F" w:rsidR="001740BD" w:rsidRDefault="001740BD" w:rsidP="001740BD">
      <w:pPr>
        <w:pStyle w:val="Caption"/>
        <w:jc w:val="left"/>
      </w:pPr>
      <w:r>
        <w:t xml:space="preserve">Figure </w:t>
      </w:r>
      <w:r>
        <w:fldChar w:fldCharType="begin"/>
      </w:r>
      <w:r>
        <w:instrText xml:space="preserve"> SEQ Figure \* ARABIC </w:instrText>
      </w:r>
      <w:r>
        <w:fldChar w:fldCharType="separate"/>
      </w:r>
      <w:r w:rsidR="00BA73AE">
        <w:rPr>
          <w:noProof/>
        </w:rPr>
        <w:t>23</w:t>
      </w:r>
      <w:r>
        <w:fldChar w:fldCharType="end"/>
      </w:r>
      <w:r>
        <w:t>: Efficiency equation</w:t>
      </w:r>
    </w:p>
    <w:p w14:paraId="52019447" w14:textId="21A24921" w:rsidR="001740BD" w:rsidRDefault="001740BD" w:rsidP="001740BD"/>
    <w:p w14:paraId="2A264AB9" w14:textId="58132E6A" w:rsidR="00997AFF" w:rsidRDefault="001740BD" w:rsidP="001740BD">
      <w:r>
        <w:t xml:space="preserve">Here’s a table below </w:t>
      </w:r>
      <w:r w:rsidR="00997AFF">
        <w:t>showing which gears are meshing.</w:t>
      </w:r>
    </w:p>
    <w:tbl>
      <w:tblPr>
        <w:tblStyle w:val="GridTable4"/>
        <w:tblW w:w="0" w:type="auto"/>
        <w:tblLook w:val="04A0" w:firstRow="1" w:lastRow="0" w:firstColumn="1" w:lastColumn="0" w:noHBand="0" w:noVBand="1"/>
      </w:tblPr>
      <w:tblGrid>
        <w:gridCol w:w="4508"/>
        <w:gridCol w:w="4508"/>
      </w:tblGrid>
      <w:tr w:rsidR="00997AFF" w14:paraId="6C3AE3DF" w14:textId="77777777" w:rsidTr="00274C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B844BC2" w14:textId="77777777" w:rsidR="00997AFF" w:rsidRDefault="00997AFF" w:rsidP="00274C27"/>
        </w:tc>
        <w:tc>
          <w:tcPr>
            <w:tcW w:w="4508" w:type="dxa"/>
          </w:tcPr>
          <w:p w14:paraId="3D5B222D" w14:textId="77777777" w:rsidR="00997AFF" w:rsidRDefault="00997AFF" w:rsidP="00274C27">
            <w:pPr>
              <w:cnfStyle w:val="100000000000" w:firstRow="1" w:lastRow="0" w:firstColumn="0" w:lastColumn="0" w:oddVBand="0" w:evenVBand="0" w:oddHBand="0" w:evenHBand="0" w:firstRowFirstColumn="0" w:firstRowLastColumn="0" w:lastRowFirstColumn="0" w:lastRowLastColumn="0"/>
            </w:pPr>
            <w:r>
              <w:t>Meshing gears</w:t>
            </w:r>
          </w:p>
        </w:tc>
      </w:tr>
      <w:tr w:rsidR="00997AFF" w14:paraId="682C7FAE" w14:textId="77777777" w:rsidTr="00274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A44E5D0" w14:textId="77777777" w:rsidR="00997AFF" w:rsidRDefault="00997AFF" w:rsidP="00274C27">
            <w:r>
              <w:t>Mesh 1</w:t>
            </w:r>
          </w:p>
        </w:tc>
        <w:tc>
          <w:tcPr>
            <w:tcW w:w="4508" w:type="dxa"/>
          </w:tcPr>
          <w:p w14:paraId="30312385" w14:textId="77777777" w:rsidR="00997AFF" w:rsidRDefault="00997AFF" w:rsidP="00274C27">
            <w:pPr>
              <w:cnfStyle w:val="000000100000" w:firstRow="0" w:lastRow="0" w:firstColumn="0" w:lastColumn="0" w:oddVBand="0" w:evenVBand="0" w:oddHBand="1" w:evenHBand="0" w:firstRowFirstColumn="0" w:firstRowLastColumn="0" w:lastRowFirstColumn="0" w:lastRowLastColumn="0"/>
            </w:pPr>
            <w:r>
              <w:t>12T spur gear with 36T spur gear</w:t>
            </w:r>
          </w:p>
        </w:tc>
      </w:tr>
      <w:tr w:rsidR="00997AFF" w14:paraId="677128CC" w14:textId="77777777" w:rsidTr="00274C27">
        <w:tc>
          <w:tcPr>
            <w:cnfStyle w:val="001000000000" w:firstRow="0" w:lastRow="0" w:firstColumn="1" w:lastColumn="0" w:oddVBand="0" w:evenVBand="0" w:oddHBand="0" w:evenHBand="0" w:firstRowFirstColumn="0" w:firstRowLastColumn="0" w:lastRowFirstColumn="0" w:lastRowLastColumn="0"/>
            <w:tcW w:w="4508" w:type="dxa"/>
          </w:tcPr>
          <w:p w14:paraId="0E2B124D" w14:textId="77777777" w:rsidR="00997AFF" w:rsidRDefault="00997AFF" w:rsidP="00274C27">
            <w:r>
              <w:t>Mesh 2</w:t>
            </w:r>
          </w:p>
        </w:tc>
        <w:tc>
          <w:tcPr>
            <w:tcW w:w="4508" w:type="dxa"/>
          </w:tcPr>
          <w:p w14:paraId="2569D084" w14:textId="77777777" w:rsidR="00997AFF" w:rsidRDefault="00997AFF" w:rsidP="00274C27">
            <w:pPr>
              <w:cnfStyle w:val="000000000000" w:firstRow="0" w:lastRow="0" w:firstColumn="0" w:lastColumn="0" w:oddVBand="0" w:evenVBand="0" w:oddHBand="0" w:evenHBand="0" w:firstRowFirstColumn="0" w:firstRowLastColumn="0" w:lastRowFirstColumn="0" w:lastRowLastColumn="0"/>
            </w:pPr>
            <w:r>
              <w:t>24T bevel gear with 24T bevel gear</w:t>
            </w:r>
          </w:p>
        </w:tc>
      </w:tr>
      <w:tr w:rsidR="00997AFF" w14:paraId="4CD5344F" w14:textId="77777777" w:rsidTr="00274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B3719EF" w14:textId="77777777" w:rsidR="00997AFF" w:rsidRDefault="00997AFF" w:rsidP="00274C27">
            <w:r>
              <w:t>Mesh 3</w:t>
            </w:r>
          </w:p>
        </w:tc>
        <w:tc>
          <w:tcPr>
            <w:tcW w:w="4508" w:type="dxa"/>
          </w:tcPr>
          <w:p w14:paraId="0BEAE162" w14:textId="77777777" w:rsidR="00997AFF" w:rsidRDefault="00997AFF" w:rsidP="00274C27">
            <w:pPr>
              <w:cnfStyle w:val="000000100000" w:firstRow="0" w:lastRow="0" w:firstColumn="0" w:lastColumn="0" w:oddVBand="0" w:evenVBand="0" w:oddHBand="1" w:evenHBand="0" w:firstRowFirstColumn="0" w:firstRowLastColumn="0" w:lastRowFirstColumn="0" w:lastRowLastColumn="0"/>
            </w:pPr>
            <w:r>
              <w:t>12T spur gear with 36T spur gear</w:t>
            </w:r>
          </w:p>
        </w:tc>
      </w:tr>
      <w:tr w:rsidR="00997AFF" w14:paraId="325F12BD" w14:textId="77777777" w:rsidTr="00274C27">
        <w:tc>
          <w:tcPr>
            <w:cnfStyle w:val="001000000000" w:firstRow="0" w:lastRow="0" w:firstColumn="1" w:lastColumn="0" w:oddVBand="0" w:evenVBand="0" w:oddHBand="0" w:evenHBand="0" w:firstRowFirstColumn="0" w:firstRowLastColumn="0" w:lastRowFirstColumn="0" w:lastRowLastColumn="0"/>
            <w:tcW w:w="4508" w:type="dxa"/>
          </w:tcPr>
          <w:p w14:paraId="2A448E05" w14:textId="77777777" w:rsidR="00997AFF" w:rsidRDefault="00997AFF" w:rsidP="00274C27">
            <w:r>
              <w:t xml:space="preserve">Mesh 4 </w:t>
            </w:r>
          </w:p>
        </w:tc>
        <w:tc>
          <w:tcPr>
            <w:tcW w:w="4508" w:type="dxa"/>
          </w:tcPr>
          <w:p w14:paraId="23092F0F" w14:textId="77777777" w:rsidR="00997AFF" w:rsidRDefault="00997AFF" w:rsidP="00274C27">
            <w:pPr>
              <w:cnfStyle w:val="000000000000" w:firstRow="0" w:lastRow="0" w:firstColumn="0" w:lastColumn="0" w:oddVBand="0" w:evenVBand="0" w:oddHBand="0" w:evenHBand="0" w:firstRowFirstColumn="0" w:firstRowLastColumn="0" w:lastRowFirstColumn="0" w:lastRowLastColumn="0"/>
            </w:pPr>
            <w:r>
              <w:t>24T spur gear with 48T spur gear</w:t>
            </w:r>
          </w:p>
        </w:tc>
      </w:tr>
      <w:tr w:rsidR="00997AFF" w14:paraId="45878DFC" w14:textId="77777777" w:rsidTr="00274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13FF5FA" w14:textId="0FC7CD05" w:rsidR="00997AFF" w:rsidRDefault="00997AFF" w:rsidP="00274C27">
            <w:r>
              <w:t>Mesh 5</w:t>
            </w:r>
          </w:p>
        </w:tc>
        <w:tc>
          <w:tcPr>
            <w:tcW w:w="4508" w:type="dxa"/>
          </w:tcPr>
          <w:p w14:paraId="1DCC6691" w14:textId="06C78166" w:rsidR="00997AFF" w:rsidRDefault="00997AFF" w:rsidP="00274C27">
            <w:pPr>
              <w:cnfStyle w:val="000000100000" w:firstRow="0" w:lastRow="0" w:firstColumn="0" w:lastColumn="0" w:oddVBand="0" w:evenVBand="0" w:oddHBand="1" w:evenHBand="0" w:firstRowFirstColumn="0" w:firstRowLastColumn="0" w:lastRowFirstColumn="0" w:lastRowLastColumn="0"/>
            </w:pPr>
            <w:r>
              <w:t>48T spur gear with 48T spur gear</w:t>
            </w:r>
          </w:p>
        </w:tc>
      </w:tr>
    </w:tbl>
    <w:p w14:paraId="0E4801F4" w14:textId="2F907103" w:rsidR="00997AFF" w:rsidRDefault="00997AFF" w:rsidP="001740BD"/>
    <w:p w14:paraId="0B73BFE7" w14:textId="77777777" w:rsidR="005811BE" w:rsidRDefault="00997AFF" w:rsidP="001740BD">
      <w:r>
        <w:t>The efficiency for each meshing gear is determined. The gear train efficiency is determined by multiplying al</w:t>
      </w:r>
      <w:r w:rsidR="005811BE">
        <w:t xml:space="preserve">l the 5 meshing gears efficiencies, this resulted in a gear train efficiency of </w:t>
      </w:r>
      <w:r w:rsidR="005811BE" w:rsidRPr="005811BE">
        <w:rPr>
          <w:b/>
        </w:rPr>
        <w:t>0.767</w:t>
      </w:r>
      <w:r w:rsidR="005811BE">
        <w:t>.</w:t>
      </w:r>
    </w:p>
    <w:p w14:paraId="534C4A0B" w14:textId="04C08942" w:rsidR="00997AFF" w:rsidRDefault="00997AFF" w:rsidP="001740BD"/>
    <w:p w14:paraId="695E5914" w14:textId="04340812" w:rsidR="005811BE" w:rsidRDefault="005811BE" w:rsidP="001740BD">
      <w:r>
        <w:t xml:space="preserve">Therefore, the gear ratio including the gear train efficiency was determined to be </w:t>
      </w:r>
      <w:r w:rsidRPr="005811BE">
        <w:rPr>
          <w:b/>
        </w:rPr>
        <w:t>13.808</w:t>
      </w:r>
      <w:r>
        <w:t>. This is greater than the required gear train efficiency of 10.671.</w:t>
      </w:r>
    </w:p>
    <w:p w14:paraId="2411CCC4" w14:textId="020DE73E" w:rsidR="005811BE" w:rsidRDefault="005811BE" w:rsidP="001740BD"/>
    <w:p w14:paraId="6A6CD8D0" w14:textId="7BBE6ECC" w:rsidR="00BE7F86" w:rsidRDefault="00BE7F86" w:rsidP="001740BD">
      <w:r>
        <w:t>Now the following has to be determined using the actual gear train ratio:</w:t>
      </w:r>
    </w:p>
    <w:p w14:paraId="53AD840A" w14:textId="334AEB32" w:rsidR="00BE7F86" w:rsidRDefault="00BE7F86" w:rsidP="008D42E3">
      <w:pPr>
        <w:pStyle w:val="ListParagraph"/>
        <w:numPr>
          <w:ilvl w:val="0"/>
          <w:numId w:val="27"/>
        </w:numPr>
      </w:pPr>
      <w:r>
        <w:t>Motor operating current</w:t>
      </w:r>
    </w:p>
    <w:p w14:paraId="5C2DB9ED" w14:textId="51006942" w:rsidR="00BE7F86" w:rsidRDefault="00BE7F86" w:rsidP="008D42E3">
      <w:pPr>
        <w:pStyle w:val="ListParagraph"/>
        <w:numPr>
          <w:ilvl w:val="0"/>
          <w:numId w:val="27"/>
        </w:numPr>
      </w:pPr>
      <w:r>
        <w:t>Motor output torque</w:t>
      </w:r>
    </w:p>
    <w:p w14:paraId="17D2DBDA" w14:textId="01B549E8" w:rsidR="00BE7F86" w:rsidRDefault="00BE7F86" w:rsidP="008D42E3">
      <w:pPr>
        <w:pStyle w:val="ListParagraph"/>
        <w:numPr>
          <w:ilvl w:val="0"/>
          <w:numId w:val="27"/>
        </w:numPr>
      </w:pPr>
      <w:r>
        <w:t>Motor output speed</w:t>
      </w:r>
    </w:p>
    <w:p w14:paraId="22E10A8C" w14:textId="7B2C5F86" w:rsidR="00BE7F86" w:rsidRDefault="00BE7F86" w:rsidP="008D42E3">
      <w:pPr>
        <w:pStyle w:val="ListParagraph"/>
        <w:numPr>
          <w:ilvl w:val="0"/>
          <w:numId w:val="27"/>
        </w:numPr>
      </w:pPr>
      <w:r>
        <w:t>Motor trip time</w:t>
      </w:r>
    </w:p>
    <w:p w14:paraId="5FC91FCB" w14:textId="41D5A97B" w:rsidR="00365BE5" w:rsidRDefault="00365BE5" w:rsidP="00BE7F86"/>
    <w:p w14:paraId="74A47747" w14:textId="205777F6" w:rsidR="00933CE7" w:rsidRDefault="00365BE5" w:rsidP="00BE7F86">
      <w:r>
        <w:t xml:space="preserve">The operating output torque is determined by dividing the required bending moment with the actual gear train ratio. </w:t>
      </w:r>
      <w:r w:rsidR="00933CE7">
        <w:t xml:space="preserve"> Here’s a table showing the results of operating condition</w:t>
      </w:r>
      <w:r w:rsidR="008A6040">
        <w:t>s in comparison to the peak condition.</w:t>
      </w:r>
    </w:p>
    <w:p w14:paraId="56A1E9AA" w14:textId="1C8DFBAC" w:rsidR="008A6040" w:rsidRDefault="008A6040" w:rsidP="00BE7F86"/>
    <w:p w14:paraId="0DFCB1F4" w14:textId="3243A785" w:rsidR="008A6040" w:rsidRDefault="008A6040" w:rsidP="00BE7F86"/>
    <w:p w14:paraId="687E76E6" w14:textId="56A450BC" w:rsidR="008A6040" w:rsidRDefault="008A6040" w:rsidP="00BE7F86"/>
    <w:p w14:paraId="78BA2DCF" w14:textId="197C6586" w:rsidR="008A6040" w:rsidRDefault="008A6040" w:rsidP="00BE7F86"/>
    <w:p w14:paraId="381F22A8" w14:textId="77777777" w:rsidR="008A6040" w:rsidRDefault="008A6040" w:rsidP="00BE7F86"/>
    <w:tbl>
      <w:tblPr>
        <w:tblStyle w:val="GridTable1Light-Accent2"/>
        <w:tblW w:w="0" w:type="auto"/>
        <w:tblLayout w:type="fixed"/>
        <w:tblLook w:val="0000" w:firstRow="0" w:lastRow="0" w:firstColumn="0" w:lastColumn="0" w:noHBand="0" w:noVBand="0"/>
      </w:tblPr>
      <w:tblGrid>
        <w:gridCol w:w="3005"/>
        <w:gridCol w:w="3005"/>
        <w:gridCol w:w="3006"/>
      </w:tblGrid>
      <w:tr w:rsidR="008A6040" w14:paraId="162DEB4F" w14:textId="77777777" w:rsidTr="008A6040">
        <w:tc>
          <w:tcPr>
            <w:tcW w:w="3005" w:type="dxa"/>
          </w:tcPr>
          <w:p w14:paraId="3879C8FD" w14:textId="77777777" w:rsidR="008A6040" w:rsidRDefault="008A6040">
            <w:pPr>
              <w:widowControl/>
              <w:autoSpaceDE w:val="0"/>
              <w:autoSpaceDN w:val="0"/>
              <w:adjustRightInd w:val="0"/>
              <w:spacing w:after="160" w:line="240" w:lineRule="auto"/>
              <w:jc w:val="left"/>
              <w:rPr>
                <w:rFonts w:ascii="Calibri" w:hAnsi="Calibri" w:cs="Calibri"/>
                <w:color w:val="000000"/>
                <w:szCs w:val="22"/>
                <w:lang w:val="en-US"/>
              </w:rPr>
            </w:pPr>
          </w:p>
        </w:tc>
        <w:tc>
          <w:tcPr>
            <w:tcW w:w="3005" w:type="dxa"/>
          </w:tcPr>
          <w:p w14:paraId="3320630F" w14:textId="77777777" w:rsidR="008A6040" w:rsidRDefault="008A6040">
            <w:pPr>
              <w:widowControl/>
              <w:autoSpaceDE w:val="0"/>
              <w:autoSpaceDN w:val="0"/>
              <w:adjustRightInd w:val="0"/>
              <w:spacing w:after="160" w:line="240" w:lineRule="auto"/>
              <w:jc w:val="left"/>
              <w:rPr>
                <w:rFonts w:ascii="Calibri" w:hAnsi="Calibri" w:cs="Calibri"/>
                <w:color w:val="000000"/>
                <w:szCs w:val="22"/>
                <w:lang w:val="en-US"/>
              </w:rPr>
            </w:pPr>
            <w:r>
              <w:rPr>
                <w:rFonts w:ascii="Calibri" w:hAnsi="Calibri" w:cs="Calibri"/>
                <w:b/>
                <w:bCs/>
                <w:color w:val="000000"/>
                <w:szCs w:val="22"/>
                <w:lang w:val="en-ZA"/>
              </w:rPr>
              <w:t>Peak condition</w:t>
            </w:r>
          </w:p>
        </w:tc>
        <w:tc>
          <w:tcPr>
            <w:tcW w:w="3006" w:type="dxa"/>
          </w:tcPr>
          <w:p w14:paraId="7C85056C" w14:textId="77777777" w:rsidR="008A6040" w:rsidRDefault="008A6040">
            <w:pPr>
              <w:widowControl/>
              <w:autoSpaceDE w:val="0"/>
              <w:autoSpaceDN w:val="0"/>
              <w:adjustRightInd w:val="0"/>
              <w:spacing w:after="160" w:line="240" w:lineRule="auto"/>
              <w:jc w:val="left"/>
              <w:rPr>
                <w:rFonts w:ascii="Calibri" w:hAnsi="Calibri"/>
                <w:color w:val="000000"/>
                <w:szCs w:val="22"/>
                <w:lang w:val="en-US"/>
              </w:rPr>
            </w:pPr>
            <w:r>
              <w:rPr>
                <w:rFonts w:ascii="Calibri" w:hAnsi="Calibri"/>
                <w:b/>
                <w:color w:val="000000"/>
                <w:szCs w:val="22"/>
                <w:lang w:val="en-ZA"/>
              </w:rPr>
              <w:t>Actual condition</w:t>
            </w:r>
          </w:p>
        </w:tc>
      </w:tr>
      <w:tr w:rsidR="008A6040" w14:paraId="3A2ECC48" w14:textId="77777777" w:rsidTr="008A6040">
        <w:tc>
          <w:tcPr>
            <w:tcW w:w="3005" w:type="dxa"/>
          </w:tcPr>
          <w:p w14:paraId="7AA8FEE7" w14:textId="77777777" w:rsidR="008A6040" w:rsidRDefault="008A6040">
            <w:pPr>
              <w:widowControl/>
              <w:autoSpaceDE w:val="0"/>
              <w:autoSpaceDN w:val="0"/>
              <w:adjustRightInd w:val="0"/>
              <w:spacing w:after="160" w:line="240" w:lineRule="auto"/>
              <w:jc w:val="left"/>
              <w:rPr>
                <w:rFonts w:ascii="Calibri" w:hAnsi="Calibri"/>
                <w:color w:val="000000"/>
                <w:szCs w:val="22"/>
                <w:lang w:val="en-US"/>
              </w:rPr>
            </w:pPr>
            <w:r>
              <w:rPr>
                <w:rFonts w:ascii="Calibri" w:hAnsi="Calibri"/>
                <w:b/>
                <w:color w:val="000000"/>
                <w:szCs w:val="22"/>
                <w:lang w:val="en-ZA"/>
              </w:rPr>
              <w:t>Current [A]</w:t>
            </w:r>
          </w:p>
        </w:tc>
        <w:tc>
          <w:tcPr>
            <w:tcW w:w="3005" w:type="dxa"/>
          </w:tcPr>
          <w:p w14:paraId="4047CF84" w14:textId="77777777" w:rsidR="008A6040" w:rsidRDefault="008A6040">
            <w:pPr>
              <w:widowControl/>
              <w:autoSpaceDE w:val="0"/>
              <w:autoSpaceDN w:val="0"/>
              <w:adjustRightInd w:val="0"/>
              <w:spacing w:after="160" w:line="240" w:lineRule="auto"/>
              <w:jc w:val="left"/>
              <w:rPr>
                <w:rFonts w:ascii="Calibri" w:hAnsi="Calibri"/>
                <w:color w:val="000000"/>
                <w:szCs w:val="22"/>
                <w:lang w:val="en-US"/>
              </w:rPr>
            </w:pPr>
            <w:r>
              <w:rPr>
                <w:rFonts w:ascii="Calibri" w:hAnsi="Calibri"/>
                <w:color w:val="000000"/>
                <w:szCs w:val="22"/>
                <w:lang w:val="en-ZA"/>
              </w:rPr>
              <w:t>2.936</w:t>
            </w:r>
          </w:p>
        </w:tc>
        <w:tc>
          <w:tcPr>
            <w:tcW w:w="3006" w:type="dxa"/>
          </w:tcPr>
          <w:p w14:paraId="1DF0CE80" w14:textId="77777777" w:rsidR="008A6040" w:rsidRDefault="008A6040">
            <w:pPr>
              <w:widowControl/>
              <w:autoSpaceDE w:val="0"/>
              <w:autoSpaceDN w:val="0"/>
              <w:adjustRightInd w:val="0"/>
              <w:spacing w:after="160" w:line="240" w:lineRule="auto"/>
              <w:jc w:val="left"/>
              <w:rPr>
                <w:rFonts w:ascii="Calibri" w:hAnsi="Calibri"/>
                <w:color w:val="000000"/>
                <w:szCs w:val="22"/>
                <w:lang w:val="en-US"/>
              </w:rPr>
            </w:pPr>
            <w:r>
              <w:rPr>
                <w:rFonts w:ascii="Calibri" w:hAnsi="Calibri"/>
                <w:color w:val="000000"/>
                <w:szCs w:val="22"/>
                <w:lang w:val="en-ZA"/>
              </w:rPr>
              <w:t>1.847</w:t>
            </w:r>
          </w:p>
        </w:tc>
      </w:tr>
      <w:tr w:rsidR="008A6040" w14:paraId="5D0214CC" w14:textId="77777777" w:rsidTr="008A6040">
        <w:tc>
          <w:tcPr>
            <w:tcW w:w="3005" w:type="dxa"/>
          </w:tcPr>
          <w:p w14:paraId="305FC072" w14:textId="77777777" w:rsidR="008A6040" w:rsidRDefault="008A6040">
            <w:pPr>
              <w:widowControl/>
              <w:autoSpaceDE w:val="0"/>
              <w:autoSpaceDN w:val="0"/>
              <w:adjustRightInd w:val="0"/>
              <w:spacing w:after="160" w:line="240" w:lineRule="auto"/>
              <w:jc w:val="left"/>
              <w:rPr>
                <w:rFonts w:ascii="Calibri" w:hAnsi="Calibri"/>
                <w:color w:val="000000"/>
                <w:szCs w:val="22"/>
                <w:lang w:val="en-US"/>
              </w:rPr>
            </w:pPr>
            <w:r>
              <w:rPr>
                <w:rFonts w:ascii="Calibri" w:hAnsi="Calibri"/>
                <w:b/>
                <w:color w:val="000000"/>
                <w:szCs w:val="22"/>
                <w:lang w:val="en-ZA"/>
              </w:rPr>
              <w:t>Output speed [rad/s]</w:t>
            </w:r>
          </w:p>
        </w:tc>
        <w:tc>
          <w:tcPr>
            <w:tcW w:w="3005" w:type="dxa"/>
          </w:tcPr>
          <w:p w14:paraId="6466AA88" w14:textId="77777777" w:rsidR="008A6040" w:rsidRDefault="008A6040">
            <w:pPr>
              <w:widowControl/>
              <w:autoSpaceDE w:val="0"/>
              <w:autoSpaceDN w:val="0"/>
              <w:adjustRightInd w:val="0"/>
              <w:spacing w:after="160" w:line="240" w:lineRule="auto"/>
              <w:jc w:val="left"/>
              <w:rPr>
                <w:rFonts w:ascii="Calibri" w:hAnsi="Calibri"/>
                <w:color w:val="000000"/>
                <w:szCs w:val="22"/>
                <w:lang w:val="en-US"/>
              </w:rPr>
            </w:pPr>
            <w:r>
              <w:rPr>
                <w:rFonts w:ascii="Calibri" w:hAnsi="Calibri"/>
                <w:color w:val="000000"/>
                <w:szCs w:val="22"/>
                <w:lang w:val="en-ZA"/>
              </w:rPr>
              <w:t>11.367</w:t>
            </w:r>
          </w:p>
        </w:tc>
        <w:tc>
          <w:tcPr>
            <w:tcW w:w="3006" w:type="dxa"/>
          </w:tcPr>
          <w:p w14:paraId="51A90A6F" w14:textId="77777777" w:rsidR="008A6040" w:rsidRDefault="008A6040">
            <w:pPr>
              <w:widowControl/>
              <w:autoSpaceDE w:val="0"/>
              <w:autoSpaceDN w:val="0"/>
              <w:adjustRightInd w:val="0"/>
              <w:spacing w:after="160" w:line="240" w:lineRule="auto"/>
              <w:jc w:val="left"/>
              <w:rPr>
                <w:rFonts w:ascii="Calibri" w:hAnsi="Calibri"/>
                <w:color w:val="000000"/>
                <w:szCs w:val="22"/>
                <w:lang w:val="en-US"/>
              </w:rPr>
            </w:pPr>
            <w:r>
              <w:rPr>
                <w:rFonts w:ascii="Calibri" w:hAnsi="Calibri"/>
                <w:color w:val="000000"/>
                <w:szCs w:val="22"/>
                <w:lang w:val="en-ZA"/>
              </w:rPr>
              <w:t>14.537</w:t>
            </w:r>
          </w:p>
        </w:tc>
      </w:tr>
      <w:tr w:rsidR="008A6040" w14:paraId="76E8ABDC" w14:textId="77777777" w:rsidTr="008A6040">
        <w:tc>
          <w:tcPr>
            <w:tcW w:w="3005" w:type="dxa"/>
          </w:tcPr>
          <w:p w14:paraId="33E4B319" w14:textId="77777777" w:rsidR="008A6040" w:rsidRDefault="008A6040">
            <w:pPr>
              <w:widowControl/>
              <w:autoSpaceDE w:val="0"/>
              <w:autoSpaceDN w:val="0"/>
              <w:adjustRightInd w:val="0"/>
              <w:spacing w:after="160" w:line="240" w:lineRule="auto"/>
              <w:jc w:val="left"/>
              <w:rPr>
                <w:rFonts w:ascii="Calibri" w:hAnsi="Calibri"/>
                <w:color w:val="000000"/>
                <w:szCs w:val="22"/>
                <w:lang w:val="en-US"/>
              </w:rPr>
            </w:pPr>
            <w:r>
              <w:rPr>
                <w:rFonts w:ascii="Calibri" w:hAnsi="Calibri"/>
                <w:b/>
                <w:color w:val="000000"/>
                <w:szCs w:val="22"/>
                <w:lang w:val="en-ZA"/>
              </w:rPr>
              <w:t>Output torque [Nm]</w:t>
            </w:r>
          </w:p>
        </w:tc>
        <w:tc>
          <w:tcPr>
            <w:tcW w:w="3005" w:type="dxa"/>
          </w:tcPr>
          <w:p w14:paraId="67B78984" w14:textId="77777777" w:rsidR="008A6040" w:rsidRDefault="008A6040">
            <w:pPr>
              <w:widowControl/>
              <w:autoSpaceDE w:val="0"/>
              <w:autoSpaceDN w:val="0"/>
              <w:adjustRightInd w:val="0"/>
              <w:spacing w:after="160" w:line="240" w:lineRule="auto"/>
              <w:jc w:val="left"/>
              <w:rPr>
                <w:rFonts w:ascii="Calibri" w:hAnsi="Calibri"/>
                <w:color w:val="000000"/>
                <w:szCs w:val="22"/>
                <w:lang w:val="en-US"/>
              </w:rPr>
            </w:pPr>
            <w:r>
              <w:rPr>
                <w:rFonts w:ascii="Calibri" w:hAnsi="Calibri"/>
                <w:color w:val="000000"/>
                <w:szCs w:val="22"/>
                <w:lang w:val="en-ZA"/>
              </w:rPr>
              <w:t>1.211</w:t>
            </w:r>
          </w:p>
        </w:tc>
        <w:tc>
          <w:tcPr>
            <w:tcW w:w="3006" w:type="dxa"/>
          </w:tcPr>
          <w:p w14:paraId="07237914" w14:textId="77777777" w:rsidR="008A6040" w:rsidRDefault="008A6040">
            <w:pPr>
              <w:widowControl/>
              <w:autoSpaceDE w:val="0"/>
              <w:autoSpaceDN w:val="0"/>
              <w:adjustRightInd w:val="0"/>
              <w:spacing w:after="160" w:line="240" w:lineRule="auto"/>
              <w:jc w:val="left"/>
              <w:rPr>
                <w:rFonts w:ascii="Calibri" w:hAnsi="Calibri"/>
                <w:color w:val="000000"/>
                <w:szCs w:val="22"/>
                <w:lang w:val="en-US"/>
              </w:rPr>
            </w:pPr>
            <w:r>
              <w:rPr>
                <w:rFonts w:ascii="Calibri" w:hAnsi="Calibri"/>
                <w:color w:val="000000"/>
                <w:szCs w:val="22"/>
                <w:lang w:val="en-ZA"/>
              </w:rPr>
              <w:t>0.941</w:t>
            </w:r>
          </w:p>
        </w:tc>
      </w:tr>
      <w:tr w:rsidR="008A6040" w14:paraId="51576200" w14:textId="77777777" w:rsidTr="008A6040">
        <w:tc>
          <w:tcPr>
            <w:tcW w:w="3005" w:type="dxa"/>
          </w:tcPr>
          <w:p w14:paraId="57160E95" w14:textId="77777777" w:rsidR="008A6040" w:rsidRDefault="008A6040">
            <w:pPr>
              <w:widowControl/>
              <w:autoSpaceDE w:val="0"/>
              <w:autoSpaceDN w:val="0"/>
              <w:adjustRightInd w:val="0"/>
              <w:spacing w:after="160" w:line="240" w:lineRule="auto"/>
              <w:jc w:val="left"/>
              <w:rPr>
                <w:rFonts w:ascii="Calibri" w:hAnsi="Calibri"/>
                <w:color w:val="000000"/>
                <w:szCs w:val="22"/>
                <w:lang w:val="en-US"/>
              </w:rPr>
            </w:pPr>
            <w:r>
              <w:rPr>
                <w:rFonts w:ascii="Calibri" w:hAnsi="Calibri"/>
                <w:b/>
                <w:color w:val="000000"/>
                <w:szCs w:val="22"/>
                <w:lang w:val="en-ZA"/>
              </w:rPr>
              <w:t>Trip time [s]</w:t>
            </w:r>
          </w:p>
        </w:tc>
        <w:tc>
          <w:tcPr>
            <w:tcW w:w="3005" w:type="dxa"/>
          </w:tcPr>
          <w:p w14:paraId="043A471E" w14:textId="77777777" w:rsidR="008A6040" w:rsidRDefault="008A6040">
            <w:pPr>
              <w:widowControl/>
              <w:autoSpaceDE w:val="0"/>
              <w:autoSpaceDN w:val="0"/>
              <w:adjustRightInd w:val="0"/>
              <w:spacing w:after="160" w:line="240" w:lineRule="auto"/>
              <w:jc w:val="left"/>
              <w:rPr>
                <w:rFonts w:ascii="Calibri" w:hAnsi="Calibri"/>
                <w:color w:val="000000"/>
                <w:szCs w:val="22"/>
                <w:lang w:val="en-US"/>
              </w:rPr>
            </w:pPr>
            <w:r>
              <w:rPr>
                <w:rFonts w:ascii="Calibri" w:hAnsi="Calibri"/>
                <w:color w:val="000000"/>
                <w:szCs w:val="22"/>
                <w:lang w:val="en-ZA"/>
              </w:rPr>
              <w:t>3.091</w:t>
            </w:r>
          </w:p>
        </w:tc>
        <w:tc>
          <w:tcPr>
            <w:tcW w:w="3006" w:type="dxa"/>
          </w:tcPr>
          <w:p w14:paraId="4AC70D55" w14:textId="77777777" w:rsidR="008A6040" w:rsidRDefault="008A6040">
            <w:pPr>
              <w:widowControl/>
              <w:autoSpaceDE w:val="0"/>
              <w:autoSpaceDN w:val="0"/>
              <w:adjustRightInd w:val="0"/>
              <w:spacing w:after="160" w:line="240" w:lineRule="auto"/>
              <w:jc w:val="left"/>
              <w:rPr>
                <w:rFonts w:ascii="Calibri" w:hAnsi="Calibri"/>
                <w:color w:val="000000"/>
                <w:szCs w:val="22"/>
                <w:lang w:val="en-US"/>
              </w:rPr>
            </w:pPr>
            <w:r>
              <w:rPr>
                <w:rFonts w:ascii="Calibri" w:hAnsi="Calibri"/>
                <w:color w:val="000000"/>
                <w:szCs w:val="22"/>
                <w:lang w:val="en-ZA"/>
              </w:rPr>
              <w:t>15.948</w:t>
            </w:r>
          </w:p>
        </w:tc>
      </w:tr>
    </w:tbl>
    <w:p w14:paraId="092938ED" w14:textId="5B265CD9" w:rsidR="001740BD" w:rsidRDefault="001740BD" w:rsidP="004D6646">
      <w:pPr>
        <w:widowControl/>
        <w:autoSpaceDE w:val="0"/>
        <w:autoSpaceDN w:val="0"/>
        <w:adjustRightInd w:val="0"/>
        <w:spacing w:after="0" w:line="240" w:lineRule="auto"/>
        <w:jc w:val="left"/>
      </w:pPr>
    </w:p>
    <w:p w14:paraId="69C4E784" w14:textId="432A658D" w:rsidR="00D74F71" w:rsidRDefault="00D74F71" w:rsidP="004D6646">
      <w:pPr>
        <w:widowControl/>
        <w:autoSpaceDE w:val="0"/>
        <w:autoSpaceDN w:val="0"/>
        <w:adjustRightInd w:val="0"/>
        <w:spacing w:after="0" w:line="240" w:lineRule="auto"/>
        <w:jc w:val="left"/>
        <w:rPr>
          <w:b/>
        </w:rPr>
      </w:pPr>
      <w:r>
        <w:t xml:space="preserve">The gearbox mechanical advantage is the gear train ratio </w:t>
      </w:r>
      <w:r w:rsidRPr="005811BE">
        <w:rPr>
          <w:b/>
        </w:rPr>
        <w:t>13.808</w:t>
      </w:r>
      <w:r>
        <w:rPr>
          <w:b/>
        </w:rPr>
        <w:t>.</w:t>
      </w:r>
    </w:p>
    <w:p w14:paraId="4C86BB6C" w14:textId="67D0F8F8" w:rsidR="00E35449" w:rsidRDefault="00E35449" w:rsidP="004D6646">
      <w:pPr>
        <w:widowControl/>
        <w:autoSpaceDE w:val="0"/>
        <w:autoSpaceDN w:val="0"/>
        <w:adjustRightInd w:val="0"/>
        <w:spacing w:after="0" w:line="240" w:lineRule="auto"/>
        <w:jc w:val="left"/>
      </w:pPr>
    </w:p>
    <w:p w14:paraId="56EC4105" w14:textId="7A0AD2C1" w:rsidR="00E35449" w:rsidRDefault="00E35449" w:rsidP="004D6646">
      <w:pPr>
        <w:widowControl/>
        <w:autoSpaceDE w:val="0"/>
        <w:autoSpaceDN w:val="0"/>
        <w:adjustRightInd w:val="0"/>
        <w:spacing w:after="0" w:line="240" w:lineRule="auto"/>
        <w:jc w:val="left"/>
      </w:pPr>
      <w:r>
        <w:t xml:space="preserve">The strength and the forces of gears is determined in </w:t>
      </w:r>
      <w:r w:rsidRPr="00E35449">
        <w:rPr>
          <w:b/>
        </w:rPr>
        <w:t>section 2.2</w:t>
      </w:r>
      <w:r>
        <w:t xml:space="preserve"> above this.</w:t>
      </w:r>
    </w:p>
    <w:p w14:paraId="0C441F17" w14:textId="2C697B44" w:rsidR="00A51E9D" w:rsidRDefault="00A51E9D" w:rsidP="004D6646">
      <w:pPr>
        <w:widowControl/>
        <w:autoSpaceDE w:val="0"/>
        <w:autoSpaceDN w:val="0"/>
        <w:adjustRightInd w:val="0"/>
        <w:spacing w:after="0" w:line="240" w:lineRule="auto"/>
        <w:jc w:val="left"/>
      </w:pPr>
    </w:p>
    <w:p w14:paraId="25F51D43" w14:textId="77777777" w:rsidR="00A51E9D" w:rsidRDefault="00A51E9D" w:rsidP="00A51E9D">
      <w:pPr>
        <w:keepNext/>
        <w:widowControl/>
        <w:autoSpaceDE w:val="0"/>
        <w:autoSpaceDN w:val="0"/>
        <w:adjustRightInd w:val="0"/>
        <w:spacing w:after="0" w:line="240" w:lineRule="auto"/>
        <w:jc w:val="left"/>
      </w:pPr>
      <w:r>
        <w:rPr>
          <w:noProof/>
        </w:rPr>
        <w:drawing>
          <wp:inline distT="0" distB="0" distL="0" distR="0" wp14:anchorId="1D06C1A5" wp14:editId="2E7FACF7">
            <wp:extent cx="6265545" cy="2442210"/>
            <wp:effectExtent l="0" t="0" r="1905" b="0"/>
            <wp:docPr id="685036965" name="Picture 685036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pacers.PNG"/>
                    <pic:cNvPicPr/>
                  </pic:nvPicPr>
                  <pic:blipFill>
                    <a:blip r:embed="rId21">
                      <a:extLst>
                        <a:ext uri="{28A0092B-C50C-407E-A947-70E740481C1C}">
                          <a14:useLocalDpi xmlns:a14="http://schemas.microsoft.com/office/drawing/2010/main" val="0"/>
                        </a:ext>
                      </a:extLst>
                    </a:blip>
                    <a:stretch>
                      <a:fillRect/>
                    </a:stretch>
                  </pic:blipFill>
                  <pic:spPr>
                    <a:xfrm>
                      <a:off x="0" y="0"/>
                      <a:ext cx="6265545" cy="2442210"/>
                    </a:xfrm>
                    <a:prstGeom prst="rect">
                      <a:avLst/>
                    </a:prstGeom>
                  </pic:spPr>
                </pic:pic>
              </a:graphicData>
            </a:graphic>
          </wp:inline>
        </w:drawing>
      </w:r>
    </w:p>
    <w:p w14:paraId="65AAA53C" w14:textId="76BC0228" w:rsidR="00A51E9D" w:rsidRDefault="00A51E9D" w:rsidP="00A51E9D">
      <w:pPr>
        <w:pStyle w:val="Caption"/>
        <w:jc w:val="left"/>
      </w:pPr>
      <w:r>
        <w:t xml:space="preserve">Figure </w:t>
      </w:r>
      <w:r>
        <w:fldChar w:fldCharType="begin"/>
      </w:r>
      <w:r>
        <w:instrText xml:space="preserve"> SEQ Figure \* ARABIC </w:instrText>
      </w:r>
      <w:r>
        <w:fldChar w:fldCharType="separate"/>
      </w:r>
      <w:r w:rsidR="00BA73AE">
        <w:rPr>
          <w:noProof/>
        </w:rPr>
        <w:t>24</w:t>
      </w:r>
      <w:r>
        <w:fldChar w:fldCharType="end"/>
      </w:r>
      <w:r>
        <w:t>: Gearbox design with all the parts in place</w:t>
      </w:r>
    </w:p>
    <w:p w14:paraId="0458118A" w14:textId="41A59919" w:rsidR="00E02D57" w:rsidRDefault="00E02D57" w:rsidP="00E02D57"/>
    <w:p w14:paraId="08EF363E" w14:textId="5C009A0D" w:rsidR="00E02D57" w:rsidRDefault="00E02D57" w:rsidP="00E02D57"/>
    <w:p w14:paraId="1E22C109" w14:textId="365447B8" w:rsidR="00E02D57" w:rsidRDefault="00E02D57" w:rsidP="00E02D57"/>
    <w:p w14:paraId="5A502254" w14:textId="4F41CB1A" w:rsidR="00E02D57" w:rsidRDefault="00E02D57" w:rsidP="00E02D57"/>
    <w:p w14:paraId="2A199570" w14:textId="3286C03B" w:rsidR="00E02D57" w:rsidRDefault="00E02D57" w:rsidP="00E02D57"/>
    <w:p w14:paraId="76896967" w14:textId="109D89AF" w:rsidR="00E02D57" w:rsidRDefault="00E02D57" w:rsidP="00E02D57"/>
    <w:p w14:paraId="06B7BC65" w14:textId="51C31C8C" w:rsidR="00E02D57" w:rsidRDefault="00E02D57" w:rsidP="00E02D57"/>
    <w:p w14:paraId="452B06FE" w14:textId="1EB819D7" w:rsidR="00E02D57" w:rsidRDefault="00E02D57" w:rsidP="00E02D57"/>
    <w:p w14:paraId="17C3FF3C" w14:textId="55236821" w:rsidR="00E02D57" w:rsidRDefault="00E02D57" w:rsidP="00E02D57"/>
    <w:p w14:paraId="4A5E90D4" w14:textId="28E702DD" w:rsidR="00E02D57" w:rsidRDefault="00E02D57" w:rsidP="00E02D57"/>
    <w:p w14:paraId="416596B3" w14:textId="715336A1" w:rsidR="00E02D57" w:rsidRDefault="00E02D57" w:rsidP="00E02D57"/>
    <w:p w14:paraId="2063A405" w14:textId="29980C17" w:rsidR="00E02D57" w:rsidRDefault="00E02D57" w:rsidP="00E02D57"/>
    <w:p w14:paraId="491491A4" w14:textId="35241EC4" w:rsidR="00E02D57" w:rsidRDefault="00E02D57" w:rsidP="00E02D57"/>
    <w:p w14:paraId="45BD050B" w14:textId="7F77478A" w:rsidR="00E02D57" w:rsidRDefault="00E02D57" w:rsidP="00E02D57"/>
    <w:p w14:paraId="1E008374" w14:textId="77777777" w:rsidR="00E02D57" w:rsidRPr="00E02D57" w:rsidRDefault="00E02D57" w:rsidP="00E02D57"/>
    <w:p w14:paraId="3C9BE561" w14:textId="21230EA5" w:rsidR="00E20DC1" w:rsidRDefault="00E20DC1" w:rsidP="00AE0DFC">
      <w:pPr>
        <w:pStyle w:val="Heading2"/>
      </w:pPr>
      <w:r>
        <w:lastRenderedPageBreak/>
        <w:t>Final actuator design, clearly showing pipe support and operation.</w:t>
      </w:r>
      <w:bookmarkEnd w:id="12"/>
    </w:p>
    <w:p w14:paraId="05C4201B" w14:textId="15F34E12" w:rsidR="00E20DC1" w:rsidRDefault="001227EE" w:rsidP="00E20DC1">
      <w:r>
        <w:t xml:space="preserve">The </w:t>
      </w:r>
      <w:r w:rsidR="003B3336">
        <w:t>URS state that the device shall bend the pipe to an inner radius of 15mm without pinching. Thus, a big roller of inside 15mm will be used to provided surface that the will around.</w:t>
      </w:r>
    </w:p>
    <w:p w14:paraId="3206C8AE" w14:textId="494D8145" w:rsidR="003B3336" w:rsidRDefault="003B3336" w:rsidP="00E20DC1"/>
    <w:p w14:paraId="3D650789" w14:textId="06F4850D" w:rsidR="003B3336" w:rsidRDefault="003B3336" w:rsidP="00E20DC1">
      <w:r>
        <w:t>A custom shaft is made for the last gear that will drive the actuator. It is made using the following components:</w:t>
      </w:r>
    </w:p>
    <w:p w14:paraId="6DA107AE" w14:textId="34A3C270" w:rsidR="003B3336" w:rsidRDefault="003B3336" w:rsidP="008D42E3">
      <w:pPr>
        <w:pStyle w:val="ListParagraph"/>
        <w:numPr>
          <w:ilvl w:val="0"/>
          <w:numId w:val="28"/>
        </w:numPr>
      </w:pPr>
      <w:r>
        <w:t>30mm high strength shaft</w:t>
      </w:r>
    </w:p>
    <w:p w14:paraId="09671EC7" w14:textId="4DE706B2" w:rsidR="003B3336" w:rsidRDefault="003B3336" w:rsidP="008D42E3">
      <w:pPr>
        <w:pStyle w:val="ListParagraph"/>
        <w:numPr>
          <w:ilvl w:val="0"/>
          <w:numId w:val="28"/>
        </w:numPr>
      </w:pPr>
      <w:r>
        <w:t xml:space="preserve">Shaft coupler </w:t>
      </w:r>
    </w:p>
    <w:p w14:paraId="32F8AA77" w14:textId="4A9783ED" w:rsidR="003B3336" w:rsidRDefault="003B3336" w:rsidP="008D42E3">
      <w:pPr>
        <w:pStyle w:val="ListParagraph"/>
        <w:numPr>
          <w:ilvl w:val="0"/>
          <w:numId w:val="28"/>
        </w:numPr>
      </w:pPr>
      <w:r>
        <w:t>Custom circular shaft</w:t>
      </w:r>
    </w:p>
    <w:p w14:paraId="491F5C7C" w14:textId="7154BEEB" w:rsidR="003B3336" w:rsidRDefault="003B3336" w:rsidP="003B3336"/>
    <w:p w14:paraId="5B2D2B11" w14:textId="08C1387E" w:rsidR="003B3336" w:rsidRDefault="003B3336" w:rsidP="003B3336">
      <w:r>
        <w:t>The 30mm high strength shaft will merge with the custom circular shaft using a shaft coupler in between, they will be soldered onto the shaft coupler. The figure below shows how the custom shaft should look.</w:t>
      </w:r>
    </w:p>
    <w:p w14:paraId="77A0E441" w14:textId="434943F0" w:rsidR="001F3A36" w:rsidRDefault="001F3A36" w:rsidP="003B3336"/>
    <w:p w14:paraId="24157165" w14:textId="2D885F49" w:rsidR="001F3A36" w:rsidRDefault="001F3A36" w:rsidP="003B3336">
      <w:r>
        <w:rPr>
          <w:noProof/>
        </w:rPr>
        <mc:AlternateContent>
          <mc:Choice Requires="wps">
            <w:drawing>
              <wp:anchor distT="45720" distB="45720" distL="114300" distR="114300" simplePos="0" relativeHeight="251695104" behindDoc="0" locked="0" layoutInCell="1" allowOverlap="1" wp14:anchorId="63BC3441" wp14:editId="0BF90B1B">
                <wp:simplePos x="0" y="0"/>
                <wp:positionH relativeFrom="column">
                  <wp:posOffset>4543425</wp:posOffset>
                </wp:positionH>
                <wp:positionV relativeFrom="paragraph">
                  <wp:posOffset>106680</wp:posOffset>
                </wp:positionV>
                <wp:extent cx="1552575" cy="1404620"/>
                <wp:effectExtent l="0" t="0" r="9525" b="8890"/>
                <wp:wrapSquare wrapText="bothSides"/>
                <wp:docPr id="6850369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1404620"/>
                        </a:xfrm>
                        <a:prstGeom prst="rect">
                          <a:avLst/>
                        </a:prstGeom>
                        <a:solidFill>
                          <a:srgbClr val="FFFFFF"/>
                        </a:solidFill>
                        <a:ln w="9525">
                          <a:noFill/>
                          <a:miter lim="800000"/>
                          <a:headEnd/>
                          <a:tailEnd/>
                        </a:ln>
                      </wps:spPr>
                      <wps:txbx>
                        <w:txbxContent>
                          <w:p w14:paraId="11A1C87F" w14:textId="25F484A7" w:rsidR="00576818" w:rsidRDefault="00576818">
                            <w:r>
                              <w:t>Custom circular shaft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BC3441" id="_x0000_s1037" type="#_x0000_t202" style="position:absolute;left:0;text-align:left;margin-left:357.75pt;margin-top:8.4pt;width:122.25pt;height:110.6pt;z-index:25169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" stroked="f">
                <v:textbox style="mso-fit-shape-to-text:t">
                  <w:txbxContent>
                    <w:p w14:paraId="11A1C87F" w14:textId="25F484A7" w:rsidR="00576818" w:rsidRDefault="00576818">
                      <w:r>
                        <w:t>Custom circular shaft</w:t>
                      </w:r>
                    </w:p>
                  </w:txbxContent>
                </v:textbox>
                <w10:wrap type="square"/>
              </v:shape>
            </w:pict>
          </mc:Fallback>
        </mc:AlternateContent>
      </w:r>
      <w:r>
        <w:rPr>
          <w:noProof/>
        </w:rPr>
        <mc:AlternateContent>
          <mc:Choice Requires="wps">
            <w:drawing>
              <wp:anchor distT="45720" distB="45720" distL="114300" distR="114300" simplePos="0" relativeHeight="251693056" behindDoc="0" locked="0" layoutInCell="1" allowOverlap="1" wp14:anchorId="32B47BD0" wp14:editId="5EFFAD22">
                <wp:simplePos x="0" y="0"/>
                <wp:positionH relativeFrom="column">
                  <wp:posOffset>2514600</wp:posOffset>
                </wp:positionH>
                <wp:positionV relativeFrom="paragraph">
                  <wp:posOffset>201295</wp:posOffset>
                </wp:positionV>
                <wp:extent cx="1057275" cy="1404620"/>
                <wp:effectExtent l="0" t="0" r="9525" b="8890"/>
                <wp:wrapSquare wrapText="bothSides"/>
                <wp:docPr id="6850369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1404620"/>
                        </a:xfrm>
                        <a:prstGeom prst="rect">
                          <a:avLst/>
                        </a:prstGeom>
                        <a:solidFill>
                          <a:srgbClr val="FFFFFF"/>
                        </a:solidFill>
                        <a:ln w="9525">
                          <a:noFill/>
                          <a:miter lim="800000"/>
                          <a:headEnd/>
                          <a:tailEnd/>
                        </a:ln>
                      </wps:spPr>
                      <wps:txbx>
                        <w:txbxContent>
                          <w:p w14:paraId="36401C54" w14:textId="2A5D8278" w:rsidR="00576818" w:rsidRDefault="00576818">
                            <w:r>
                              <w:t>Shaft coupler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B47BD0" id="_x0000_s1038" type="#_x0000_t202" style="position:absolute;left:0;text-align:left;margin-left:198pt;margin-top:15.85pt;width:83.25pt;height:110.6pt;z-index:25169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" stroked="f">
                <v:textbox style="mso-fit-shape-to-text:t">
                  <w:txbxContent>
                    <w:p w14:paraId="36401C54" w14:textId="2A5D8278" w:rsidR="00576818" w:rsidRDefault="00576818">
                      <w:r>
                        <w:t>Shaft coupler</w:t>
                      </w:r>
                    </w:p>
                  </w:txbxContent>
                </v:textbox>
                <w10:wrap type="square"/>
              </v:shape>
            </w:pict>
          </mc:Fallback>
        </mc:AlternateContent>
      </w:r>
    </w:p>
    <w:p w14:paraId="5540FCC3" w14:textId="2FAD954E" w:rsidR="001F3A36" w:rsidRDefault="001F3A36" w:rsidP="003B3336">
      <w:r>
        <w:rPr>
          <w:noProof/>
        </w:rPr>
        <mc:AlternateContent>
          <mc:Choice Requires="wps">
            <w:drawing>
              <wp:anchor distT="45720" distB="45720" distL="114300" distR="114300" simplePos="0" relativeHeight="251691008" behindDoc="0" locked="0" layoutInCell="1" allowOverlap="1" wp14:anchorId="5DEC7719" wp14:editId="06F9779A">
                <wp:simplePos x="0" y="0"/>
                <wp:positionH relativeFrom="column">
                  <wp:posOffset>-276225</wp:posOffset>
                </wp:positionH>
                <wp:positionV relativeFrom="paragraph">
                  <wp:posOffset>139700</wp:posOffset>
                </wp:positionV>
                <wp:extent cx="1400175" cy="1404620"/>
                <wp:effectExtent l="0" t="0" r="9525" b="8890"/>
                <wp:wrapSquare wrapText="bothSides"/>
                <wp:docPr id="6850369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0175" cy="1404620"/>
                        </a:xfrm>
                        <a:prstGeom prst="rect">
                          <a:avLst/>
                        </a:prstGeom>
                        <a:solidFill>
                          <a:srgbClr val="FFFFFF"/>
                        </a:solidFill>
                        <a:ln w="9525">
                          <a:noFill/>
                          <a:miter lim="800000"/>
                          <a:headEnd/>
                          <a:tailEnd/>
                        </a:ln>
                      </wps:spPr>
                      <wps:txbx>
                        <w:txbxContent>
                          <w:p w14:paraId="59A68503" w14:textId="64CBBC41" w:rsidR="00576818" w:rsidRDefault="00576818">
                            <w:r>
                              <w:t>High strength shaft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EC7719" id="_x0000_s1039" type="#_x0000_t202" style="position:absolute;left:0;text-align:left;margin-left:-21.75pt;margin-top:11pt;width:110.25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" stroked="f">
                <v:textbox style="mso-fit-shape-to-text:t">
                  <w:txbxContent>
                    <w:p w14:paraId="59A68503" w14:textId="64CBBC41" w:rsidR="00576818" w:rsidRDefault="00576818">
                      <w:r>
                        <w:t>High strength shaft</w:t>
                      </w:r>
                    </w:p>
                  </w:txbxContent>
                </v:textbox>
                <w10:wrap type="square"/>
              </v:shape>
            </w:pict>
          </mc:Fallback>
        </mc:AlternateContent>
      </w:r>
      <w:r>
        <w:rPr>
          <w:noProof/>
        </w:rPr>
        <mc:AlternateContent>
          <mc:Choice Requires="wps">
            <w:drawing>
              <wp:anchor distT="0" distB="0" distL="114300" distR="114300" simplePos="0" relativeHeight="251688960" behindDoc="0" locked="0" layoutInCell="1" allowOverlap="1" wp14:anchorId="12D91CA0" wp14:editId="008FB21A">
                <wp:simplePos x="0" y="0"/>
                <wp:positionH relativeFrom="column">
                  <wp:posOffset>4572000</wp:posOffset>
                </wp:positionH>
                <wp:positionV relativeFrom="paragraph">
                  <wp:posOffset>254000</wp:posOffset>
                </wp:positionV>
                <wp:extent cx="638175" cy="1514475"/>
                <wp:effectExtent l="0" t="38100" r="66675" b="28575"/>
                <wp:wrapNone/>
                <wp:docPr id="685036971" name="Straight Arrow Connector 685036971"/>
                <wp:cNvGraphicFramePr/>
                <a:graphic xmlns:a="http://schemas.openxmlformats.org/drawingml/2006/main">
                  <a:graphicData uri="http://schemas.microsoft.com/office/word/2010/wordprocessingShape">
                    <wps:wsp>
                      <wps:cNvCnPr/>
                      <wps:spPr>
                        <a:xfrm flipV="1">
                          <a:off x="0" y="0"/>
                          <a:ext cx="638175" cy="1514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EAD0B8" id="Straight Arrow Connector 685036971" o:spid="_x0000_s1026" type="#_x0000_t32" style="position:absolute;margin-left:5in;margin-top:20pt;width:50.25pt;height:119.2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" strokecolor="black [3040]">
                <v:stroke endarrow="block"/>
              </v:shape>
            </w:pict>
          </mc:Fallback>
        </mc:AlternateContent>
      </w:r>
    </w:p>
    <w:p w14:paraId="687822F8" w14:textId="13557F53" w:rsidR="001F3A36" w:rsidRDefault="001F3A36" w:rsidP="003B3336">
      <w:r>
        <w:rPr>
          <w:noProof/>
        </w:rPr>
        <mc:AlternateContent>
          <mc:Choice Requires="wps">
            <w:drawing>
              <wp:anchor distT="0" distB="0" distL="114300" distR="114300" simplePos="0" relativeHeight="251687936" behindDoc="0" locked="0" layoutInCell="1" allowOverlap="1" wp14:anchorId="520246C7" wp14:editId="689019DE">
                <wp:simplePos x="0" y="0"/>
                <wp:positionH relativeFrom="column">
                  <wp:posOffset>3171825</wp:posOffset>
                </wp:positionH>
                <wp:positionV relativeFrom="paragraph">
                  <wp:posOffset>48260</wp:posOffset>
                </wp:positionV>
                <wp:extent cx="285750" cy="1266825"/>
                <wp:effectExtent l="57150" t="38100" r="19050" b="28575"/>
                <wp:wrapNone/>
                <wp:docPr id="685036970" name="Straight Arrow Connector 685036970"/>
                <wp:cNvGraphicFramePr/>
                <a:graphic xmlns:a="http://schemas.openxmlformats.org/drawingml/2006/main">
                  <a:graphicData uri="http://schemas.microsoft.com/office/word/2010/wordprocessingShape">
                    <wps:wsp>
                      <wps:cNvCnPr/>
                      <wps:spPr>
                        <a:xfrm flipH="1" flipV="1">
                          <a:off x="0" y="0"/>
                          <a:ext cx="285750" cy="1266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1AEC21" id="Straight Arrow Connector 685036970" o:spid="_x0000_s1026" type="#_x0000_t32" style="position:absolute;margin-left:249.75pt;margin-top:3.8pt;width:22.5pt;height:99.75pt;flip:x 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" strokecolor="black [3040]">
                <v:stroke endarrow="block"/>
              </v:shape>
            </w:pict>
          </mc:Fallback>
        </mc:AlternateContent>
      </w:r>
    </w:p>
    <w:p w14:paraId="01650708" w14:textId="5CB95F11" w:rsidR="001F3A36" w:rsidRDefault="001F3A36" w:rsidP="003B3336">
      <w:r>
        <w:rPr>
          <w:noProof/>
        </w:rPr>
        <mc:AlternateContent>
          <mc:Choice Requires="wps">
            <w:drawing>
              <wp:anchor distT="0" distB="0" distL="114300" distR="114300" simplePos="0" relativeHeight="251686912" behindDoc="0" locked="0" layoutInCell="1" allowOverlap="1" wp14:anchorId="4E80FE4B" wp14:editId="6C18A6BB">
                <wp:simplePos x="0" y="0"/>
                <wp:positionH relativeFrom="column">
                  <wp:posOffset>638175</wp:posOffset>
                </wp:positionH>
                <wp:positionV relativeFrom="paragraph">
                  <wp:posOffset>53975</wp:posOffset>
                </wp:positionV>
                <wp:extent cx="1047750" cy="1085850"/>
                <wp:effectExtent l="38100" t="38100" r="19050" b="19050"/>
                <wp:wrapNone/>
                <wp:docPr id="685036969" name="Straight Arrow Connector 685036969"/>
                <wp:cNvGraphicFramePr/>
                <a:graphic xmlns:a="http://schemas.openxmlformats.org/drawingml/2006/main">
                  <a:graphicData uri="http://schemas.microsoft.com/office/word/2010/wordprocessingShape">
                    <wps:wsp>
                      <wps:cNvCnPr/>
                      <wps:spPr>
                        <a:xfrm flipH="1" flipV="1">
                          <a:off x="0" y="0"/>
                          <a:ext cx="1047750" cy="1085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FD5E5E" id="Straight Arrow Connector 685036969" o:spid="_x0000_s1026" type="#_x0000_t32" style="position:absolute;margin-left:50.25pt;margin-top:4.25pt;width:82.5pt;height:85.5pt;flip:x 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" strokecolor="black [3040]">
                <v:stroke endarrow="block"/>
              </v:shape>
            </w:pict>
          </mc:Fallback>
        </mc:AlternateContent>
      </w:r>
    </w:p>
    <w:p w14:paraId="65092273" w14:textId="77777777" w:rsidR="001F3A36" w:rsidRDefault="001F3A36" w:rsidP="003B3336"/>
    <w:p w14:paraId="0B6F9E5B" w14:textId="541AC5C0" w:rsidR="003B3336" w:rsidRDefault="003B3336" w:rsidP="003B3336"/>
    <w:p w14:paraId="7F0CAABD" w14:textId="77777777" w:rsidR="001F3A36" w:rsidRDefault="00BE46EB" w:rsidP="001F3A36">
      <w:pPr>
        <w:keepNext/>
      </w:pPr>
      <w:r>
        <w:rPr>
          <w:noProof/>
        </w:rPr>
        <w:drawing>
          <wp:inline distT="0" distB="0" distL="0" distR="0" wp14:anchorId="379EC7DF" wp14:editId="389C9399">
            <wp:extent cx="6265545" cy="1332230"/>
            <wp:effectExtent l="0" t="0" r="1905" b="1270"/>
            <wp:docPr id="685036968" name="Picture 685036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36968" name="CS2.PNG"/>
                    <pic:cNvPicPr/>
                  </pic:nvPicPr>
                  <pic:blipFill>
                    <a:blip r:embed="rId34">
                      <a:extLst>
                        <a:ext uri="{28A0092B-C50C-407E-A947-70E740481C1C}">
                          <a14:useLocalDpi xmlns:a14="http://schemas.microsoft.com/office/drawing/2010/main" val="0"/>
                        </a:ext>
                      </a:extLst>
                    </a:blip>
                    <a:stretch>
                      <a:fillRect/>
                    </a:stretch>
                  </pic:blipFill>
                  <pic:spPr>
                    <a:xfrm>
                      <a:off x="0" y="0"/>
                      <a:ext cx="6265545" cy="1332230"/>
                    </a:xfrm>
                    <a:prstGeom prst="rect">
                      <a:avLst/>
                    </a:prstGeom>
                  </pic:spPr>
                </pic:pic>
              </a:graphicData>
            </a:graphic>
          </wp:inline>
        </w:drawing>
      </w:r>
    </w:p>
    <w:p w14:paraId="22213589" w14:textId="259F27A7" w:rsidR="003B3336" w:rsidRDefault="001F3A36" w:rsidP="001F3A36">
      <w:pPr>
        <w:pStyle w:val="Caption"/>
        <w:jc w:val="both"/>
      </w:pPr>
      <w:r>
        <w:t xml:space="preserve">Figure </w:t>
      </w:r>
      <w:r>
        <w:fldChar w:fldCharType="begin"/>
      </w:r>
      <w:r>
        <w:instrText xml:space="preserve"> SEQ Figure \* ARABIC </w:instrText>
      </w:r>
      <w:r>
        <w:fldChar w:fldCharType="separate"/>
      </w:r>
      <w:r w:rsidR="00BA73AE">
        <w:rPr>
          <w:noProof/>
        </w:rPr>
        <w:t>25</w:t>
      </w:r>
      <w:r>
        <w:fldChar w:fldCharType="end"/>
      </w:r>
      <w:r>
        <w:t>: Custom shaft</w:t>
      </w:r>
    </w:p>
    <w:p w14:paraId="3100D086" w14:textId="75B7BFC1" w:rsidR="001F3A36" w:rsidRDefault="001F3A36" w:rsidP="001F3A36"/>
    <w:p w14:paraId="254444C1" w14:textId="25C1B760" w:rsidR="001F3A36" w:rsidRDefault="001F3A36" w:rsidP="001F3A36"/>
    <w:p w14:paraId="13A4A835" w14:textId="2ED5B3ED" w:rsidR="001F3A36" w:rsidRDefault="001F3A36" w:rsidP="001F3A36"/>
    <w:p w14:paraId="57644730" w14:textId="3D0BF034" w:rsidR="001F3A36" w:rsidRDefault="001F3A36" w:rsidP="001F3A36"/>
    <w:p w14:paraId="0E0AC6B9" w14:textId="4E7653CA" w:rsidR="001F3A36" w:rsidRDefault="001F3A36" w:rsidP="001F3A36"/>
    <w:p w14:paraId="2C794925" w14:textId="43F7E556" w:rsidR="001F3A36" w:rsidRDefault="001F3A36" w:rsidP="001F3A36"/>
    <w:p w14:paraId="1825E65E" w14:textId="01035AA0" w:rsidR="001F3A36" w:rsidRDefault="001F3A36" w:rsidP="001F3A36"/>
    <w:p w14:paraId="78B8619F" w14:textId="54860520" w:rsidR="001F3A36" w:rsidRDefault="001F3A36" w:rsidP="001F3A36"/>
    <w:p w14:paraId="347F8573" w14:textId="1B2F6B0A" w:rsidR="001F3A36" w:rsidRDefault="001F3A36" w:rsidP="001F3A36"/>
    <w:p w14:paraId="052A2572" w14:textId="77777777" w:rsidR="001F3A36" w:rsidRDefault="001F3A36" w:rsidP="001F3A36"/>
    <w:p w14:paraId="19A1E864" w14:textId="6C2BCEB1" w:rsidR="001F3A36" w:rsidRDefault="001F3A36" w:rsidP="001F3A36"/>
    <w:p w14:paraId="67A54BDE" w14:textId="25222517" w:rsidR="001F3A36" w:rsidRDefault="001F3A36" w:rsidP="001F3A36">
      <w:r>
        <w:t>The bending die that will get in contact with die will be machined. It will be designed like the figure below.</w:t>
      </w:r>
    </w:p>
    <w:p w14:paraId="29F59C61" w14:textId="4E7CF17B" w:rsidR="001F3A36" w:rsidRDefault="001F3A36" w:rsidP="001F3A36"/>
    <w:p w14:paraId="648F68C2" w14:textId="77777777" w:rsidR="001F3A36" w:rsidRDefault="001F3A36" w:rsidP="001F3A36">
      <w:pPr>
        <w:keepNext/>
      </w:pPr>
      <w:r>
        <w:rPr>
          <w:noProof/>
        </w:rPr>
        <w:drawing>
          <wp:inline distT="0" distB="0" distL="0" distR="0" wp14:anchorId="4EA94430" wp14:editId="2D56CB08">
            <wp:extent cx="2352675" cy="1756579"/>
            <wp:effectExtent l="0" t="0" r="0" b="0"/>
            <wp:docPr id="685036975" name="Picture 685036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36975" name="Die.PNG"/>
                    <pic:cNvPicPr/>
                  </pic:nvPicPr>
                  <pic:blipFill>
                    <a:blip r:embed="rId35">
                      <a:extLst>
                        <a:ext uri="{28A0092B-C50C-407E-A947-70E740481C1C}">
                          <a14:useLocalDpi xmlns:a14="http://schemas.microsoft.com/office/drawing/2010/main" val="0"/>
                        </a:ext>
                      </a:extLst>
                    </a:blip>
                    <a:stretch>
                      <a:fillRect/>
                    </a:stretch>
                  </pic:blipFill>
                  <pic:spPr>
                    <a:xfrm>
                      <a:off x="0" y="0"/>
                      <a:ext cx="2363624" cy="1764754"/>
                    </a:xfrm>
                    <a:prstGeom prst="rect">
                      <a:avLst/>
                    </a:prstGeom>
                  </pic:spPr>
                </pic:pic>
              </a:graphicData>
            </a:graphic>
          </wp:inline>
        </w:drawing>
      </w:r>
    </w:p>
    <w:p w14:paraId="2A48D706" w14:textId="495F06B9" w:rsidR="001F3A36" w:rsidRDefault="001F3A36" w:rsidP="001F3A36">
      <w:pPr>
        <w:pStyle w:val="Caption"/>
        <w:jc w:val="both"/>
      </w:pPr>
      <w:r>
        <w:t xml:space="preserve">Figure </w:t>
      </w:r>
      <w:r>
        <w:fldChar w:fldCharType="begin"/>
      </w:r>
      <w:r>
        <w:instrText xml:space="preserve"> SEQ Figure \* ARABIC </w:instrText>
      </w:r>
      <w:r>
        <w:fldChar w:fldCharType="separate"/>
      </w:r>
      <w:r w:rsidR="00BA73AE">
        <w:rPr>
          <w:noProof/>
        </w:rPr>
        <w:t>26</w:t>
      </w:r>
      <w:r>
        <w:fldChar w:fldCharType="end"/>
      </w:r>
      <w:r>
        <w:t>: Bending die</w:t>
      </w:r>
    </w:p>
    <w:p w14:paraId="31AA4E9F" w14:textId="6D96EC85" w:rsidR="001F3A36" w:rsidRDefault="001F3A36" w:rsidP="001F3A36"/>
    <w:p w14:paraId="51FCA473" w14:textId="735033BD" w:rsidR="001F3A36" w:rsidRDefault="001F3A36" w:rsidP="001F3A36">
      <w:r>
        <w:t>The platform for the bending</w:t>
      </w:r>
      <w:r w:rsidR="00F06DEC">
        <w:t xml:space="preserve"> die</w:t>
      </w:r>
      <w:r>
        <w:t xml:space="preserve"> to sit on has to be </w:t>
      </w:r>
      <w:r w:rsidR="00F06DEC">
        <w:t xml:space="preserve">designed in such a way that it will also provide the platform for the angle control mechanism. </w:t>
      </w:r>
    </w:p>
    <w:p w14:paraId="66DDBFB6" w14:textId="6410923D" w:rsidR="00600EC6" w:rsidRDefault="00600EC6" w:rsidP="001F3A36"/>
    <w:p w14:paraId="6AC7284A" w14:textId="4ABB3BD1" w:rsidR="00600EC6" w:rsidRDefault="00600EC6" w:rsidP="001F3A36">
      <w:r>
        <w:t>Considering that it will be machined using a CNC machine, it shows also allow a 3mm ball nose mill to be able to craft. The figure below shows how the bending platform is made.</w:t>
      </w:r>
    </w:p>
    <w:p w14:paraId="0BF29812" w14:textId="74C0A787" w:rsidR="00600EC6" w:rsidRDefault="00600EC6" w:rsidP="001F3A36"/>
    <w:p w14:paraId="1C19EDBC" w14:textId="77777777" w:rsidR="00600EC6" w:rsidRDefault="00600EC6" w:rsidP="00600EC6">
      <w:pPr>
        <w:keepNext/>
      </w:pPr>
      <w:r>
        <w:rPr>
          <w:noProof/>
        </w:rPr>
        <w:drawing>
          <wp:inline distT="0" distB="0" distL="0" distR="0" wp14:anchorId="7105E19E" wp14:editId="4ED7F40E">
            <wp:extent cx="6265545" cy="3840480"/>
            <wp:effectExtent l="0" t="0" r="1905" b="7620"/>
            <wp:docPr id="685036976" name="Picture 685036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36976" name="Bending platform.PNG"/>
                    <pic:cNvPicPr/>
                  </pic:nvPicPr>
                  <pic:blipFill>
                    <a:blip r:embed="rId36">
                      <a:extLst>
                        <a:ext uri="{28A0092B-C50C-407E-A947-70E740481C1C}">
                          <a14:useLocalDpi xmlns:a14="http://schemas.microsoft.com/office/drawing/2010/main" val="0"/>
                        </a:ext>
                      </a:extLst>
                    </a:blip>
                    <a:stretch>
                      <a:fillRect/>
                    </a:stretch>
                  </pic:blipFill>
                  <pic:spPr>
                    <a:xfrm>
                      <a:off x="0" y="0"/>
                      <a:ext cx="6265545" cy="3840480"/>
                    </a:xfrm>
                    <a:prstGeom prst="rect">
                      <a:avLst/>
                    </a:prstGeom>
                  </pic:spPr>
                </pic:pic>
              </a:graphicData>
            </a:graphic>
          </wp:inline>
        </w:drawing>
      </w:r>
    </w:p>
    <w:p w14:paraId="1DE7E0B4" w14:textId="5D23EA9A" w:rsidR="00600EC6" w:rsidRDefault="00600EC6" w:rsidP="00600EC6">
      <w:pPr>
        <w:pStyle w:val="Caption"/>
        <w:jc w:val="both"/>
      </w:pPr>
      <w:r>
        <w:t xml:space="preserve">Figure </w:t>
      </w:r>
      <w:r>
        <w:fldChar w:fldCharType="begin"/>
      </w:r>
      <w:r>
        <w:instrText xml:space="preserve"> SEQ Figure \* ARABIC </w:instrText>
      </w:r>
      <w:r>
        <w:fldChar w:fldCharType="separate"/>
      </w:r>
      <w:r w:rsidR="00BA73AE">
        <w:rPr>
          <w:noProof/>
        </w:rPr>
        <w:t>27</w:t>
      </w:r>
      <w:r>
        <w:fldChar w:fldCharType="end"/>
      </w:r>
      <w:r>
        <w:t>: Bending platform</w:t>
      </w:r>
    </w:p>
    <w:p w14:paraId="781CFFE6" w14:textId="0B920110" w:rsidR="00600EC6" w:rsidRDefault="00600EC6" w:rsidP="00600EC6"/>
    <w:p w14:paraId="7B3F6E0B" w14:textId="48025CDC" w:rsidR="00600EC6" w:rsidRDefault="00600EC6" w:rsidP="00600EC6">
      <w:r>
        <w:t>Now the following parts needed to be designed:</w:t>
      </w:r>
    </w:p>
    <w:p w14:paraId="1DB1378B" w14:textId="534C3F0A" w:rsidR="00600EC6" w:rsidRDefault="00600EC6" w:rsidP="008D42E3">
      <w:pPr>
        <w:pStyle w:val="ListParagraph"/>
        <w:numPr>
          <w:ilvl w:val="0"/>
          <w:numId w:val="29"/>
        </w:numPr>
      </w:pPr>
      <w:r>
        <w:t xml:space="preserve">Bending die </w:t>
      </w:r>
      <w:r w:rsidR="001B38DF">
        <w:t>position (To allow the bending die to move to a specific position</w:t>
      </w:r>
    </w:p>
    <w:p w14:paraId="78B0E7AE" w14:textId="764AF361" w:rsidR="00600EC6" w:rsidRDefault="00600EC6" w:rsidP="008D42E3">
      <w:pPr>
        <w:pStyle w:val="ListParagraph"/>
        <w:numPr>
          <w:ilvl w:val="0"/>
          <w:numId w:val="29"/>
        </w:numPr>
      </w:pPr>
      <w:r>
        <w:t>Clamp</w:t>
      </w:r>
      <w:r w:rsidR="001B38DF">
        <w:t xml:space="preserve"> (To clamp the bending die to a pipe)</w:t>
      </w:r>
    </w:p>
    <w:p w14:paraId="6C846619" w14:textId="74A79364" w:rsidR="001B38DF" w:rsidRDefault="001B38DF" w:rsidP="008D42E3">
      <w:pPr>
        <w:pStyle w:val="ListParagraph"/>
        <w:numPr>
          <w:ilvl w:val="0"/>
          <w:numId w:val="29"/>
        </w:numPr>
      </w:pPr>
      <w:r>
        <w:t xml:space="preserve">The angle </w:t>
      </w:r>
      <w:r w:rsidR="004F56D4">
        <w:t>lock</w:t>
      </w:r>
      <w:r>
        <w:t xml:space="preserve"> (Will be used for angle control mechanism)</w:t>
      </w:r>
    </w:p>
    <w:p w14:paraId="482B695A" w14:textId="6D1DC62E" w:rsidR="001B38DF" w:rsidRDefault="001B38DF" w:rsidP="008D42E3">
      <w:pPr>
        <w:pStyle w:val="ListParagraph"/>
        <w:numPr>
          <w:ilvl w:val="0"/>
          <w:numId w:val="29"/>
        </w:numPr>
      </w:pPr>
      <w:r>
        <w:t>Angle positioner (To set the angle)</w:t>
      </w:r>
    </w:p>
    <w:p w14:paraId="01AD8A77" w14:textId="3DA35CEE" w:rsidR="001B38DF" w:rsidRDefault="001B38DF" w:rsidP="001B38DF"/>
    <w:p w14:paraId="1249FD60" w14:textId="0004ED0A" w:rsidR="004F56D4" w:rsidRDefault="001B38DF" w:rsidP="001B38DF">
      <w:r>
        <w:t>The figure</w:t>
      </w:r>
      <w:r w:rsidR="004F56D4">
        <w:t xml:space="preserve"> below</w:t>
      </w:r>
      <w:r>
        <w:t xml:space="preserve"> shows how the final actuator design looks</w:t>
      </w:r>
      <w:r w:rsidR="00BA6CC1">
        <w:t>.</w:t>
      </w:r>
    </w:p>
    <w:p w14:paraId="3BEFE502" w14:textId="18C6FA3D" w:rsidR="004F56D4" w:rsidRDefault="004F56D4" w:rsidP="001B38DF">
      <w:r>
        <w:rPr>
          <w:noProof/>
        </w:rPr>
        <mc:AlternateContent>
          <mc:Choice Requires="wps">
            <w:drawing>
              <wp:anchor distT="45720" distB="45720" distL="114300" distR="114300" simplePos="0" relativeHeight="251713536" behindDoc="0" locked="0" layoutInCell="1" allowOverlap="1" wp14:anchorId="6A607372" wp14:editId="00B1DBE0">
                <wp:simplePos x="0" y="0"/>
                <wp:positionH relativeFrom="column">
                  <wp:posOffset>5181600</wp:posOffset>
                </wp:positionH>
                <wp:positionV relativeFrom="paragraph">
                  <wp:posOffset>138430</wp:posOffset>
                </wp:positionV>
                <wp:extent cx="619125" cy="1404620"/>
                <wp:effectExtent l="0" t="0" r="9525" b="8890"/>
                <wp:wrapSquare wrapText="bothSides"/>
                <wp:docPr id="6850369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1404620"/>
                        </a:xfrm>
                        <a:prstGeom prst="rect">
                          <a:avLst/>
                        </a:prstGeom>
                        <a:solidFill>
                          <a:srgbClr val="FFFFFF"/>
                        </a:solidFill>
                        <a:ln w="9525">
                          <a:noFill/>
                          <a:miter lim="800000"/>
                          <a:headEnd/>
                          <a:tailEnd/>
                        </a:ln>
                      </wps:spPr>
                      <wps:txbx>
                        <w:txbxContent>
                          <w:p w14:paraId="630FA1AD" w14:textId="1313C4DF" w:rsidR="00576818" w:rsidRDefault="00576818">
                            <w:r>
                              <w:t>Clamp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607372" id="_x0000_s1040" type="#_x0000_t202" style="position:absolute;left:0;text-align:left;margin-left:408pt;margin-top:10.9pt;width:48.75pt;height:110.6pt;z-index:251713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" stroked="f">
                <v:textbox style="mso-fit-shape-to-text:t">
                  <w:txbxContent>
                    <w:p w14:paraId="630FA1AD" w14:textId="1313C4DF" w:rsidR="00576818" w:rsidRDefault="00576818">
                      <w:r>
                        <w:t>Clamp</w:t>
                      </w:r>
                    </w:p>
                  </w:txbxContent>
                </v:textbox>
                <w10:wrap type="square"/>
              </v:shape>
            </w:pict>
          </mc:Fallback>
        </mc:AlternateContent>
      </w:r>
    </w:p>
    <w:p w14:paraId="69CAFDE8" w14:textId="659B7AE8" w:rsidR="004F56D4" w:rsidRDefault="004F56D4" w:rsidP="001B38DF"/>
    <w:p w14:paraId="2304520B" w14:textId="44FE18F1" w:rsidR="004F56D4" w:rsidRDefault="004F56D4" w:rsidP="001B38DF">
      <w:r>
        <w:rPr>
          <w:noProof/>
        </w:rPr>
        <mc:AlternateContent>
          <mc:Choice Requires="wps">
            <w:drawing>
              <wp:anchor distT="0" distB="0" distL="114300" distR="114300" simplePos="0" relativeHeight="251701248" behindDoc="0" locked="0" layoutInCell="1" allowOverlap="1" wp14:anchorId="03F29FA7" wp14:editId="4A3D99CE">
                <wp:simplePos x="0" y="0"/>
                <wp:positionH relativeFrom="column">
                  <wp:posOffset>4981576</wp:posOffset>
                </wp:positionH>
                <wp:positionV relativeFrom="paragraph">
                  <wp:posOffset>51434</wp:posOffset>
                </wp:positionV>
                <wp:extent cx="533400" cy="4352925"/>
                <wp:effectExtent l="0" t="38100" r="57150" b="28575"/>
                <wp:wrapNone/>
                <wp:docPr id="685036983" name="Straight Arrow Connector 685036983"/>
                <wp:cNvGraphicFramePr/>
                <a:graphic xmlns:a="http://schemas.openxmlformats.org/drawingml/2006/main">
                  <a:graphicData uri="http://schemas.microsoft.com/office/word/2010/wordprocessingShape">
                    <wps:wsp>
                      <wps:cNvCnPr/>
                      <wps:spPr>
                        <a:xfrm flipV="1">
                          <a:off x="0" y="0"/>
                          <a:ext cx="533400" cy="435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FFCBC0" id="Straight Arrow Connector 685036983" o:spid="_x0000_s1026" type="#_x0000_t32" style="position:absolute;margin-left:392.25pt;margin-top:4.05pt;width:42pt;height:342.7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" strokecolor="black [3040]">
                <v:stroke endarrow="block"/>
              </v:shape>
            </w:pict>
          </mc:Fallback>
        </mc:AlternateContent>
      </w:r>
      <w:r>
        <w:rPr>
          <w:noProof/>
        </w:rPr>
        <mc:AlternateContent>
          <mc:Choice Requires="wps">
            <w:drawing>
              <wp:anchor distT="45720" distB="45720" distL="114300" distR="114300" simplePos="0" relativeHeight="251709440" behindDoc="0" locked="0" layoutInCell="1" allowOverlap="1" wp14:anchorId="5C271DDE" wp14:editId="7B1E75EE">
                <wp:simplePos x="0" y="0"/>
                <wp:positionH relativeFrom="margin">
                  <wp:align>center</wp:align>
                </wp:positionH>
                <wp:positionV relativeFrom="paragraph">
                  <wp:posOffset>88900</wp:posOffset>
                </wp:positionV>
                <wp:extent cx="1057275" cy="1404620"/>
                <wp:effectExtent l="0" t="0" r="9525" b="8890"/>
                <wp:wrapSquare wrapText="bothSides"/>
                <wp:docPr id="6850369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1404620"/>
                        </a:xfrm>
                        <a:prstGeom prst="rect">
                          <a:avLst/>
                        </a:prstGeom>
                        <a:solidFill>
                          <a:srgbClr val="FFFFFF"/>
                        </a:solidFill>
                        <a:ln w="9525">
                          <a:noFill/>
                          <a:miter lim="800000"/>
                          <a:headEnd/>
                          <a:tailEnd/>
                        </a:ln>
                      </wps:spPr>
                      <wps:txbx>
                        <w:txbxContent>
                          <w:p w14:paraId="168A5DF2" w14:textId="45F29B6A" w:rsidR="00576818" w:rsidRDefault="00576818">
                            <w:r>
                              <w:t>Bending die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271DDE" id="_x0000_s1041" type="#_x0000_t202" style="position:absolute;left:0;text-align:left;margin-left:0;margin-top:7pt;width:83.25pt;height:110.6pt;z-index:2517094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" stroked="f">
                <v:textbox style="mso-fit-shape-to-text:t">
                  <w:txbxContent>
                    <w:p w14:paraId="168A5DF2" w14:textId="45F29B6A" w:rsidR="00576818" w:rsidRDefault="00576818">
                      <w:r>
                        <w:t>Bending die</w:t>
                      </w:r>
                    </w:p>
                  </w:txbxContent>
                </v:textbox>
                <w10:wrap type="square" anchorx="margin"/>
              </v:shape>
            </w:pict>
          </mc:Fallback>
        </mc:AlternateContent>
      </w:r>
    </w:p>
    <w:p w14:paraId="6FE68EB1" w14:textId="5CA9367F" w:rsidR="004F56D4" w:rsidRDefault="004F56D4" w:rsidP="001B38DF">
      <w:r>
        <w:rPr>
          <w:noProof/>
        </w:rPr>
        <mc:AlternateContent>
          <mc:Choice Requires="wps">
            <w:drawing>
              <wp:anchor distT="0" distB="0" distL="114300" distR="114300" simplePos="0" relativeHeight="251700224" behindDoc="0" locked="0" layoutInCell="1" allowOverlap="1" wp14:anchorId="01E4597A" wp14:editId="3EC51985">
                <wp:simplePos x="0" y="0"/>
                <wp:positionH relativeFrom="column">
                  <wp:posOffset>3238500</wp:posOffset>
                </wp:positionH>
                <wp:positionV relativeFrom="paragraph">
                  <wp:posOffset>186055</wp:posOffset>
                </wp:positionV>
                <wp:extent cx="323850" cy="3800475"/>
                <wp:effectExtent l="38100" t="38100" r="19050" b="28575"/>
                <wp:wrapNone/>
                <wp:docPr id="685036982" name="Straight Arrow Connector 685036982"/>
                <wp:cNvGraphicFramePr/>
                <a:graphic xmlns:a="http://schemas.openxmlformats.org/drawingml/2006/main">
                  <a:graphicData uri="http://schemas.microsoft.com/office/word/2010/wordprocessingShape">
                    <wps:wsp>
                      <wps:cNvCnPr/>
                      <wps:spPr>
                        <a:xfrm flipH="1" flipV="1">
                          <a:off x="0" y="0"/>
                          <a:ext cx="323850" cy="3800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B011FA" id="Straight Arrow Connector 685036982" o:spid="_x0000_s1026" type="#_x0000_t32" style="position:absolute;margin-left:255pt;margin-top:14.65pt;width:25.5pt;height:299.25pt;flip:x 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" strokecolor="black [3040]">
                <v:stroke endarrow="block"/>
              </v:shape>
            </w:pict>
          </mc:Fallback>
        </mc:AlternateContent>
      </w:r>
    </w:p>
    <w:p w14:paraId="5A04E093" w14:textId="2B43C7C7" w:rsidR="004F56D4" w:rsidRDefault="004F56D4" w:rsidP="001B38DF"/>
    <w:p w14:paraId="6381BD3B" w14:textId="211530CE" w:rsidR="001B38DF" w:rsidRDefault="004F56D4" w:rsidP="001B38DF">
      <w:r>
        <w:rPr>
          <w:noProof/>
        </w:rPr>
        <mc:AlternateContent>
          <mc:Choice Requires="wps">
            <w:drawing>
              <wp:anchor distT="45720" distB="45720" distL="114300" distR="114300" simplePos="0" relativeHeight="251711488" behindDoc="0" locked="0" layoutInCell="1" allowOverlap="1" wp14:anchorId="3F909CE1" wp14:editId="01E988ED">
                <wp:simplePos x="0" y="0"/>
                <wp:positionH relativeFrom="column">
                  <wp:posOffset>3857625</wp:posOffset>
                </wp:positionH>
                <wp:positionV relativeFrom="paragraph">
                  <wp:posOffset>6985</wp:posOffset>
                </wp:positionV>
                <wp:extent cx="990600" cy="1404620"/>
                <wp:effectExtent l="0" t="0" r="0" b="8890"/>
                <wp:wrapSquare wrapText="bothSides"/>
                <wp:docPr id="6850369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1404620"/>
                        </a:xfrm>
                        <a:prstGeom prst="rect">
                          <a:avLst/>
                        </a:prstGeom>
                        <a:solidFill>
                          <a:srgbClr val="FFFFFF"/>
                        </a:solidFill>
                        <a:ln w="9525">
                          <a:noFill/>
                          <a:miter lim="800000"/>
                          <a:headEnd/>
                          <a:tailEnd/>
                        </a:ln>
                      </wps:spPr>
                      <wps:txbx>
                        <w:txbxContent>
                          <w:p w14:paraId="793D7E41" w14:textId="6EC7A8DE" w:rsidR="00576818" w:rsidRDefault="00576818">
                            <w:r>
                              <w:t>Positioner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909CE1" id="_x0000_s1042" type="#_x0000_t202" style="position:absolute;left:0;text-align:left;margin-left:303.75pt;margin-top:.55pt;width:78pt;height:110.6pt;z-index:251711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" stroked="f">
                <v:textbox style="mso-fit-shape-to-text:t">
                  <w:txbxContent>
                    <w:p w14:paraId="793D7E41" w14:textId="6EC7A8DE" w:rsidR="00576818" w:rsidRDefault="00576818">
                      <w:r>
                        <w:t>Positioner</w:t>
                      </w:r>
                    </w:p>
                  </w:txbxContent>
                </v:textbox>
                <w10:wrap type="square"/>
              </v:shape>
            </w:pict>
          </mc:Fallback>
        </mc:AlternateContent>
      </w:r>
      <w:r>
        <w:rPr>
          <w:noProof/>
        </w:rPr>
        <mc:AlternateContent>
          <mc:Choice Requires="wps">
            <w:drawing>
              <wp:anchor distT="45720" distB="45720" distL="114300" distR="114300" simplePos="0" relativeHeight="251707392" behindDoc="0" locked="0" layoutInCell="1" allowOverlap="1" wp14:anchorId="7E5BE69D" wp14:editId="25ED024D">
                <wp:simplePos x="0" y="0"/>
                <wp:positionH relativeFrom="column">
                  <wp:posOffset>2019300</wp:posOffset>
                </wp:positionH>
                <wp:positionV relativeFrom="paragraph">
                  <wp:posOffset>64135</wp:posOffset>
                </wp:positionV>
                <wp:extent cx="714375" cy="1404620"/>
                <wp:effectExtent l="0" t="0" r="9525" b="8890"/>
                <wp:wrapSquare wrapText="bothSides"/>
                <wp:docPr id="6850369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404620"/>
                        </a:xfrm>
                        <a:prstGeom prst="rect">
                          <a:avLst/>
                        </a:prstGeom>
                        <a:solidFill>
                          <a:srgbClr val="FFFFFF"/>
                        </a:solidFill>
                        <a:ln w="9525">
                          <a:noFill/>
                          <a:miter lim="800000"/>
                          <a:headEnd/>
                          <a:tailEnd/>
                        </a:ln>
                      </wps:spPr>
                      <wps:txbx>
                        <w:txbxContent>
                          <w:p w14:paraId="2B7B8CD1" w14:textId="76147CC0" w:rsidR="00576818" w:rsidRDefault="00576818">
                            <w:r>
                              <w:t>Platform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5BE69D" id="_x0000_s1043" type="#_x0000_t202" style="position:absolute;left:0;text-align:left;margin-left:159pt;margin-top:5.05pt;width:56.25pt;height:110.6pt;z-index:251707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" stroked="f">
                <v:textbox style="mso-fit-shape-to-text:t">
                  <w:txbxContent>
                    <w:p w14:paraId="2B7B8CD1" w14:textId="76147CC0" w:rsidR="00576818" w:rsidRDefault="00576818">
                      <w:r>
                        <w:t>Platform</w:t>
                      </w:r>
                    </w:p>
                  </w:txbxContent>
                </v:textbox>
                <w10:wrap type="square"/>
              </v:shape>
            </w:pict>
          </mc:Fallback>
        </mc:AlternateContent>
      </w:r>
      <w:r>
        <w:rPr>
          <w:noProof/>
        </w:rPr>
        <mc:AlternateContent>
          <mc:Choice Requires="wps">
            <w:drawing>
              <wp:anchor distT="45720" distB="45720" distL="114300" distR="114300" simplePos="0" relativeHeight="251705344" behindDoc="0" locked="0" layoutInCell="1" allowOverlap="1" wp14:anchorId="5E5C34EE" wp14:editId="5E554BF3">
                <wp:simplePos x="0" y="0"/>
                <wp:positionH relativeFrom="column">
                  <wp:posOffset>723900</wp:posOffset>
                </wp:positionH>
                <wp:positionV relativeFrom="paragraph">
                  <wp:posOffset>13335</wp:posOffset>
                </wp:positionV>
                <wp:extent cx="914400" cy="1404620"/>
                <wp:effectExtent l="0" t="0" r="0" b="8890"/>
                <wp:wrapSquare wrapText="bothSides"/>
                <wp:docPr id="6850369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solidFill>
                          <a:srgbClr val="FFFFFF"/>
                        </a:solidFill>
                        <a:ln w="9525">
                          <a:noFill/>
                          <a:miter lim="800000"/>
                          <a:headEnd/>
                          <a:tailEnd/>
                        </a:ln>
                      </wps:spPr>
                      <wps:txbx>
                        <w:txbxContent>
                          <w:p w14:paraId="1FE9D3FD" w14:textId="66FBC1A2" w:rsidR="00576818" w:rsidRDefault="00576818">
                            <w:r>
                              <w:t>Angle lock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5C34EE" id="_x0000_s1044" type="#_x0000_t202" style="position:absolute;left:0;text-align:left;margin-left:57pt;margin-top:1.05pt;width:1in;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" stroked="f">
                <v:textbox style="mso-fit-shape-to-text:t">
                  <w:txbxContent>
                    <w:p w14:paraId="1FE9D3FD" w14:textId="66FBC1A2" w:rsidR="00576818" w:rsidRDefault="00576818">
                      <w:r>
                        <w:t>Angle lock</w:t>
                      </w:r>
                    </w:p>
                  </w:txbxContent>
                </v:textbox>
                <w10:wrap type="square"/>
              </v:shape>
            </w:pict>
          </mc:Fallback>
        </mc:AlternateContent>
      </w:r>
    </w:p>
    <w:p w14:paraId="175CF8D4" w14:textId="56F781B9" w:rsidR="001B38DF" w:rsidRDefault="004F56D4" w:rsidP="001B38DF">
      <w:r>
        <w:rPr>
          <w:noProof/>
        </w:rPr>
        <mc:AlternateContent>
          <mc:Choice Requires="wps">
            <w:drawing>
              <wp:anchor distT="45720" distB="45720" distL="114300" distR="114300" simplePos="0" relativeHeight="251703296" behindDoc="0" locked="0" layoutInCell="1" allowOverlap="1" wp14:anchorId="231625FB" wp14:editId="5364A2A2">
                <wp:simplePos x="0" y="0"/>
                <wp:positionH relativeFrom="column">
                  <wp:posOffset>-561975</wp:posOffset>
                </wp:positionH>
                <wp:positionV relativeFrom="paragraph">
                  <wp:posOffset>274320</wp:posOffset>
                </wp:positionV>
                <wp:extent cx="1209675" cy="1404620"/>
                <wp:effectExtent l="0" t="0" r="9525" b="8890"/>
                <wp:wrapSquare wrapText="bothSides"/>
                <wp:docPr id="6850369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1404620"/>
                        </a:xfrm>
                        <a:prstGeom prst="rect">
                          <a:avLst/>
                        </a:prstGeom>
                        <a:solidFill>
                          <a:srgbClr val="FFFFFF"/>
                        </a:solidFill>
                        <a:ln w="9525">
                          <a:noFill/>
                          <a:miter lim="800000"/>
                          <a:headEnd/>
                          <a:tailEnd/>
                        </a:ln>
                      </wps:spPr>
                      <wps:txbx>
                        <w:txbxContent>
                          <w:p w14:paraId="3746404F" w14:textId="2C28E223" w:rsidR="00576818" w:rsidRDefault="00576818">
                            <w:r>
                              <w:t>Angle positioner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1625FB" id="_x0000_s1045" type="#_x0000_t202" style="position:absolute;left:0;text-align:left;margin-left:-44.25pt;margin-top:21.6pt;width:95.25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" stroked="f">
                <v:textbox style="mso-fit-shape-to-text:t">
                  <w:txbxContent>
                    <w:p w14:paraId="3746404F" w14:textId="2C28E223" w:rsidR="00576818" w:rsidRDefault="00576818">
                      <w:r>
                        <w:t>Angle positioner</w:t>
                      </w:r>
                    </w:p>
                  </w:txbxContent>
                </v:textbox>
                <w10:wrap type="square"/>
              </v:shape>
            </w:pict>
          </mc:Fallback>
        </mc:AlternateContent>
      </w:r>
      <w:r>
        <w:rPr>
          <w:noProof/>
        </w:rPr>
        <mc:AlternateContent>
          <mc:Choice Requires="wps">
            <w:drawing>
              <wp:anchor distT="0" distB="0" distL="114300" distR="114300" simplePos="0" relativeHeight="251697152" behindDoc="0" locked="0" layoutInCell="1" allowOverlap="1" wp14:anchorId="3228BED5" wp14:editId="5852249B">
                <wp:simplePos x="0" y="0"/>
                <wp:positionH relativeFrom="column">
                  <wp:posOffset>1266825</wp:posOffset>
                </wp:positionH>
                <wp:positionV relativeFrom="paragraph">
                  <wp:posOffset>153035</wp:posOffset>
                </wp:positionV>
                <wp:extent cx="361950" cy="1524000"/>
                <wp:effectExtent l="57150" t="38100" r="19050" b="19050"/>
                <wp:wrapNone/>
                <wp:docPr id="685036979" name="Straight Arrow Connector 685036979"/>
                <wp:cNvGraphicFramePr/>
                <a:graphic xmlns:a="http://schemas.openxmlformats.org/drawingml/2006/main">
                  <a:graphicData uri="http://schemas.microsoft.com/office/word/2010/wordprocessingShape">
                    <wps:wsp>
                      <wps:cNvCnPr/>
                      <wps:spPr>
                        <a:xfrm flipH="1" flipV="1">
                          <a:off x="0" y="0"/>
                          <a:ext cx="361950" cy="15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DDAE77" id="Straight Arrow Connector 685036979" o:spid="_x0000_s1026" type="#_x0000_t32" style="position:absolute;margin-left:99.75pt;margin-top:12.05pt;width:28.5pt;height:120pt;flip:x 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" strokecolor="black [3040]">
                <v:stroke endarrow="block"/>
              </v:shape>
            </w:pict>
          </mc:Fallback>
        </mc:AlternateContent>
      </w:r>
    </w:p>
    <w:p w14:paraId="17D4D2F3" w14:textId="799B86D2" w:rsidR="001B38DF" w:rsidRDefault="004F56D4" w:rsidP="001B38DF">
      <w:r>
        <w:rPr>
          <w:noProof/>
        </w:rPr>
        <mc:AlternateContent>
          <mc:Choice Requires="wps">
            <w:drawing>
              <wp:anchor distT="0" distB="0" distL="114300" distR="114300" simplePos="0" relativeHeight="251698176" behindDoc="0" locked="0" layoutInCell="1" allowOverlap="1" wp14:anchorId="0CB66876" wp14:editId="71F69DD4">
                <wp:simplePos x="0" y="0"/>
                <wp:positionH relativeFrom="column">
                  <wp:posOffset>2533650</wp:posOffset>
                </wp:positionH>
                <wp:positionV relativeFrom="paragraph">
                  <wp:posOffset>24130</wp:posOffset>
                </wp:positionV>
                <wp:extent cx="28575" cy="2190750"/>
                <wp:effectExtent l="38100" t="38100" r="66675" b="19050"/>
                <wp:wrapNone/>
                <wp:docPr id="685036980" name="Straight Arrow Connector 685036980"/>
                <wp:cNvGraphicFramePr/>
                <a:graphic xmlns:a="http://schemas.openxmlformats.org/drawingml/2006/main">
                  <a:graphicData uri="http://schemas.microsoft.com/office/word/2010/wordprocessingShape">
                    <wps:wsp>
                      <wps:cNvCnPr/>
                      <wps:spPr>
                        <a:xfrm flipV="1">
                          <a:off x="0" y="0"/>
                          <a:ext cx="28575" cy="2190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3B35CA" id="Straight Arrow Connector 685036980" o:spid="_x0000_s1026" type="#_x0000_t32" style="position:absolute;margin-left:199.5pt;margin-top:1.9pt;width:2.25pt;height:172.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" strokecolor="black [3040]">
                <v:stroke endarrow="block"/>
              </v:shape>
            </w:pict>
          </mc:Fallback>
        </mc:AlternateContent>
      </w:r>
      <w:r>
        <w:rPr>
          <w:noProof/>
        </w:rPr>
        <mc:AlternateContent>
          <mc:Choice Requires="wps">
            <w:drawing>
              <wp:anchor distT="0" distB="0" distL="114300" distR="114300" simplePos="0" relativeHeight="251699200" behindDoc="0" locked="0" layoutInCell="1" allowOverlap="1" wp14:anchorId="40A78A52" wp14:editId="1A9F270B">
                <wp:simplePos x="0" y="0"/>
                <wp:positionH relativeFrom="column">
                  <wp:posOffset>3790950</wp:posOffset>
                </wp:positionH>
                <wp:positionV relativeFrom="paragraph">
                  <wp:posOffset>52705</wp:posOffset>
                </wp:positionV>
                <wp:extent cx="552450" cy="2085975"/>
                <wp:effectExtent l="0" t="38100" r="57150" b="28575"/>
                <wp:wrapNone/>
                <wp:docPr id="685036981" name="Straight Arrow Connector 685036981"/>
                <wp:cNvGraphicFramePr/>
                <a:graphic xmlns:a="http://schemas.openxmlformats.org/drawingml/2006/main">
                  <a:graphicData uri="http://schemas.microsoft.com/office/word/2010/wordprocessingShape">
                    <wps:wsp>
                      <wps:cNvCnPr/>
                      <wps:spPr>
                        <a:xfrm flipV="1">
                          <a:off x="0" y="0"/>
                          <a:ext cx="552450" cy="2085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A97899" id="Straight Arrow Connector 685036981" o:spid="_x0000_s1026" type="#_x0000_t32" style="position:absolute;margin-left:298.5pt;margin-top:4.15pt;width:43.5pt;height:164.25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" strokecolor="black [3040]">
                <v:stroke endarrow="block"/>
              </v:shape>
            </w:pict>
          </mc:Fallback>
        </mc:AlternateContent>
      </w:r>
    </w:p>
    <w:p w14:paraId="4C71A641" w14:textId="30EC86B4" w:rsidR="001B38DF" w:rsidRDefault="001B38DF" w:rsidP="001B38DF">
      <w:r>
        <w:rPr>
          <w:noProof/>
        </w:rPr>
        <mc:AlternateContent>
          <mc:Choice Requires="wps">
            <w:drawing>
              <wp:anchor distT="0" distB="0" distL="114300" distR="114300" simplePos="0" relativeHeight="251696128" behindDoc="0" locked="0" layoutInCell="1" allowOverlap="1" wp14:anchorId="7CF86354" wp14:editId="0B56F52A">
                <wp:simplePos x="0" y="0"/>
                <wp:positionH relativeFrom="column">
                  <wp:posOffset>295275</wp:posOffset>
                </wp:positionH>
                <wp:positionV relativeFrom="paragraph">
                  <wp:posOffset>118745</wp:posOffset>
                </wp:positionV>
                <wp:extent cx="581025" cy="1533525"/>
                <wp:effectExtent l="38100" t="38100" r="28575" b="28575"/>
                <wp:wrapNone/>
                <wp:docPr id="685036978" name="Straight Arrow Connector 685036978"/>
                <wp:cNvGraphicFramePr/>
                <a:graphic xmlns:a="http://schemas.openxmlformats.org/drawingml/2006/main">
                  <a:graphicData uri="http://schemas.microsoft.com/office/word/2010/wordprocessingShape">
                    <wps:wsp>
                      <wps:cNvCnPr/>
                      <wps:spPr>
                        <a:xfrm flipH="1" flipV="1">
                          <a:off x="0" y="0"/>
                          <a:ext cx="581025" cy="1533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0B648C" id="Straight Arrow Connector 685036978" o:spid="_x0000_s1026" type="#_x0000_t32" style="position:absolute;margin-left:23.25pt;margin-top:9.35pt;width:45.75pt;height:120.75pt;flip:x 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" strokecolor="black [3040]">
                <v:stroke endarrow="block"/>
              </v:shape>
            </w:pict>
          </mc:Fallback>
        </mc:AlternateContent>
      </w:r>
    </w:p>
    <w:p w14:paraId="1549B083" w14:textId="77777777" w:rsidR="001B38DF" w:rsidRDefault="001B38DF" w:rsidP="001B38DF"/>
    <w:p w14:paraId="134C5274" w14:textId="7203D952" w:rsidR="001B38DF" w:rsidRDefault="001B38DF" w:rsidP="001B38DF"/>
    <w:p w14:paraId="142A30FB" w14:textId="77777777" w:rsidR="001B38DF" w:rsidRDefault="001B38DF" w:rsidP="001B38DF">
      <w:pPr>
        <w:keepNext/>
      </w:pPr>
      <w:r>
        <w:rPr>
          <w:noProof/>
        </w:rPr>
        <w:drawing>
          <wp:inline distT="0" distB="0" distL="0" distR="0" wp14:anchorId="06FC99A1" wp14:editId="0A1AD64F">
            <wp:extent cx="5314887" cy="2914650"/>
            <wp:effectExtent l="0" t="0" r="635" b="0"/>
            <wp:docPr id="685036977" name="Picture 685036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36977" name="Actuator.PNG"/>
                    <pic:cNvPicPr/>
                  </pic:nvPicPr>
                  <pic:blipFill>
                    <a:blip r:embed="rId37">
                      <a:extLst>
                        <a:ext uri="{28A0092B-C50C-407E-A947-70E740481C1C}">
                          <a14:useLocalDpi xmlns:a14="http://schemas.microsoft.com/office/drawing/2010/main" val="0"/>
                        </a:ext>
                      </a:extLst>
                    </a:blip>
                    <a:stretch>
                      <a:fillRect/>
                    </a:stretch>
                  </pic:blipFill>
                  <pic:spPr>
                    <a:xfrm>
                      <a:off x="0" y="0"/>
                      <a:ext cx="5330192" cy="2923043"/>
                    </a:xfrm>
                    <a:prstGeom prst="rect">
                      <a:avLst/>
                    </a:prstGeom>
                  </pic:spPr>
                </pic:pic>
              </a:graphicData>
            </a:graphic>
          </wp:inline>
        </w:drawing>
      </w:r>
    </w:p>
    <w:p w14:paraId="18B50CF0" w14:textId="5A14DD8C" w:rsidR="001B38DF" w:rsidRDefault="001B38DF" w:rsidP="001B38DF">
      <w:pPr>
        <w:pStyle w:val="Caption"/>
        <w:jc w:val="both"/>
      </w:pPr>
      <w:r>
        <w:t xml:space="preserve">Figure </w:t>
      </w:r>
      <w:r>
        <w:fldChar w:fldCharType="begin"/>
      </w:r>
      <w:r>
        <w:instrText xml:space="preserve"> SEQ Figure \* ARABIC </w:instrText>
      </w:r>
      <w:r>
        <w:fldChar w:fldCharType="separate"/>
      </w:r>
      <w:r w:rsidR="00BA73AE">
        <w:rPr>
          <w:noProof/>
        </w:rPr>
        <w:t>28</w:t>
      </w:r>
      <w:r>
        <w:fldChar w:fldCharType="end"/>
      </w:r>
      <w:r>
        <w:t>: Actuator design</w:t>
      </w:r>
    </w:p>
    <w:p w14:paraId="06128F4C" w14:textId="110FFABA" w:rsidR="00BA6CC1" w:rsidRDefault="00BA6CC1" w:rsidP="00BA6CC1"/>
    <w:p w14:paraId="2D127A2D" w14:textId="38E5EA90" w:rsidR="00BA6CC1" w:rsidRDefault="00BA6CC1" w:rsidP="00BA6CC1"/>
    <w:p w14:paraId="67646476" w14:textId="116EEE05" w:rsidR="00BA6CC1" w:rsidRDefault="00BA6CC1" w:rsidP="00BA6CC1"/>
    <w:p w14:paraId="67ADDF8D" w14:textId="146604BC" w:rsidR="00BA6CC1" w:rsidRDefault="00BA6CC1" w:rsidP="00BA6CC1"/>
    <w:p w14:paraId="28D051FA" w14:textId="5AE5A7B4" w:rsidR="00BA6CC1" w:rsidRDefault="00BA6CC1" w:rsidP="00BA6CC1"/>
    <w:p w14:paraId="375F93F6" w14:textId="610853BF" w:rsidR="00BA6CC1" w:rsidRDefault="00BA6CC1" w:rsidP="00BA6CC1">
      <w:r>
        <w:t>The custom shaft is designed in such a way that the actuator will not be in contact with the big roller and the base to avoid the frictional forces. This can be seen in the figure below.</w:t>
      </w:r>
    </w:p>
    <w:p w14:paraId="1781A1F4" w14:textId="632EBFC4" w:rsidR="00BA6CC1" w:rsidRDefault="00BA6CC1" w:rsidP="00BA6CC1"/>
    <w:p w14:paraId="0D7BFEB2" w14:textId="77777777" w:rsidR="00BA6CC1" w:rsidRDefault="00BA6CC1" w:rsidP="00BA6CC1">
      <w:pPr>
        <w:keepNext/>
      </w:pPr>
      <w:r>
        <w:rPr>
          <w:noProof/>
        </w:rPr>
        <w:drawing>
          <wp:inline distT="0" distB="0" distL="0" distR="0" wp14:anchorId="74A3E58C" wp14:editId="608712CD">
            <wp:extent cx="4476750" cy="2806646"/>
            <wp:effectExtent l="0" t="0" r="0" b="0"/>
            <wp:docPr id="685036990" name="Picture 685036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36990" name="e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85847" cy="2812349"/>
                    </a:xfrm>
                    <a:prstGeom prst="rect">
                      <a:avLst/>
                    </a:prstGeom>
                  </pic:spPr>
                </pic:pic>
              </a:graphicData>
            </a:graphic>
          </wp:inline>
        </w:drawing>
      </w:r>
    </w:p>
    <w:p w14:paraId="137FAFE7" w14:textId="7771CD70" w:rsidR="00BA6CC1" w:rsidRDefault="00BA6CC1" w:rsidP="00BA6CC1">
      <w:pPr>
        <w:pStyle w:val="Caption"/>
        <w:jc w:val="both"/>
      </w:pPr>
      <w:r>
        <w:t xml:space="preserve">Figure </w:t>
      </w:r>
      <w:r>
        <w:fldChar w:fldCharType="begin"/>
      </w:r>
      <w:r>
        <w:instrText xml:space="preserve"> SEQ Figure \* ARABIC </w:instrText>
      </w:r>
      <w:r>
        <w:fldChar w:fldCharType="separate"/>
      </w:r>
      <w:r w:rsidR="00BA73AE">
        <w:rPr>
          <w:noProof/>
        </w:rPr>
        <w:t>29</w:t>
      </w:r>
      <w:r>
        <w:fldChar w:fldCharType="end"/>
      </w:r>
      <w:r>
        <w:t>: Model showing the actuator, big roller and base</w:t>
      </w:r>
    </w:p>
    <w:p w14:paraId="6B814D2B" w14:textId="5A7A6DE5" w:rsidR="00BA6CC1" w:rsidRDefault="00BA6CC1" w:rsidP="00BA6CC1"/>
    <w:p w14:paraId="25D6CD06" w14:textId="0050D12A" w:rsidR="00BA6CC1" w:rsidRDefault="00BA6CC1" w:rsidP="00BA6CC1">
      <w:r>
        <w:t>The component that will support the pipe as it is getting bend has to designed.</w:t>
      </w:r>
      <w:r w:rsidR="00702078">
        <w:t xml:space="preserve"> It must be considered that a pipe of 6mm diameter will be bent (state the URS). The figure below shows the pipe support design.</w:t>
      </w:r>
    </w:p>
    <w:p w14:paraId="3774F001" w14:textId="1C28359A" w:rsidR="00702078" w:rsidRDefault="00702078" w:rsidP="00BA6CC1"/>
    <w:p w14:paraId="2A228EF8" w14:textId="77777777" w:rsidR="00702078" w:rsidRDefault="00702078" w:rsidP="00702078">
      <w:pPr>
        <w:keepNext/>
      </w:pPr>
      <w:r>
        <w:rPr>
          <w:noProof/>
        </w:rPr>
        <w:drawing>
          <wp:inline distT="0" distB="0" distL="0" distR="0" wp14:anchorId="1F814EA7" wp14:editId="2B593D53">
            <wp:extent cx="1819275" cy="2076114"/>
            <wp:effectExtent l="0" t="0" r="0" b="635"/>
            <wp:docPr id="685036991" name="Picture 68503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36991" name="P suppor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29510" cy="2087794"/>
                    </a:xfrm>
                    <a:prstGeom prst="rect">
                      <a:avLst/>
                    </a:prstGeom>
                  </pic:spPr>
                </pic:pic>
              </a:graphicData>
            </a:graphic>
          </wp:inline>
        </w:drawing>
      </w:r>
    </w:p>
    <w:p w14:paraId="4D9D11A3" w14:textId="54A847AE" w:rsidR="00702078" w:rsidRDefault="00702078" w:rsidP="00702078">
      <w:pPr>
        <w:pStyle w:val="Caption"/>
        <w:jc w:val="both"/>
      </w:pPr>
      <w:r>
        <w:t xml:space="preserve">Figure </w:t>
      </w:r>
      <w:r>
        <w:fldChar w:fldCharType="begin"/>
      </w:r>
      <w:r>
        <w:instrText xml:space="preserve"> SEQ Figure \* ARABIC </w:instrText>
      </w:r>
      <w:r>
        <w:fldChar w:fldCharType="separate"/>
      </w:r>
      <w:r w:rsidR="00BA73AE">
        <w:rPr>
          <w:noProof/>
        </w:rPr>
        <w:t>30</w:t>
      </w:r>
      <w:r>
        <w:fldChar w:fldCharType="end"/>
      </w:r>
      <w:r>
        <w:t>: pipe support</w:t>
      </w:r>
    </w:p>
    <w:p w14:paraId="1AD42A20" w14:textId="4032BF8A" w:rsidR="00117411" w:rsidRDefault="00117411" w:rsidP="00117411"/>
    <w:p w14:paraId="75EAF456" w14:textId="51AC73F6" w:rsidR="00117411" w:rsidRDefault="00117411" w:rsidP="00117411"/>
    <w:p w14:paraId="5FE993C9" w14:textId="1ED763AF" w:rsidR="00117411" w:rsidRDefault="00117411" w:rsidP="00117411"/>
    <w:p w14:paraId="4817E5FF" w14:textId="57DF5508" w:rsidR="00117411" w:rsidRDefault="00117411" w:rsidP="00117411"/>
    <w:p w14:paraId="2DCDF53D" w14:textId="77777777" w:rsidR="00117411" w:rsidRDefault="00117411" w:rsidP="00117411"/>
    <w:p w14:paraId="5FC78EAC" w14:textId="543995C0" w:rsidR="00117411" w:rsidRPr="00117411" w:rsidRDefault="00117411" w:rsidP="00117411">
      <w:pPr>
        <w:rPr>
          <w:u w:val="single"/>
        </w:rPr>
      </w:pPr>
      <w:r w:rsidRPr="00117411">
        <w:rPr>
          <w:u w:val="single"/>
        </w:rPr>
        <w:lastRenderedPageBreak/>
        <w:t>Operation</w:t>
      </w:r>
    </w:p>
    <w:p w14:paraId="3F6FC8C1" w14:textId="5145FD20" w:rsidR="00600EC6" w:rsidRDefault="00600EC6" w:rsidP="00600EC6"/>
    <w:p w14:paraId="050C97E9" w14:textId="7950317F" w:rsidR="00117411" w:rsidRDefault="00117411" w:rsidP="00600EC6">
      <w:r>
        <w:t>The following figures show the model will work it is bent by doing the following:</w:t>
      </w:r>
    </w:p>
    <w:p w14:paraId="52264D4B" w14:textId="10D99DDE" w:rsidR="00117411" w:rsidRDefault="00117411" w:rsidP="008D42E3">
      <w:pPr>
        <w:pStyle w:val="ListParagraph"/>
        <w:numPr>
          <w:ilvl w:val="0"/>
          <w:numId w:val="30"/>
        </w:numPr>
      </w:pPr>
      <w:r>
        <w:t>Clamping the pipe tight between the big roller and the bending</w:t>
      </w:r>
    </w:p>
    <w:p w14:paraId="7B268B08" w14:textId="6054DEDA" w:rsidR="00117411" w:rsidRDefault="00117411" w:rsidP="008D42E3">
      <w:pPr>
        <w:pStyle w:val="ListParagraph"/>
        <w:numPr>
          <w:ilvl w:val="0"/>
          <w:numId w:val="30"/>
        </w:numPr>
      </w:pPr>
      <w:r>
        <w:t>Support the pipe.</w:t>
      </w:r>
    </w:p>
    <w:p w14:paraId="32F6451C" w14:textId="124F57CD" w:rsidR="00117411" w:rsidRDefault="00117411" w:rsidP="00117411"/>
    <w:p w14:paraId="22F53746" w14:textId="77777777" w:rsidR="001229CF" w:rsidRDefault="001229CF" w:rsidP="001229CF">
      <w:pPr>
        <w:keepNext/>
      </w:pPr>
      <w:r>
        <w:rPr>
          <w:noProof/>
        </w:rPr>
        <w:drawing>
          <wp:inline distT="0" distB="0" distL="0" distR="0" wp14:anchorId="06C72078" wp14:editId="12D72593">
            <wp:extent cx="6265545" cy="2952750"/>
            <wp:effectExtent l="0" t="0" r="190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before.PNG"/>
                    <pic:cNvPicPr/>
                  </pic:nvPicPr>
                  <pic:blipFill>
                    <a:blip r:embed="rId40">
                      <a:extLst>
                        <a:ext uri="{28A0092B-C50C-407E-A947-70E740481C1C}">
                          <a14:useLocalDpi xmlns:a14="http://schemas.microsoft.com/office/drawing/2010/main" val="0"/>
                        </a:ext>
                      </a:extLst>
                    </a:blip>
                    <a:stretch>
                      <a:fillRect/>
                    </a:stretch>
                  </pic:blipFill>
                  <pic:spPr>
                    <a:xfrm>
                      <a:off x="0" y="0"/>
                      <a:ext cx="6265545" cy="2952750"/>
                    </a:xfrm>
                    <a:prstGeom prst="rect">
                      <a:avLst/>
                    </a:prstGeom>
                  </pic:spPr>
                </pic:pic>
              </a:graphicData>
            </a:graphic>
          </wp:inline>
        </w:drawing>
      </w:r>
    </w:p>
    <w:p w14:paraId="08E804C7" w14:textId="637719E1" w:rsidR="001229CF" w:rsidRDefault="001229CF" w:rsidP="001229CF">
      <w:pPr>
        <w:pStyle w:val="Caption"/>
        <w:jc w:val="both"/>
      </w:pPr>
      <w:r>
        <w:t xml:space="preserve">Figure </w:t>
      </w:r>
      <w:r>
        <w:fldChar w:fldCharType="begin"/>
      </w:r>
      <w:r>
        <w:instrText xml:space="preserve"> SEQ Figure \* ARABIC </w:instrText>
      </w:r>
      <w:r>
        <w:fldChar w:fldCharType="separate"/>
      </w:r>
      <w:r w:rsidR="00BA73AE">
        <w:rPr>
          <w:noProof/>
        </w:rPr>
        <w:t>31</w:t>
      </w:r>
      <w:r>
        <w:fldChar w:fldCharType="end"/>
      </w:r>
      <w:r>
        <w:t>: Pipe in operation</w:t>
      </w:r>
    </w:p>
    <w:p w14:paraId="06AFA5F1" w14:textId="1B7DD403" w:rsidR="00CD2FE4" w:rsidRDefault="00CD2FE4" w:rsidP="00CD2FE4"/>
    <w:p w14:paraId="453B392D" w14:textId="4E3A6FF9" w:rsidR="00CD2FE4" w:rsidRDefault="00CD2FE4" w:rsidP="00CD2FE4"/>
    <w:p w14:paraId="32E6731B" w14:textId="7BAA7281" w:rsidR="00CD2FE4" w:rsidRDefault="00CD2FE4" w:rsidP="00CD2FE4"/>
    <w:p w14:paraId="54F7C38F" w14:textId="077574FE" w:rsidR="00CD2FE4" w:rsidRDefault="00CD2FE4" w:rsidP="00CD2FE4"/>
    <w:p w14:paraId="4015ECEB" w14:textId="1A7A6058" w:rsidR="00CD2FE4" w:rsidRDefault="00CD2FE4" w:rsidP="00CD2FE4"/>
    <w:p w14:paraId="63CECEE8" w14:textId="397A0BDA" w:rsidR="00CD2FE4" w:rsidRDefault="00CD2FE4" w:rsidP="00CD2FE4"/>
    <w:p w14:paraId="1A25743A" w14:textId="2F94BCFE" w:rsidR="00CD2FE4" w:rsidRDefault="00CD2FE4" w:rsidP="00CD2FE4"/>
    <w:p w14:paraId="7823362F" w14:textId="2A5A2251" w:rsidR="00CD2FE4" w:rsidRDefault="00CD2FE4" w:rsidP="00CD2FE4"/>
    <w:p w14:paraId="5EE34881" w14:textId="601D57FB" w:rsidR="00CD2FE4" w:rsidRDefault="00CD2FE4" w:rsidP="00CD2FE4"/>
    <w:p w14:paraId="60C52D85" w14:textId="0D744023" w:rsidR="00CD2FE4" w:rsidRDefault="00CD2FE4" w:rsidP="00CD2FE4"/>
    <w:p w14:paraId="3FCD3018" w14:textId="326FB8E2" w:rsidR="00CD2FE4" w:rsidRDefault="00CD2FE4" w:rsidP="00CD2FE4"/>
    <w:p w14:paraId="03147160" w14:textId="240B9795" w:rsidR="00CD2FE4" w:rsidRDefault="00CD2FE4" w:rsidP="00CD2FE4"/>
    <w:p w14:paraId="6BC30332" w14:textId="5674E8B3" w:rsidR="00CD2FE4" w:rsidRDefault="00CD2FE4" w:rsidP="00CD2FE4"/>
    <w:p w14:paraId="5E100BA5" w14:textId="4963B194" w:rsidR="00CD2FE4" w:rsidRDefault="00CD2FE4" w:rsidP="00CD2FE4"/>
    <w:p w14:paraId="10A04A1E" w14:textId="1D6D1E51" w:rsidR="00CD2FE4" w:rsidRDefault="00CD2FE4" w:rsidP="00CD2FE4"/>
    <w:p w14:paraId="7E30D673" w14:textId="77777777" w:rsidR="00CD2FE4" w:rsidRPr="00CD2FE4" w:rsidRDefault="00CD2FE4" w:rsidP="00CD2FE4"/>
    <w:p w14:paraId="1FA87F3F" w14:textId="2B74E225" w:rsidR="00E20DC1" w:rsidRDefault="00E20DC1" w:rsidP="00AE0DFC">
      <w:pPr>
        <w:pStyle w:val="Heading2"/>
      </w:pPr>
      <w:bookmarkStart w:id="13" w:name="_Toc131674012"/>
      <w:r>
        <w:lastRenderedPageBreak/>
        <w:t>Angle control mechanism design and functionality</w:t>
      </w:r>
      <w:bookmarkEnd w:id="13"/>
    </w:p>
    <w:p w14:paraId="5FE478D7" w14:textId="4BC41920" w:rsidR="00E20DC1" w:rsidRDefault="00E20DC1" w:rsidP="00E20DC1"/>
    <w:p w14:paraId="3D04C302" w14:textId="3A867E09" w:rsidR="00CD2FE4" w:rsidRDefault="003D28C3" w:rsidP="00E20DC1">
      <w:r>
        <w:t>The angle control mechanism needs the following components:</w:t>
      </w:r>
    </w:p>
    <w:p w14:paraId="05586FA7" w14:textId="77777777" w:rsidR="003D28C3" w:rsidRDefault="003D28C3" w:rsidP="008D42E3">
      <w:pPr>
        <w:pStyle w:val="ListParagraph"/>
        <w:numPr>
          <w:ilvl w:val="0"/>
          <w:numId w:val="31"/>
        </w:numPr>
      </w:pPr>
      <w:r>
        <w:t>Microswitches for stopping the actuator at a certain point</w:t>
      </w:r>
    </w:p>
    <w:p w14:paraId="74BC0758" w14:textId="77777777" w:rsidR="003D28C3" w:rsidRDefault="003D28C3" w:rsidP="008D42E3">
      <w:pPr>
        <w:pStyle w:val="ListParagraph"/>
        <w:numPr>
          <w:ilvl w:val="0"/>
          <w:numId w:val="31"/>
        </w:numPr>
      </w:pPr>
      <w:r>
        <w:t>Push switch to start the motor rotation</w:t>
      </w:r>
    </w:p>
    <w:p w14:paraId="26D9B887" w14:textId="77777777" w:rsidR="002326D7" w:rsidRDefault="003D28C3" w:rsidP="008D42E3">
      <w:pPr>
        <w:pStyle w:val="ListParagraph"/>
        <w:numPr>
          <w:ilvl w:val="0"/>
          <w:numId w:val="31"/>
        </w:numPr>
      </w:pPr>
      <w:r>
        <w:t xml:space="preserve">Control switch to change </w:t>
      </w:r>
      <w:r w:rsidR="002326D7">
        <w:t>rotational direction of the motor.</w:t>
      </w:r>
    </w:p>
    <w:p w14:paraId="1AE70023" w14:textId="77777777" w:rsidR="002326D7" w:rsidRDefault="002326D7" w:rsidP="002326D7"/>
    <w:p w14:paraId="549DDFEF" w14:textId="5DB4831D" w:rsidR="003D28C3" w:rsidRDefault="002326D7" w:rsidP="002326D7">
      <w:r>
        <w:t>Th</w:t>
      </w:r>
      <w:r w:rsidR="00897BB8">
        <w:t>e microswitch that will be used is in the figure below:</w:t>
      </w:r>
    </w:p>
    <w:p w14:paraId="549C6402" w14:textId="77777777" w:rsidR="00897BB8" w:rsidRDefault="00897BB8" w:rsidP="00897BB8">
      <w:pPr>
        <w:keepNext/>
      </w:pPr>
      <w:r>
        <w:rPr>
          <w:noProof/>
        </w:rPr>
        <w:drawing>
          <wp:inline distT="0" distB="0" distL="0" distR="0" wp14:anchorId="25793152" wp14:editId="020CC877">
            <wp:extent cx="1430707" cy="136207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m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43229" cy="1373997"/>
                    </a:xfrm>
                    <a:prstGeom prst="rect">
                      <a:avLst/>
                    </a:prstGeom>
                  </pic:spPr>
                </pic:pic>
              </a:graphicData>
            </a:graphic>
          </wp:inline>
        </w:drawing>
      </w:r>
    </w:p>
    <w:p w14:paraId="7116CE64" w14:textId="2DBDAEF6" w:rsidR="00897BB8" w:rsidRDefault="00897BB8" w:rsidP="00897BB8">
      <w:pPr>
        <w:pStyle w:val="Caption"/>
        <w:jc w:val="both"/>
      </w:pPr>
      <w:r>
        <w:t xml:space="preserve">Figure </w:t>
      </w:r>
      <w:r>
        <w:fldChar w:fldCharType="begin"/>
      </w:r>
      <w:r>
        <w:instrText xml:space="preserve"> SEQ Figure \* ARABIC </w:instrText>
      </w:r>
      <w:r>
        <w:fldChar w:fldCharType="separate"/>
      </w:r>
      <w:r w:rsidR="00BA73AE">
        <w:rPr>
          <w:noProof/>
        </w:rPr>
        <w:t>32</w:t>
      </w:r>
      <w:r>
        <w:fldChar w:fldCharType="end"/>
      </w:r>
      <w:r>
        <w:t>: Microswitch</w:t>
      </w:r>
    </w:p>
    <w:p w14:paraId="6E723FFF" w14:textId="300E07EF" w:rsidR="00897BB8" w:rsidRDefault="00897BB8" w:rsidP="002326D7"/>
    <w:p w14:paraId="2C3F157A" w14:textId="00C92D44" w:rsidR="00897BB8" w:rsidRDefault="00897BB8" w:rsidP="00897BB8">
      <w:r>
        <w:t>The push</w:t>
      </w:r>
      <w:r w:rsidR="003A27F1">
        <w:t xml:space="preserve"> button</w:t>
      </w:r>
      <w:r>
        <w:t xml:space="preserve"> that will be used is in the figure below:</w:t>
      </w:r>
    </w:p>
    <w:p w14:paraId="62648EC3" w14:textId="46C5B7E4" w:rsidR="00897BB8" w:rsidRDefault="00897BB8" w:rsidP="00897BB8"/>
    <w:p w14:paraId="0A8AD719" w14:textId="77777777" w:rsidR="003A27F1" w:rsidRDefault="003A27F1" w:rsidP="003A27F1">
      <w:pPr>
        <w:keepNext/>
      </w:pPr>
      <w:r>
        <w:rPr>
          <w:noProof/>
        </w:rPr>
        <w:drawing>
          <wp:inline distT="0" distB="0" distL="0" distR="0" wp14:anchorId="6C68BE5B" wp14:editId="1C7E5FF6">
            <wp:extent cx="1381125" cy="101058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ush b.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95066" cy="1020781"/>
                    </a:xfrm>
                    <a:prstGeom prst="rect">
                      <a:avLst/>
                    </a:prstGeom>
                  </pic:spPr>
                </pic:pic>
              </a:graphicData>
            </a:graphic>
          </wp:inline>
        </w:drawing>
      </w:r>
    </w:p>
    <w:p w14:paraId="2A2C72A2" w14:textId="5F75A1FC" w:rsidR="00897BB8" w:rsidRDefault="003A27F1" w:rsidP="003A27F1">
      <w:pPr>
        <w:pStyle w:val="Caption"/>
        <w:jc w:val="both"/>
      </w:pPr>
      <w:r>
        <w:t xml:space="preserve">Figure </w:t>
      </w:r>
      <w:r>
        <w:fldChar w:fldCharType="begin"/>
      </w:r>
      <w:r>
        <w:instrText xml:space="preserve"> SEQ Figure \* ARABIC </w:instrText>
      </w:r>
      <w:r>
        <w:fldChar w:fldCharType="separate"/>
      </w:r>
      <w:r w:rsidR="00BA73AE">
        <w:rPr>
          <w:noProof/>
        </w:rPr>
        <w:t>33</w:t>
      </w:r>
      <w:r>
        <w:fldChar w:fldCharType="end"/>
      </w:r>
      <w:r>
        <w:t>: Push button from RS components</w:t>
      </w:r>
      <w:sdt>
        <w:sdtPr>
          <w:id w:val="1832797948"/>
          <w:citation/>
        </w:sdtPr>
        <w:sdtContent>
          <w:r>
            <w:fldChar w:fldCharType="begin"/>
          </w:r>
          <w:r>
            <w:rPr>
              <w:lang w:val="en-ZA"/>
            </w:rPr>
            <w:instrText xml:space="preserve"> CITATION RSC23 \l 7177 </w:instrText>
          </w:r>
          <w:r>
            <w:fldChar w:fldCharType="separate"/>
          </w:r>
          <w:r>
            <w:rPr>
              <w:noProof/>
              <w:lang w:val="en-ZA"/>
            </w:rPr>
            <w:t xml:space="preserve"> </w:t>
          </w:r>
          <w:r w:rsidRPr="003A27F1">
            <w:rPr>
              <w:noProof/>
              <w:lang w:val="en-ZA"/>
            </w:rPr>
            <w:t>(RS Components, 2023)</w:t>
          </w:r>
          <w:r>
            <w:fldChar w:fldCharType="end"/>
          </w:r>
        </w:sdtContent>
      </w:sdt>
    </w:p>
    <w:p w14:paraId="1E5C183A" w14:textId="77777777" w:rsidR="003A27F1" w:rsidRPr="003A27F1" w:rsidRDefault="003A27F1" w:rsidP="003A27F1"/>
    <w:p w14:paraId="6CDBCEA8" w14:textId="786C8270" w:rsidR="00897BB8" w:rsidRDefault="00897BB8" w:rsidP="00897BB8">
      <w:r>
        <w:t>The control switch that will be used is in the figure below:</w:t>
      </w:r>
    </w:p>
    <w:p w14:paraId="0D08849A" w14:textId="77777777" w:rsidR="003A27F1" w:rsidRDefault="003A27F1" w:rsidP="003A27F1">
      <w:pPr>
        <w:keepNext/>
      </w:pPr>
      <w:r>
        <w:rPr>
          <w:noProof/>
        </w:rPr>
        <w:drawing>
          <wp:inline distT="0" distB="0" distL="0" distR="0" wp14:anchorId="0CB4FEAE" wp14:editId="54930A0B">
            <wp:extent cx="1790700" cy="1438596"/>
            <wp:effectExtent l="0" t="0" r="0"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control s.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06379" cy="1451192"/>
                    </a:xfrm>
                    <a:prstGeom prst="rect">
                      <a:avLst/>
                    </a:prstGeom>
                  </pic:spPr>
                </pic:pic>
              </a:graphicData>
            </a:graphic>
          </wp:inline>
        </w:drawing>
      </w:r>
    </w:p>
    <w:p w14:paraId="70BF1028" w14:textId="0A0DD537" w:rsidR="00897BB8" w:rsidRDefault="003A27F1" w:rsidP="003A27F1">
      <w:pPr>
        <w:pStyle w:val="Caption"/>
        <w:jc w:val="both"/>
      </w:pPr>
      <w:r>
        <w:t xml:space="preserve">Figure </w:t>
      </w:r>
      <w:r>
        <w:fldChar w:fldCharType="begin"/>
      </w:r>
      <w:r>
        <w:instrText xml:space="preserve"> SEQ Figure \* ARABIC </w:instrText>
      </w:r>
      <w:r>
        <w:fldChar w:fldCharType="separate"/>
      </w:r>
      <w:r w:rsidR="00BA73AE">
        <w:rPr>
          <w:noProof/>
        </w:rPr>
        <w:t>34</w:t>
      </w:r>
      <w:r>
        <w:fldChar w:fldCharType="end"/>
      </w:r>
      <w:r>
        <w:t xml:space="preserve">: Control switch from RS components </w:t>
      </w:r>
      <w:sdt>
        <w:sdtPr>
          <w:id w:val="170383266"/>
          <w:citation/>
        </w:sdtPr>
        <w:sdtContent>
          <w:r>
            <w:fldChar w:fldCharType="begin"/>
          </w:r>
          <w:r>
            <w:rPr>
              <w:lang w:val="en-ZA"/>
            </w:rPr>
            <w:instrText xml:space="preserve"> CITATION RSc23 \l 7177 </w:instrText>
          </w:r>
          <w:r>
            <w:fldChar w:fldCharType="separate"/>
          </w:r>
          <w:r w:rsidRPr="003A27F1">
            <w:rPr>
              <w:noProof/>
              <w:lang w:val="en-ZA"/>
            </w:rPr>
            <w:t>(RS components, 2023)</w:t>
          </w:r>
          <w:r>
            <w:fldChar w:fldCharType="end"/>
          </w:r>
        </w:sdtContent>
      </w:sdt>
    </w:p>
    <w:p w14:paraId="73A6AC46" w14:textId="1D62D169" w:rsidR="003A27F1" w:rsidRDefault="003A27F1" w:rsidP="003A27F1"/>
    <w:p w14:paraId="47B98831" w14:textId="33AA8DE1" w:rsidR="003A27F1" w:rsidRDefault="003A27F1" w:rsidP="003A27F1"/>
    <w:p w14:paraId="3111AE8E" w14:textId="0E6251CF" w:rsidR="003A27F1" w:rsidRDefault="003A27F1" w:rsidP="003A27F1"/>
    <w:p w14:paraId="25E199AC" w14:textId="1F76F927" w:rsidR="003A27F1" w:rsidRDefault="003A27F1" w:rsidP="003A27F1">
      <w:r>
        <w:lastRenderedPageBreak/>
        <w:t>This is how the angle control should</w:t>
      </w:r>
      <w:r w:rsidR="00EC1ADB">
        <w:t xml:space="preserve"> work:</w:t>
      </w:r>
    </w:p>
    <w:p w14:paraId="3240FE8C" w14:textId="0AF69E65" w:rsidR="00EC1ADB" w:rsidRDefault="00EC1ADB" w:rsidP="008D42E3">
      <w:pPr>
        <w:pStyle w:val="ListParagraph"/>
        <w:numPr>
          <w:ilvl w:val="0"/>
          <w:numId w:val="32"/>
        </w:numPr>
      </w:pPr>
      <w:r>
        <w:t>The first limit microswitch will stop the actuator at a desired angle</w:t>
      </w:r>
    </w:p>
    <w:p w14:paraId="6B1B6519" w14:textId="7FE087BB" w:rsidR="00EC1ADB" w:rsidRDefault="00EC1ADB" w:rsidP="008D42E3">
      <w:pPr>
        <w:pStyle w:val="ListParagraph"/>
        <w:numPr>
          <w:ilvl w:val="0"/>
          <w:numId w:val="32"/>
        </w:numPr>
      </w:pPr>
      <w:r>
        <w:t>The second microswitch will stop the actuator at the starting position</w:t>
      </w:r>
    </w:p>
    <w:p w14:paraId="19E1FBBD" w14:textId="0696A722" w:rsidR="00EC1ADB" w:rsidRDefault="00EC1ADB" w:rsidP="008D42E3">
      <w:pPr>
        <w:pStyle w:val="ListParagraph"/>
        <w:numPr>
          <w:ilvl w:val="0"/>
          <w:numId w:val="32"/>
        </w:numPr>
      </w:pPr>
      <w:r>
        <w:t xml:space="preserve"> The push switch will start the motor</w:t>
      </w:r>
    </w:p>
    <w:p w14:paraId="5C966631" w14:textId="28955C59" w:rsidR="00EC1ADB" w:rsidRDefault="00EC1ADB" w:rsidP="008D42E3">
      <w:pPr>
        <w:pStyle w:val="ListParagraph"/>
        <w:numPr>
          <w:ilvl w:val="0"/>
          <w:numId w:val="32"/>
        </w:numPr>
      </w:pPr>
      <w:r>
        <w:t>The control switch will the rotational direction of the motor</w:t>
      </w:r>
    </w:p>
    <w:p w14:paraId="0DE9ADDD" w14:textId="58BFB014" w:rsidR="00EC1ADB" w:rsidRDefault="00EC1ADB" w:rsidP="00EC1ADB"/>
    <w:p w14:paraId="4CD2E354" w14:textId="5167F537" w:rsidR="00EC1ADB" w:rsidRDefault="00EC1ADB" w:rsidP="00EC1ADB"/>
    <w:p w14:paraId="1C3727CF" w14:textId="7029874A" w:rsidR="00EC1ADB" w:rsidRDefault="00EC1ADB" w:rsidP="00EC1ADB">
      <w:r>
        <w:rPr>
          <w:noProof/>
        </w:rPr>
        <mc:AlternateContent>
          <mc:Choice Requires="wps">
            <w:drawing>
              <wp:anchor distT="45720" distB="45720" distL="114300" distR="114300" simplePos="0" relativeHeight="251716608" behindDoc="0" locked="0" layoutInCell="1" allowOverlap="1" wp14:anchorId="04382490" wp14:editId="7536BFE0">
                <wp:simplePos x="0" y="0"/>
                <wp:positionH relativeFrom="column">
                  <wp:posOffset>1876425</wp:posOffset>
                </wp:positionH>
                <wp:positionV relativeFrom="paragraph">
                  <wp:posOffset>186690</wp:posOffset>
                </wp:positionV>
                <wp:extent cx="1028700" cy="1404620"/>
                <wp:effectExtent l="0" t="0" r="0" b="889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404620"/>
                        </a:xfrm>
                        <a:prstGeom prst="rect">
                          <a:avLst/>
                        </a:prstGeom>
                        <a:solidFill>
                          <a:srgbClr val="FFFFFF"/>
                        </a:solidFill>
                        <a:ln w="9525">
                          <a:noFill/>
                          <a:miter lim="800000"/>
                          <a:headEnd/>
                          <a:tailEnd/>
                        </a:ln>
                      </wps:spPr>
                      <wps:txbx>
                        <w:txbxContent>
                          <w:p w14:paraId="4DFEE367" w14:textId="0653C5B9" w:rsidR="00576818" w:rsidRDefault="00576818">
                            <w:r>
                              <w:t>Set the angle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382490" id="_x0000_s1046" type="#_x0000_t202" style="position:absolute;left:0;text-align:left;margin-left:147.75pt;margin-top:14.7pt;width:81pt;height:110.6pt;z-index:251716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" stroked="f">
                <v:textbox style="mso-fit-shape-to-text:t">
                  <w:txbxContent>
                    <w:p w14:paraId="4DFEE367" w14:textId="0653C5B9" w:rsidR="00576818" w:rsidRDefault="00576818">
                      <w:r>
                        <w:t>Set the angle</w:t>
                      </w:r>
                    </w:p>
                  </w:txbxContent>
                </v:textbox>
                <w10:wrap type="square"/>
              </v:shape>
            </w:pict>
          </mc:Fallback>
        </mc:AlternateContent>
      </w:r>
    </w:p>
    <w:p w14:paraId="7CB6D1D8" w14:textId="57E95F7B" w:rsidR="00EC1ADB" w:rsidRDefault="00EC1ADB" w:rsidP="00EC1ADB">
      <w:r>
        <w:rPr>
          <w:noProof/>
        </w:rPr>
        <mc:AlternateContent>
          <mc:Choice Requires="wps">
            <w:drawing>
              <wp:anchor distT="0" distB="0" distL="114300" distR="114300" simplePos="0" relativeHeight="251714560" behindDoc="0" locked="0" layoutInCell="1" allowOverlap="1" wp14:anchorId="2F00D7E3" wp14:editId="7B8BE79E">
                <wp:simplePos x="0" y="0"/>
                <wp:positionH relativeFrom="column">
                  <wp:posOffset>866775</wp:posOffset>
                </wp:positionH>
                <wp:positionV relativeFrom="paragraph">
                  <wp:posOffset>254635</wp:posOffset>
                </wp:positionV>
                <wp:extent cx="990600" cy="1285875"/>
                <wp:effectExtent l="0" t="38100" r="57150" b="28575"/>
                <wp:wrapNone/>
                <wp:docPr id="211" name="Straight Arrow Connector 211"/>
                <wp:cNvGraphicFramePr/>
                <a:graphic xmlns:a="http://schemas.openxmlformats.org/drawingml/2006/main">
                  <a:graphicData uri="http://schemas.microsoft.com/office/word/2010/wordprocessingShape">
                    <wps:wsp>
                      <wps:cNvCnPr/>
                      <wps:spPr>
                        <a:xfrm flipV="1">
                          <a:off x="0" y="0"/>
                          <a:ext cx="990600" cy="1285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6157CB" id="Straight Arrow Connector 211" o:spid="_x0000_s1026" type="#_x0000_t32" style="position:absolute;margin-left:68.25pt;margin-top:20.05pt;width:78pt;height:101.25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" strokecolor="black [3040]">
                <v:stroke endarrow="block"/>
              </v:shape>
            </w:pict>
          </mc:Fallback>
        </mc:AlternateContent>
      </w:r>
    </w:p>
    <w:p w14:paraId="0B2D430F" w14:textId="77777777" w:rsidR="00EC1ADB" w:rsidRDefault="00EC1ADB" w:rsidP="00EC1ADB"/>
    <w:p w14:paraId="24480C6E" w14:textId="3D4D6490" w:rsidR="00EC1ADB" w:rsidRPr="003A27F1" w:rsidRDefault="00EC1ADB" w:rsidP="00EC1ADB">
      <w:r>
        <w:rPr>
          <w:noProof/>
        </w:rPr>
        <w:drawing>
          <wp:inline distT="0" distB="0" distL="0" distR="0" wp14:anchorId="5D17C3FC" wp14:editId="10F8D5DA">
            <wp:extent cx="6265545" cy="3435985"/>
            <wp:effectExtent l="0" t="0" r="190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Actuator.PNG"/>
                    <pic:cNvPicPr/>
                  </pic:nvPicPr>
                  <pic:blipFill>
                    <a:blip r:embed="rId37">
                      <a:extLst>
                        <a:ext uri="{28A0092B-C50C-407E-A947-70E740481C1C}">
                          <a14:useLocalDpi xmlns:a14="http://schemas.microsoft.com/office/drawing/2010/main" val="0"/>
                        </a:ext>
                      </a:extLst>
                    </a:blip>
                    <a:stretch>
                      <a:fillRect/>
                    </a:stretch>
                  </pic:blipFill>
                  <pic:spPr>
                    <a:xfrm>
                      <a:off x="0" y="0"/>
                      <a:ext cx="6265545" cy="3435985"/>
                    </a:xfrm>
                    <a:prstGeom prst="rect">
                      <a:avLst/>
                    </a:prstGeom>
                  </pic:spPr>
                </pic:pic>
              </a:graphicData>
            </a:graphic>
          </wp:inline>
        </w:drawing>
      </w:r>
    </w:p>
    <w:p w14:paraId="4CEB45C5" w14:textId="506BE524" w:rsidR="003A27F1" w:rsidRDefault="003A27F1" w:rsidP="003A27F1"/>
    <w:p w14:paraId="56427E27" w14:textId="46790783" w:rsidR="00EC1ADB" w:rsidRDefault="00EC1ADB" w:rsidP="003A27F1">
      <w:r>
        <w:t>The highlighted part in the above figure will be used to set the desired angle and it will also trigger the limit switch.</w:t>
      </w:r>
    </w:p>
    <w:p w14:paraId="2C22024F" w14:textId="2FBF62BF" w:rsidR="00EC1ADB" w:rsidRDefault="00EC1ADB" w:rsidP="003A27F1"/>
    <w:p w14:paraId="5C3C0F41" w14:textId="672F96F8" w:rsidR="00EC1ADB" w:rsidRDefault="00EC1ADB" w:rsidP="003A27F1">
      <w:r>
        <w:t>In the event that the user will want to bend the pipe to an angle of 90 degrees, here are the steps that should be followed:</w:t>
      </w:r>
    </w:p>
    <w:p w14:paraId="27BF920B" w14:textId="08E5CD67" w:rsidR="00EC1ADB" w:rsidRDefault="00EC1ADB" w:rsidP="008D42E3">
      <w:pPr>
        <w:pStyle w:val="Heading1"/>
        <w:numPr>
          <w:ilvl w:val="0"/>
          <w:numId w:val="33"/>
        </w:numPr>
        <w:rPr>
          <w:b w:val="0"/>
        </w:rPr>
      </w:pPr>
      <w:r>
        <w:rPr>
          <w:b w:val="0"/>
        </w:rPr>
        <w:t>Move the angle positioner to the desired angle, this is shown in the figure below</w:t>
      </w:r>
    </w:p>
    <w:p w14:paraId="7305A22F" w14:textId="3A2BE700" w:rsidR="00EC1ADB" w:rsidRDefault="00EC1ADB" w:rsidP="00EC1ADB"/>
    <w:p w14:paraId="00667502" w14:textId="77777777" w:rsidR="00EC1ADB" w:rsidRDefault="00EC1ADB" w:rsidP="00EC1ADB">
      <w:pPr>
        <w:keepNext/>
      </w:pPr>
      <w:r>
        <w:rPr>
          <w:noProof/>
        </w:rPr>
        <w:lastRenderedPageBreak/>
        <w:drawing>
          <wp:inline distT="0" distB="0" distL="0" distR="0" wp14:anchorId="5AD6088E" wp14:editId="718C558E">
            <wp:extent cx="2957953" cy="268605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90.PNG"/>
                    <pic:cNvPicPr/>
                  </pic:nvPicPr>
                  <pic:blipFill>
                    <a:blip r:embed="rId44">
                      <a:extLst>
                        <a:ext uri="{28A0092B-C50C-407E-A947-70E740481C1C}">
                          <a14:useLocalDpi xmlns:a14="http://schemas.microsoft.com/office/drawing/2010/main" val="0"/>
                        </a:ext>
                      </a:extLst>
                    </a:blip>
                    <a:stretch>
                      <a:fillRect/>
                    </a:stretch>
                  </pic:blipFill>
                  <pic:spPr>
                    <a:xfrm>
                      <a:off x="0" y="0"/>
                      <a:ext cx="2968358" cy="2695499"/>
                    </a:xfrm>
                    <a:prstGeom prst="rect">
                      <a:avLst/>
                    </a:prstGeom>
                  </pic:spPr>
                </pic:pic>
              </a:graphicData>
            </a:graphic>
          </wp:inline>
        </w:drawing>
      </w:r>
    </w:p>
    <w:p w14:paraId="4149C3A4" w14:textId="578C5AAB" w:rsidR="00EC1ADB" w:rsidRDefault="00EC1ADB" w:rsidP="00EC1ADB">
      <w:pPr>
        <w:pStyle w:val="Caption"/>
        <w:jc w:val="both"/>
      </w:pPr>
      <w:r>
        <w:t xml:space="preserve">Figure </w:t>
      </w:r>
      <w:r>
        <w:fldChar w:fldCharType="begin"/>
      </w:r>
      <w:r>
        <w:instrText xml:space="preserve"> SEQ Figure \* ARABIC </w:instrText>
      </w:r>
      <w:r>
        <w:fldChar w:fldCharType="separate"/>
      </w:r>
      <w:r w:rsidR="00BA73AE">
        <w:rPr>
          <w:noProof/>
        </w:rPr>
        <w:t>35</w:t>
      </w:r>
      <w:r>
        <w:fldChar w:fldCharType="end"/>
      </w:r>
      <w:r>
        <w:t xml:space="preserve">: </w:t>
      </w:r>
      <w:r w:rsidR="008D455E">
        <w:t>Moving the angle positioner to the very end will give an angle of 90 degrees</w:t>
      </w:r>
    </w:p>
    <w:p w14:paraId="387B3075" w14:textId="68FECA53" w:rsidR="008D455E" w:rsidRDefault="008D455E" w:rsidP="008D455E"/>
    <w:p w14:paraId="11A4B97B" w14:textId="56CDAFDC" w:rsidR="008D455E" w:rsidRDefault="008D455E" w:rsidP="008D42E3">
      <w:pPr>
        <w:pStyle w:val="ListParagraph"/>
        <w:numPr>
          <w:ilvl w:val="0"/>
          <w:numId w:val="33"/>
        </w:numPr>
      </w:pPr>
      <w:r>
        <w:t>The user will then hit the push button</w:t>
      </w:r>
    </w:p>
    <w:p w14:paraId="2BE06390" w14:textId="7A644016" w:rsidR="008D455E" w:rsidRDefault="008D455E" w:rsidP="008D42E3">
      <w:pPr>
        <w:pStyle w:val="ListParagraph"/>
        <w:numPr>
          <w:ilvl w:val="0"/>
          <w:numId w:val="33"/>
        </w:numPr>
      </w:pPr>
      <w:r>
        <w:t>The actuator will rotate until it hits the limit switch, this can be seen in the figure below</w:t>
      </w:r>
    </w:p>
    <w:p w14:paraId="72FB8200" w14:textId="62475E65" w:rsidR="008D455E" w:rsidRDefault="008D455E" w:rsidP="008D455E"/>
    <w:p w14:paraId="7769E991" w14:textId="77777777" w:rsidR="008D455E" w:rsidRDefault="008D455E" w:rsidP="008D455E">
      <w:pPr>
        <w:keepNext/>
      </w:pPr>
      <w:r>
        <w:rPr>
          <w:noProof/>
        </w:rPr>
        <w:drawing>
          <wp:inline distT="0" distB="0" distL="0" distR="0" wp14:anchorId="3084AAC9" wp14:editId="13A807B2">
            <wp:extent cx="3533775" cy="2959317"/>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forward.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47568" cy="2970868"/>
                    </a:xfrm>
                    <a:prstGeom prst="rect">
                      <a:avLst/>
                    </a:prstGeom>
                  </pic:spPr>
                </pic:pic>
              </a:graphicData>
            </a:graphic>
          </wp:inline>
        </w:drawing>
      </w:r>
    </w:p>
    <w:p w14:paraId="2DC563C6" w14:textId="6D4DE2FB" w:rsidR="008D455E" w:rsidRDefault="008D455E" w:rsidP="008D455E">
      <w:pPr>
        <w:pStyle w:val="Caption"/>
        <w:jc w:val="both"/>
      </w:pPr>
      <w:r>
        <w:t xml:space="preserve">Figure </w:t>
      </w:r>
      <w:r>
        <w:fldChar w:fldCharType="begin"/>
      </w:r>
      <w:r>
        <w:instrText xml:space="preserve"> SEQ Figure \* ARABIC </w:instrText>
      </w:r>
      <w:r>
        <w:fldChar w:fldCharType="separate"/>
      </w:r>
      <w:r w:rsidR="00BA73AE">
        <w:rPr>
          <w:noProof/>
        </w:rPr>
        <w:t>36</w:t>
      </w:r>
      <w:r>
        <w:fldChar w:fldCharType="end"/>
      </w:r>
      <w:r>
        <w:t>: Actuator stopped at 90 degrees</w:t>
      </w:r>
    </w:p>
    <w:p w14:paraId="0D95838D" w14:textId="3BE472AB" w:rsidR="008D455E" w:rsidRDefault="008D455E" w:rsidP="008D455E"/>
    <w:p w14:paraId="460FD7AC" w14:textId="3E93E218" w:rsidR="008D455E" w:rsidRDefault="008D455E" w:rsidP="008D42E3">
      <w:pPr>
        <w:pStyle w:val="ListParagraph"/>
        <w:numPr>
          <w:ilvl w:val="0"/>
          <w:numId w:val="34"/>
        </w:numPr>
      </w:pPr>
      <w:r>
        <w:t>The user will then hit the control switch to change the rotational direction of the motor</w:t>
      </w:r>
    </w:p>
    <w:p w14:paraId="4A55799A" w14:textId="72DDC1EB" w:rsidR="008D455E" w:rsidRDefault="008D455E" w:rsidP="008D42E3">
      <w:pPr>
        <w:pStyle w:val="ListParagraph"/>
        <w:numPr>
          <w:ilvl w:val="0"/>
          <w:numId w:val="34"/>
        </w:numPr>
      </w:pPr>
      <w:r>
        <w:t>After, the user will press the push button to allow the actuator to rotate in a reverse direction</w:t>
      </w:r>
    </w:p>
    <w:p w14:paraId="4065407E" w14:textId="71EF4148" w:rsidR="008D455E" w:rsidRDefault="008D455E" w:rsidP="008D42E3">
      <w:pPr>
        <w:pStyle w:val="ListParagraph"/>
        <w:numPr>
          <w:ilvl w:val="0"/>
          <w:numId w:val="34"/>
        </w:numPr>
      </w:pPr>
      <w:r>
        <w:t>The actuator will reverse until it hits the limit switch at the starting position, this ca be seen in the figure below</w:t>
      </w:r>
    </w:p>
    <w:p w14:paraId="02A85887" w14:textId="0F58DFC7" w:rsidR="008D455E" w:rsidRDefault="008D455E" w:rsidP="008D455E">
      <w:pPr>
        <w:pStyle w:val="ListParagraph"/>
      </w:pPr>
    </w:p>
    <w:p w14:paraId="5F8D99A1" w14:textId="564B9924" w:rsidR="008D455E" w:rsidRDefault="008D455E" w:rsidP="008D455E">
      <w:pPr>
        <w:pStyle w:val="ListParagraph"/>
      </w:pPr>
    </w:p>
    <w:p w14:paraId="2D3EEA3F" w14:textId="61AD4981" w:rsidR="008D455E" w:rsidRDefault="008D455E" w:rsidP="008D455E">
      <w:pPr>
        <w:pStyle w:val="ListParagraph"/>
      </w:pPr>
    </w:p>
    <w:p w14:paraId="7463829F" w14:textId="77777777" w:rsidR="008D455E" w:rsidRDefault="008D455E" w:rsidP="008D455E">
      <w:pPr>
        <w:pStyle w:val="ListParagraph"/>
        <w:keepNext/>
      </w:pPr>
      <w:r>
        <w:rPr>
          <w:noProof/>
        </w:rPr>
        <w:lastRenderedPageBreak/>
        <w:drawing>
          <wp:inline distT="0" distB="0" distL="0" distR="0" wp14:anchorId="5FEA9BAE" wp14:editId="7BA2F30E">
            <wp:extent cx="3775755" cy="271462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ba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783989" cy="2720545"/>
                    </a:xfrm>
                    <a:prstGeom prst="rect">
                      <a:avLst/>
                    </a:prstGeom>
                  </pic:spPr>
                </pic:pic>
              </a:graphicData>
            </a:graphic>
          </wp:inline>
        </w:drawing>
      </w:r>
    </w:p>
    <w:p w14:paraId="4FE9B2CD" w14:textId="6889FA2A" w:rsidR="008D455E" w:rsidRDefault="008D455E" w:rsidP="008D455E">
      <w:pPr>
        <w:pStyle w:val="Caption"/>
        <w:jc w:val="both"/>
      </w:pPr>
      <w:r>
        <w:t xml:space="preserve">Figure </w:t>
      </w:r>
      <w:r>
        <w:fldChar w:fldCharType="begin"/>
      </w:r>
      <w:r>
        <w:instrText xml:space="preserve"> SEQ Figure \* ARABIC </w:instrText>
      </w:r>
      <w:r>
        <w:fldChar w:fldCharType="separate"/>
      </w:r>
      <w:r w:rsidR="00BA73AE">
        <w:rPr>
          <w:noProof/>
        </w:rPr>
        <w:t>37</w:t>
      </w:r>
      <w:r>
        <w:fldChar w:fldCharType="end"/>
      </w:r>
      <w:r>
        <w:t xml:space="preserve">: </w:t>
      </w:r>
      <w:r w:rsidR="001248C3">
        <w:t>Actuator triggers the limit switch at the starting position</w:t>
      </w:r>
    </w:p>
    <w:p w14:paraId="6F43F234" w14:textId="1CAFB7CB" w:rsidR="001248C3" w:rsidRDefault="001248C3" w:rsidP="001248C3"/>
    <w:p w14:paraId="72E03642" w14:textId="7C42481D" w:rsidR="001248C3" w:rsidRDefault="001248C3" w:rsidP="001248C3">
      <w:r>
        <w:t>The figure below shows the position of all the switches.</w:t>
      </w:r>
    </w:p>
    <w:p w14:paraId="15D56F5B" w14:textId="66C513F6" w:rsidR="001248C3" w:rsidRDefault="001248C3" w:rsidP="001248C3"/>
    <w:p w14:paraId="361B4980" w14:textId="0E3587D4" w:rsidR="001248C3" w:rsidRDefault="001248C3" w:rsidP="001248C3"/>
    <w:p w14:paraId="4F0D0AF7" w14:textId="1EE121BB" w:rsidR="001248C3" w:rsidRDefault="001248C3" w:rsidP="001248C3">
      <w:r>
        <w:rPr>
          <w:noProof/>
        </w:rPr>
        <mc:AlternateContent>
          <mc:Choice Requires="wps">
            <w:drawing>
              <wp:anchor distT="45720" distB="45720" distL="114300" distR="114300" simplePos="0" relativeHeight="251722752" behindDoc="0" locked="0" layoutInCell="1" allowOverlap="1" wp14:anchorId="4CBBFC9A" wp14:editId="18D3BC6E">
                <wp:simplePos x="0" y="0"/>
                <wp:positionH relativeFrom="column">
                  <wp:posOffset>57150</wp:posOffset>
                </wp:positionH>
                <wp:positionV relativeFrom="paragraph">
                  <wp:posOffset>93345</wp:posOffset>
                </wp:positionV>
                <wp:extent cx="1038225" cy="1404620"/>
                <wp:effectExtent l="0" t="0" r="9525" b="8890"/>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1404620"/>
                        </a:xfrm>
                        <a:prstGeom prst="rect">
                          <a:avLst/>
                        </a:prstGeom>
                        <a:solidFill>
                          <a:srgbClr val="FFFFFF"/>
                        </a:solidFill>
                        <a:ln w="9525">
                          <a:noFill/>
                          <a:miter lim="800000"/>
                          <a:headEnd/>
                          <a:tailEnd/>
                        </a:ln>
                      </wps:spPr>
                      <wps:txbx>
                        <w:txbxContent>
                          <w:p w14:paraId="5BEB7552" w14:textId="1AA6BC51" w:rsidR="00576818" w:rsidRDefault="00576818">
                            <w:r>
                              <w:t>Limit switch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BBFC9A" id="_x0000_s1047" type="#_x0000_t202" style="position:absolute;left:0;text-align:left;margin-left:4.5pt;margin-top:7.35pt;width:81.75pt;height:110.6pt;z-index:251722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" stroked="f">
                <v:textbox style="mso-fit-shape-to-text:t">
                  <w:txbxContent>
                    <w:p w14:paraId="5BEB7552" w14:textId="1AA6BC51" w:rsidR="00576818" w:rsidRDefault="00576818">
                      <w:r>
                        <w:t>Limit switch</w:t>
                      </w:r>
                    </w:p>
                  </w:txbxContent>
                </v:textbox>
                <w10:wrap type="square"/>
              </v:shape>
            </w:pict>
          </mc:Fallback>
        </mc:AlternateContent>
      </w:r>
    </w:p>
    <w:p w14:paraId="0C2284E7" w14:textId="214B7AE2" w:rsidR="001248C3" w:rsidRDefault="001248C3" w:rsidP="001248C3"/>
    <w:p w14:paraId="000283D1" w14:textId="4EAF96D3" w:rsidR="001248C3" w:rsidRDefault="001248C3" w:rsidP="001248C3">
      <w:r>
        <w:rPr>
          <w:noProof/>
        </w:rPr>
        <mc:AlternateContent>
          <mc:Choice Requires="wps">
            <w:drawing>
              <wp:anchor distT="45720" distB="45720" distL="114300" distR="114300" simplePos="0" relativeHeight="251724800" behindDoc="0" locked="0" layoutInCell="1" allowOverlap="1" wp14:anchorId="771B0718" wp14:editId="674A9619">
                <wp:simplePos x="0" y="0"/>
                <wp:positionH relativeFrom="column">
                  <wp:posOffset>1676400</wp:posOffset>
                </wp:positionH>
                <wp:positionV relativeFrom="paragraph">
                  <wp:posOffset>6350</wp:posOffset>
                </wp:positionV>
                <wp:extent cx="990600" cy="1404620"/>
                <wp:effectExtent l="0" t="0" r="0" b="889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1404620"/>
                        </a:xfrm>
                        <a:prstGeom prst="rect">
                          <a:avLst/>
                        </a:prstGeom>
                        <a:solidFill>
                          <a:srgbClr val="FFFFFF"/>
                        </a:solidFill>
                        <a:ln w="9525">
                          <a:noFill/>
                          <a:miter lim="800000"/>
                          <a:headEnd/>
                          <a:tailEnd/>
                        </a:ln>
                      </wps:spPr>
                      <wps:txbx>
                        <w:txbxContent>
                          <w:p w14:paraId="39C223BD" w14:textId="547BBD94" w:rsidR="00576818" w:rsidRDefault="00576818">
                            <w:r>
                              <w:t>Limit switch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1B0718" id="_x0000_s1048" type="#_x0000_t202" style="position:absolute;left:0;text-align:left;margin-left:132pt;margin-top:.5pt;width:78pt;height:110.6pt;z-index:251724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" stroked="f">
                <v:textbox style="mso-fit-shape-to-text:t">
                  <w:txbxContent>
                    <w:p w14:paraId="39C223BD" w14:textId="547BBD94" w:rsidR="00576818" w:rsidRDefault="00576818">
                      <w:r>
                        <w:t>Limit switch</w:t>
                      </w:r>
                    </w:p>
                  </w:txbxContent>
                </v:textbox>
                <w10:wrap type="square"/>
              </v:shape>
            </w:pict>
          </mc:Fallback>
        </mc:AlternateContent>
      </w:r>
      <w:r>
        <w:rPr>
          <w:noProof/>
        </w:rPr>
        <mc:AlternateContent>
          <mc:Choice Requires="wps">
            <w:drawing>
              <wp:anchor distT="0" distB="0" distL="114300" distR="114300" simplePos="0" relativeHeight="251720704" behindDoc="0" locked="0" layoutInCell="1" allowOverlap="1" wp14:anchorId="41B79D21" wp14:editId="4E5F90DE">
                <wp:simplePos x="0" y="0"/>
                <wp:positionH relativeFrom="column">
                  <wp:posOffset>495300</wp:posOffset>
                </wp:positionH>
                <wp:positionV relativeFrom="paragraph">
                  <wp:posOffset>53975</wp:posOffset>
                </wp:positionV>
                <wp:extent cx="104775" cy="2352675"/>
                <wp:effectExtent l="0" t="38100" r="66675" b="28575"/>
                <wp:wrapNone/>
                <wp:docPr id="221" name="Straight Arrow Connector 221"/>
                <wp:cNvGraphicFramePr/>
                <a:graphic xmlns:a="http://schemas.openxmlformats.org/drawingml/2006/main">
                  <a:graphicData uri="http://schemas.microsoft.com/office/word/2010/wordprocessingShape">
                    <wps:wsp>
                      <wps:cNvCnPr/>
                      <wps:spPr>
                        <a:xfrm flipV="1">
                          <a:off x="0" y="0"/>
                          <a:ext cx="104775" cy="2352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6E6D72" id="Straight Arrow Connector 221" o:spid="_x0000_s1026" type="#_x0000_t32" style="position:absolute;margin-left:39pt;margin-top:4.25pt;width:8.25pt;height:185.25pt;flip: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" strokecolor="black [3040]">
                <v:stroke endarrow="block"/>
              </v:shape>
            </w:pict>
          </mc:Fallback>
        </mc:AlternateContent>
      </w:r>
    </w:p>
    <w:p w14:paraId="1ACD4103" w14:textId="6A2011F9" w:rsidR="001248C3" w:rsidRDefault="001248C3" w:rsidP="001248C3">
      <w:r>
        <w:rPr>
          <w:noProof/>
        </w:rPr>
        <mc:AlternateContent>
          <mc:Choice Requires="wps">
            <w:drawing>
              <wp:anchor distT="45720" distB="45720" distL="114300" distR="114300" simplePos="0" relativeHeight="251726848" behindDoc="0" locked="0" layoutInCell="1" allowOverlap="1" wp14:anchorId="3D3006A4" wp14:editId="22F64ED8">
                <wp:simplePos x="0" y="0"/>
                <wp:positionH relativeFrom="column">
                  <wp:posOffset>3009900</wp:posOffset>
                </wp:positionH>
                <wp:positionV relativeFrom="paragraph">
                  <wp:posOffset>10795</wp:posOffset>
                </wp:positionV>
                <wp:extent cx="933450" cy="1404620"/>
                <wp:effectExtent l="0" t="0" r="0" b="8890"/>
                <wp:wrapSquare wrapText="bothSides"/>
                <wp:docPr id="6850369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solidFill>
                          <a:srgbClr val="FFFFFF"/>
                        </a:solidFill>
                        <a:ln w="9525">
                          <a:noFill/>
                          <a:miter lim="800000"/>
                          <a:headEnd/>
                          <a:tailEnd/>
                        </a:ln>
                      </wps:spPr>
                      <wps:txbx>
                        <w:txbxContent>
                          <w:p w14:paraId="3EB47CFC" w14:textId="4F04A0E6" w:rsidR="00576818" w:rsidRDefault="00576818">
                            <w:r>
                              <w:t>Push button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3006A4" id="_x0000_s1049" type="#_x0000_t202" style="position:absolute;left:0;text-align:left;margin-left:237pt;margin-top:.85pt;width:73.5pt;height:110.6pt;z-index:251726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" stroked="f">
                <v:textbox style="mso-fit-shape-to-text:t">
                  <w:txbxContent>
                    <w:p w14:paraId="3EB47CFC" w14:textId="4F04A0E6" w:rsidR="00576818" w:rsidRDefault="00576818">
                      <w:r>
                        <w:t>Push button</w:t>
                      </w:r>
                    </w:p>
                  </w:txbxContent>
                </v:textbox>
                <w10:wrap type="square"/>
              </v:shape>
            </w:pict>
          </mc:Fallback>
        </mc:AlternateContent>
      </w:r>
      <w:r>
        <w:rPr>
          <w:noProof/>
        </w:rPr>
        <mc:AlternateContent>
          <mc:Choice Requires="wps">
            <w:drawing>
              <wp:anchor distT="0" distB="0" distL="114300" distR="114300" simplePos="0" relativeHeight="251719680" behindDoc="0" locked="0" layoutInCell="1" allowOverlap="1" wp14:anchorId="042F2E99" wp14:editId="3C4768E5">
                <wp:simplePos x="0" y="0"/>
                <wp:positionH relativeFrom="column">
                  <wp:posOffset>1057275</wp:posOffset>
                </wp:positionH>
                <wp:positionV relativeFrom="paragraph">
                  <wp:posOffset>220345</wp:posOffset>
                </wp:positionV>
                <wp:extent cx="1047750" cy="2181225"/>
                <wp:effectExtent l="0" t="38100" r="57150" b="28575"/>
                <wp:wrapNone/>
                <wp:docPr id="220" name="Straight Arrow Connector 220"/>
                <wp:cNvGraphicFramePr/>
                <a:graphic xmlns:a="http://schemas.openxmlformats.org/drawingml/2006/main">
                  <a:graphicData uri="http://schemas.microsoft.com/office/word/2010/wordprocessingShape">
                    <wps:wsp>
                      <wps:cNvCnPr/>
                      <wps:spPr>
                        <a:xfrm flipV="1">
                          <a:off x="0" y="0"/>
                          <a:ext cx="1047750" cy="2181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A3F99D" id="Straight Arrow Connector 220" o:spid="_x0000_s1026" type="#_x0000_t32" style="position:absolute;margin-left:83.25pt;margin-top:17.35pt;width:82.5pt;height:171.75pt;flip: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" strokecolor="black [3040]">
                <v:stroke endarrow="block"/>
              </v:shape>
            </w:pict>
          </mc:Fallback>
        </mc:AlternateContent>
      </w:r>
    </w:p>
    <w:p w14:paraId="75172A54" w14:textId="319BB6DC" w:rsidR="001248C3" w:rsidRDefault="001248C3" w:rsidP="001248C3">
      <w:r>
        <w:rPr>
          <w:noProof/>
        </w:rPr>
        <mc:AlternateContent>
          <mc:Choice Requires="wps">
            <w:drawing>
              <wp:anchor distT="45720" distB="45720" distL="114300" distR="114300" simplePos="0" relativeHeight="251728896" behindDoc="0" locked="0" layoutInCell="1" allowOverlap="1" wp14:anchorId="64664A4F" wp14:editId="69F56AF3">
                <wp:simplePos x="0" y="0"/>
                <wp:positionH relativeFrom="column">
                  <wp:posOffset>4791075</wp:posOffset>
                </wp:positionH>
                <wp:positionV relativeFrom="paragraph">
                  <wp:posOffset>14605</wp:posOffset>
                </wp:positionV>
                <wp:extent cx="1133475" cy="1404620"/>
                <wp:effectExtent l="0" t="0" r="9525" b="8890"/>
                <wp:wrapSquare wrapText="bothSides"/>
                <wp:docPr id="6850369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1404620"/>
                        </a:xfrm>
                        <a:prstGeom prst="rect">
                          <a:avLst/>
                        </a:prstGeom>
                        <a:solidFill>
                          <a:srgbClr val="FFFFFF"/>
                        </a:solidFill>
                        <a:ln w="9525">
                          <a:noFill/>
                          <a:miter lim="800000"/>
                          <a:headEnd/>
                          <a:tailEnd/>
                        </a:ln>
                      </wps:spPr>
                      <wps:txbx>
                        <w:txbxContent>
                          <w:p w14:paraId="14F66A49" w14:textId="3E565BE5" w:rsidR="00576818" w:rsidRDefault="00576818">
                            <w:r>
                              <w:t>Control switch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664A4F" id="_x0000_s1050" type="#_x0000_t202" style="position:absolute;left:0;text-align:left;margin-left:377.25pt;margin-top:1.15pt;width:89.25pt;height:110.6pt;z-index:251728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" stroked="f">
                <v:textbox style="mso-fit-shape-to-text:t">
                  <w:txbxContent>
                    <w:p w14:paraId="14F66A49" w14:textId="3E565BE5" w:rsidR="00576818" w:rsidRDefault="00576818">
                      <w:r>
                        <w:t>Control switch</w:t>
                      </w:r>
                    </w:p>
                  </w:txbxContent>
                </v:textbox>
                <w10:wrap type="square"/>
              </v:shape>
            </w:pict>
          </mc:Fallback>
        </mc:AlternateContent>
      </w:r>
    </w:p>
    <w:p w14:paraId="1DB36A8F" w14:textId="5C278F93" w:rsidR="001248C3" w:rsidRDefault="001248C3" w:rsidP="001248C3">
      <w:r>
        <w:rPr>
          <w:noProof/>
        </w:rPr>
        <mc:AlternateContent>
          <mc:Choice Requires="wps">
            <w:drawing>
              <wp:anchor distT="0" distB="0" distL="114300" distR="114300" simplePos="0" relativeHeight="251718656" behindDoc="0" locked="0" layoutInCell="1" allowOverlap="1" wp14:anchorId="0846EBC8" wp14:editId="383A8133">
                <wp:simplePos x="0" y="0"/>
                <wp:positionH relativeFrom="column">
                  <wp:posOffset>3600450</wp:posOffset>
                </wp:positionH>
                <wp:positionV relativeFrom="paragraph">
                  <wp:posOffset>28575</wp:posOffset>
                </wp:positionV>
                <wp:extent cx="666750" cy="2628900"/>
                <wp:effectExtent l="57150" t="38100" r="19050" b="19050"/>
                <wp:wrapNone/>
                <wp:docPr id="219" name="Straight Arrow Connector 219"/>
                <wp:cNvGraphicFramePr/>
                <a:graphic xmlns:a="http://schemas.openxmlformats.org/drawingml/2006/main">
                  <a:graphicData uri="http://schemas.microsoft.com/office/word/2010/wordprocessingShape">
                    <wps:wsp>
                      <wps:cNvCnPr/>
                      <wps:spPr>
                        <a:xfrm flipH="1" flipV="1">
                          <a:off x="0" y="0"/>
                          <a:ext cx="666750" cy="2628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B5E429" id="Straight Arrow Connector 219" o:spid="_x0000_s1026" type="#_x0000_t32" style="position:absolute;margin-left:283.5pt;margin-top:2.25pt;width:52.5pt;height:207pt;flip:x y;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" strokecolor="black [3040]">
                <v:stroke endarrow="block"/>
              </v:shape>
            </w:pict>
          </mc:Fallback>
        </mc:AlternateContent>
      </w:r>
      <w:r>
        <w:rPr>
          <w:noProof/>
        </w:rPr>
        <mc:AlternateContent>
          <mc:Choice Requires="wps">
            <w:drawing>
              <wp:anchor distT="0" distB="0" distL="114300" distR="114300" simplePos="0" relativeHeight="251717632" behindDoc="0" locked="0" layoutInCell="1" allowOverlap="1" wp14:anchorId="25E1E471" wp14:editId="45ADE74B">
                <wp:simplePos x="0" y="0"/>
                <wp:positionH relativeFrom="column">
                  <wp:posOffset>4295775</wp:posOffset>
                </wp:positionH>
                <wp:positionV relativeFrom="paragraph">
                  <wp:posOffset>114300</wp:posOffset>
                </wp:positionV>
                <wp:extent cx="1085850" cy="2181225"/>
                <wp:effectExtent l="0" t="38100" r="57150" b="28575"/>
                <wp:wrapNone/>
                <wp:docPr id="218" name="Straight Arrow Connector 218"/>
                <wp:cNvGraphicFramePr/>
                <a:graphic xmlns:a="http://schemas.openxmlformats.org/drawingml/2006/main">
                  <a:graphicData uri="http://schemas.microsoft.com/office/word/2010/wordprocessingShape">
                    <wps:wsp>
                      <wps:cNvCnPr/>
                      <wps:spPr>
                        <a:xfrm flipV="1">
                          <a:off x="0" y="0"/>
                          <a:ext cx="1085850" cy="2181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D48BE3" id="Straight Arrow Connector 218" o:spid="_x0000_s1026" type="#_x0000_t32" style="position:absolute;margin-left:338.25pt;margin-top:9pt;width:85.5pt;height:171.75pt;flip: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" strokecolor="black [3040]">
                <v:stroke endarrow="block"/>
              </v:shape>
            </w:pict>
          </mc:Fallback>
        </mc:AlternateContent>
      </w:r>
    </w:p>
    <w:p w14:paraId="68F8CB2F" w14:textId="77777777" w:rsidR="001248C3" w:rsidRDefault="001248C3" w:rsidP="001248C3"/>
    <w:p w14:paraId="68B81381" w14:textId="0A179699" w:rsidR="001248C3" w:rsidRPr="001248C3" w:rsidRDefault="001248C3" w:rsidP="001248C3">
      <w:r>
        <w:rPr>
          <w:noProof/>
        </w:rPr>
        <w:drawing>
          <wp:inline distT="0" distB="0" distL="0" distR="0" wp14:anchorId="45F9250D" wp14:editId="5FD91777">
            <wp:extent cx="6265545" cy="2895600"/>
            <wp:effectExtent l="0" t="0" r="1905"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top view.PNG"/>
                    <pic:cNvPicPr/>
                  </pic:nvPicPr>
                  <pic:blipFill>
                    <a:blip r:embed="rId47">
                      <a:extLst>
                        <a:ext uri="{28A0092B-C50C-407E-A947-70E740481C1C}">
                          <a14:useLocalDpi xmlns:a14="http://schemas.microsoft.com/office/drawing/2010/main" val="0"/>
                        </a:ext>
                      </a:extLst>
                    </a:blip>
                    <a:stretch>
                      <a:fillRect/>
                    </a:stretch>
                  </pic:blipFill>
                  <pic:spPr>
                    <a:xfrm>
                      <a:off x="0" y="0"/>
                      <a:ext cx="6265545" cy="2895600"/>
                    </a:xfrm>
                    <a:prstGeom prst="rect">
                      <a:avLst/>
                    </a:prstGeom>
                  </pic:spPr>
                </pic:pic>
              </a:graphicData>
            </a:graphic>
          </wp:inline>
        </w:drawing>
      </w:r>
    </w:p>
    <w:p w14:paraId="56396C76" w14:textId="77777777" w:rsidR="003A27F1" w:rsidRPr="003A27F1" w:rsidRDefault="003A27F1" w:rsidP="003A27F1"/>
    <w:p w14:paraId="2CC53B6B" w14:textId="76247719" w:rsidR="00E20DC1" w:rsidRDefault="00E20DC1" w:rsidP="00AE0DFC">
      <w:pPr>
        <w:pStyle w:val="Heading2"/>
      </w:pPr>
      <w:bookmarkStart w:id="14" w:name="_Toc131674013"/>
      <w:r>
        <w:t>Component packaging, manufacturing/assembly considerations and ergonomics considerations</w:t>
      </w:r>
      <w:bookmarkEnd w:id="14"/>
    </w:p>
    <w:p w14:paraId="3CAAF965" w14:textId="77777777" w:rsidR="00E20DC1" w:rsidRDefault="00E20DC1" w:rsidP="00E20DC1"/>
    <w:p w14:paraId="3D816EB1" w14:textId="0A854258" w:rsidR="00E20DC1" w:rsidRPr="0012055B" w:rsidRDefault="0012055B" w:rsidP="00E20DC1">
      <w:pPr>
        <w:rPr>
          <w:u w:val="single"/>
        </w:rPr>
      </w:pPr>
      <w:r w:rsidRPr="0012055B">
        <w:rPr>
          <w:u w:val="single"/>
        </w:rPr>
        <w:t>Material selection</w:t>
      </w:r>
    </w:p>
    <w:p w14:paraId="30890DF2" w14:textId="2073465F" w:rsidR="0012055B" w:rsidRDefault="0012055B" w:rsidP="00E20DC1">
      <w:r>
        <w:t>The parts that are not providing any support do not need to be strong will be 3D printed using PLA plastic.</w:t>
      </w:r>
    </w:p>
    <w:p w14:paraId="452DB76B" w14:textId="7613B48B" w:rsidR="0012055B" w:rsidRDefault="0012055B" w:rsidP="00E20DC1"/>
    <w:p w14:paraId="3EF2B274" w14:textId="77777777" w:rsidR="00800F8B" w:rsidRDefault="00800F8B" w:rsidP="00800F8B">
      <w:pPr>
        <w:keepNext/>
      </w:pPr>
      <w:r>
        <w:rPr>
          <w:noProof/>
        </w:rPr>
        <w:drawing>
          <wp:inline distT="0" distB="0" distL="0" distR="0" wp14:anchorId="030523B4" wp14:editId="6B4260CC">
            <wp:extent cx="2266950" cy="1856385"/>
            <wp:effectExtent l="0" t="0" r="0" b="0"/>
            <wp:docPr id="685036995" name="Picture 685036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36995" name="3D_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278824" cy="1866108"/>
                    </a:xfrm>
                    <a:prstGeom prst="rect">
                      <a:avLst/>
                    </a:prstGeom>
                  </pic:spPr>
                </pic:pic>
              </a:graphicData>
            </a:graphic>
          </wp:inline>
        </w:drawing>
      </w:r>
    </w:p>
    <w:p w14:paraId="6D022524" w14:textId="7877B1F1" w:rsidR="00800F8B" w:rsidRDefault="00800F8B" w:rsidP="00800F8B">
      <w:pPr>
        <w:pStyle w:val="Caption"/>
        <w:jc w:val="both"/>
      </w:pPr>
      <w:r>
        <w:t xml:space="preserve">Figure </w:t>
      </w:r>
      <w:r>
        <w:fldChar w:fldCharType="begin"/>
      </w:r>
      <w:r>
        <w:instrText xml:space="preserve"> SEQ Figure \* ARABIC </w:instrText>
      </w:r>
      <w:r>
        <w:fldChar w:fldCharType="separate"/>
      </w:r>
      <w:r w:rsidR="00BA73AE">
        <w:rPr>
          <w:noProof/>
        </w:rPr>
        <w:t>38</w:t>
      </w:r>
      <w:r>
        <w:fldChar w:fldCharType="end"/>
      </w:r>
      <w:r>
        <w:t>: Example of a 3D printed part</w:t>
      </w:r>
    </w:p>
    <w:p w14:paraId="62E1CC1C" w14:textId="77777777" w:rsidR="0012055B" w:rsidRDefault="0012055B" w:rsidP="00E20DC1"/>
    <w:p w14:paraId="07021DB1" w14:textId="641F1603" w:rsidR="0012055B" w:rsidRDefault="0012055B" w:rsidP="00E20DC1">
      <w:r>
        <w:t>The parts that will be providing support will be manufactured using hot rolled sheet metal.</w:t>
      </w:r>
    </w:p>
    <w:p w14:paraId="00E71E24" w14:textId="77777777" w:rsidR="0012055B" w:rsidRDefault="0012055B" w:rsidP="00E20DC1"/>
    <w:p w14:paraId="5281536E" w14:textId="77777777" w:rsidR="00800F8B" w:rsidRDefault="00800F8B" w:rsidP="00800F8B">
      <w:pPr>
        <w:keepNext/>
      </w:pPr>
      <w:r>
        <w:rPr>
          <w:noProof/>
        </w:rPr>
        <w:drawing>
          <wp:inline distT="0" distB="0" distL="0" distR="0" wp14:anchorId="68C7F3A7" wp14:editId="7D52BA72">
            <wp:extent cx="2554355" cy="2381250"/>
            <wp:effectExtent l="0" t="0" r="0" b="0"/>
            <wp:docPr id="685036997" name="Picture 685036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36997" name="base.PNG"/>
                    <pic:cNvPicPr/>
                  </pic:nvPicPr>
                  <pic:blipFill>
                    <a:blip r:embed="rId49">
                      <a:extLst>
                        <a:ext uri="{28A0092B-C50C-407E-A947-70E740481C1C}">
                          <a14:useLocalDpi xmlns:a14="http://schemas.microsoft.com/office/drawing/2010/main" val="0"/>
                        </a:ext>
                      </a:extLst>
                    </a:blip>
                    <a:stretch>
                      <a:fillRect/>
                    </a:stretch>
                  </pic:blipFill>
                  <pic:spPr>
                    <a:xfrm>
                      <a:off x="0" y="0"/>
                      <a:ext cx="2565124" cy="2391289"/>
                    </a:xfrm>
                    <a:prstGeom prst="rect">
                      <a:avLst/>
                    </a:prstGeom>
                  </pic:spPr>
                </pic:pic>
              </a:graphicData>
            </a:graphic>
          </wp:inline>
        </w:drawing>
      </w:r>
    </w:p>
    <w:p w14:paraId="437E33E9" w14:textId="7DFCF7B6" w:rsidR="0012055B" w:rsidRDefault="00800F8B" w:rsidP="00800F8B">
      <w:pPr>
        <w:pStyle w:val="Caption"/>
        <w:jc w:val="both"/>
      </w:pPr>
      <w:r>
        <w:t xml:space="preserve">Figure </w:t>
      </w:r>
      <w:r>
        <w:fldChar w:fldCharType="begin"/>
      </w:r>
      <w:r>
        <w:instrText xml:space="preserve"> SEQ Figure \* ARABIC </w:instrText>
      </w:r>
      <w:r>
        <w:fldChar w:fldCharType="separate"/>
      </w:r>
      <w:r w:rsidR="00BA73AE">
        <w:rPr>
          <w:noProof/>
        </w:rPr>
        <w:t>39</w:t>
      </w:r>
      <w:r>
        <w:fldChar w:fldCharType="end"/>
      </w:r>
      <w:r>
        <w:t>: Example of a sheet metal part</w:t>
      </w:r>
    </w:p>
    <w:p w14:paraId="257F274A" w14:textId="1A1302B3" w:rsidR="00800F8B" w:rsidRDefault="00800F8B" w:rsidP="00800F8B"/>
    <w:p w14:paraId="665B4512" w14:textId="5675BEA5" w:rsidR="00800F8B" w:rsidRDefault="00800F8B" w:rsidP="00800F8B"/>
    <w:p w14:paraId="7E1FAA7C" w14:textId="1FDC627E" w:rsidR="00800F8B" w:rsidRDefault="00800F8B" w:rsidP="00800F8B"/>
    <w:p w14:paraId="64BB3099" w14:textId="7C443997" w:rsidR="00800F8B" w:rsidRDefault="00800F8B" w:rsidP="00800F8B"/>
    <w:p w14:paraId="60625827" w14:textId="77777777" w:rsidR="00800F8B" w:rsidRPr="00800F8B" w:rsidRDefault="00800F8B" w:rsidP="00800F8B"/>
    <w:p w14:paraId="49A4E1D7" w14:textId="4A7BC11B" w:rsidR="0012055B" w:rsidRDefault="0012055B" w:rsidP="00E20DC1">
      <w:r>
        <w:lastRenderedPageBreak/>
        <w:t>The important that are involved in bending the pipe need to be machine using low carbon.</w:t>
      </w:r>
    </w:p>
    <w:p w14:paraId="384771AA" w14:textId="77777777" w:rsidR="00300715" w:rsidRDefault="00300715" w:rsidP="00300715">
      <w:pPr>
        <w:keepNext/>
      </w:pPr>
      <w:r>
        <w:rPr>
          <w:noProof/>
        </w:rPr>
        <w:drawing>
          <wp:inline distT="0" distB="0" distL="0" distR="0" wp14:anchorId="6A8D35AF" wp14:editId="13E2FD0F">
            <wp:extent cx="2703881" cy="1657350"/>
            <wp:effectExtent l="0" t="0" r="1270" b="0"/>
            <wp:docPr id="685036998" name="Picture 685036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36998" name="Bending platfor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17679" cy="1665808"/>
                    </a:xfrm>
                    <a:prstGeom prst="rect">
                      <a:avLst/>
                    </a:prstGeom>
                  </pic:spPr>
                </pic:pic>
              </a:graphicData>
            </a:graphic>
          </wp:inline>
        </w:drawing>
      </w:r>
    </w:p>
    <w:p w14:paraId="49F2AFCE" w14:textId="2F765B58" w:rsidR="00F7171C" w:rsidRDefault="00300715" w:rsidP="00300715">
      <w:pPr>
        <w:pStyle w:val="Caption"/>
        <w:jc w:val="both"/>
      </w:pPr>
      <w:r>
        <w:t xml:space="preserve">Figure </w:t>
      </w:r>
      <w:r>
        <w:fldChar w:fldCharType="begin"/>
      </w:r>
      <w:r>
        <w:instrText xml:space="preserve"> SEQ Figure \* ARABIC </w:instrText>
      </w:r>
      <w:r>
        <w:fldChar w:fldCharType="separate"/>
      </w:r>
      <w:r w:rsidR="00BA73AE">
        <w:rPr>
          <w:noProof/>
        </w:rPr>
        <w:t>40</w:t>
      </w:r>
      <w:r>
        <w:fldChar w:fldCharType="end"/>
      </w:r>
      <w:r>
        <w:t>: Example of a machined part</w:t>
      </w:r>
    </w:p>
    <w:p w14:paraId="5165FCA2" w14:textId="77777777" w:rsidR="00F7171C" w:rsidRDefault="00F7171C" w:rsidP="00E20DC1"/>
    <w:p w14:paraId="2E286D53" w14:textId="77777777" w:rsidR="00F7171C" w:rsidRDefault="00F7171C" w:rsidP="00E20DC1"/>
    <w:p w14:paraId="1D917A65" w14:textId="2A2909DB" w:rsidR="00F7171C" w:rsidRPr="00F7171C" w:rsidRDefault="00F7171C" w:rsidP="00E20DC1">
      <w:pPr>
        <w:rPr>
          <w:u w:val="single"/>
        </w:rPr>
      </w:pPr>
      <w:r w:rsidRPr="00F7171C">
        <w:rPr>
          <w:u w:val="single"/>
        </w:rPr>
        <w:t>Assembly considerations</w:t>
      </w:r>
    </w:p>
    <w:p w14:paraId="45B1DF84" w14:textId="77777777" w:rsidR="00F7171C" w:rsidRDefault="00F7171C" w:rsidP="00E20DC1"/>
    <w:p w14:paraId="7391CEC8" w14:textId="77777777" w:rsidR="00F7171C" w:rsidRDefault="00F7171C" w:rsidP="00F7171C">
      <w:pPr>
        <w:keepNext/>
      </w:pPr>
      <w:r>
        <w:rPr>
          <w:noProof/>
        </w:rPr>
        <w:drawing>
          <wp:inline distT="0" distB="0" distL="0" distR="0" wp14:anchorId="56BCCC1D" wp14:editId="7B6C66B9">
            <wp:extent cx="6265545" cy="2755265"/>
            <wp:effectExtent l="0" t="0" r="0" b="635"/>
            <wp:docPr id="685036966" name="Picture 685036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ploded view.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265545" cy="2755265"/>
                    </a:xfrm>
                    <a:prstGeom prst="rect">
                      <a:avLst/>
                    </a:prstGeom>
                  </pic:spPr>
                </pic:pic>
              </a:graphicData>
            </a:graphic>
          </wp:inline>
        </w:drawing>
      </w:r>
    </w:p>
    <w:p w14:paraId="2B7C2E3A" w14:textId="2024D5BA" w:rsidR="00F927CC" w:rsidRDefault="00F7171C" w:rsidP="00F7171C">
      <w:pPr>
        <w:pStyle w:val="Caption"/>
        <w:jc w:val="both"/>
      </w:pPr>
      <w:r>
        <w:t xml:space="preserve">Figure </w:t>
      </w:r>
      <w:r>
        <w:fldChar w:fldCharType="begin"/>
      </w:r>
      <w:r>
        <w:instrText xml:space="preserve"> SEQ Figure \* ARABIC </w:instrText>
      </w:r>
      <w:r>
        <w:fldChar w:fldCharType="separate"/>
      </w:r>
      <w:r w:rsidR="00BA73AE">
        <w:rPr>
          <w:noProof/>
        </w:rPr>
        <w:t>41</w:t>
      </w:r>
      <w:r>
        <w:fldChar w:fldCharType="end"/>
      </w:r>
      <w:r>
        <w:t>: Exploded view showing all the parts.</w:t>
      </w:r>
    </w:p>
    <w:p w14:paraId="45DBA003" w14:textId="23C4DA14" w:rsidR="00F927CC" w:rsidRDefault="00F927CC" w:rsidP="00E20DC1"/>
    <w:p w14:paraId="70105543" w14:textId="2F34B3C3" w:rsidR="00F7171C" w:rsidRDefault="00F7171C" w:rsidP="00F7171C">
      <w:r>
        <w:t xml:space="preserve">The above figure shows all the parts that need to be assembled to form a complete model. </w:t>
      </w:r>
      <w:r w:rsidR="00A40459">
        <w:t xml:space="preserve">The lower housing is designed particularly to allow all the internal the assemble without a problem. </w:t>
      </w:r>
    </w:p>
    <w:p w14:paraId="3C8C266E" w14:textId="77777777" w:rsidR="00A40459" w:rsidRDefault="00A40459" w:rsidP="00F7171C"/>
    <w:p w14:paraId="3512FA05" w14:textId="77777777" w:rsidR="00300715" w:rsidRDefault="00300715" w:rsidP="00300715">
      <w:pPr>
        <w:keepNext/>
      </w:pPr>
      <w:r>
        <w:rPr>
          <w:noProof/>
        </w:rPr>
        <w:drawing>
          <wp:inline distT="0" distB="0" distL="0" distR="0" wp14:anchorId="76A2CCB4" wp14:editId="65B68B39">
            <wp:extent cx="3086100" cy="1201974"/>
            <wp:effectExtent l="0" t="0" r="0" b="0"/>
            <wp:docPr id="685036999" name="Picture 685036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36999" name="#3D2.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104513" cy="1209145"/>
                    </a:xfrm>
                    <a:prstGeom prst="rect">
                      <a:avLst/>
                    </a:prstGeom>
                  </pic:spPr>
                </pic:pic>
              </a:graphicData>
            </a:graphic>
          </wp:inline>
        </w:drawing>
      </w:r>
    </w:p>
    <w:p w14:paraId="3676E923" w14:textId="4FA75B14" w:rsidR="00A40459" w:rsidRDefault="00300715" w:rsidP="00300715">
      <w:pPr>
        <w:pStyle w:val="Caption"/>
        <w:jc w:val="both"/>
      </w:pPr>
      <w:r>
        <w:t xml:space="preserve">Figure </w:t>
      </w:r>
      <w:r>
        <w:fldChar w:fldCharType="begin"/>
      </w:r>
      <w:r>
        <w:instrText xml:space="preserve"> SEQ Figure \* ARABIC </w:instrText>
      </w:r>
      <w:r>
        <w:fldChar w:fldCharType="separate"/>
      </w:r>
      <w:r w:rsidR="00BA73AE">
        <w:rPr>
          <w:noProof/>
        </w:rPr>
        <w:t>42</w:t>
      </w:r>
      <w:r>
        <w:fldChar w:fldCharType="end"/>
      </w:r>
      <w:r>
        <w:t>: Lower housing</w:t>
      </w:r>
    </w:p>
    <w:p w14:paraId="058CB7EA" w14:textId="102F0BCE" w:rsidR="00A40459" w:rsidRDefault="00A40459" w:rsidP="00F7171C">
      <w:r>
        <w:lastRenderedPageBreak/>
        <w:t>Before the upper housing is mounted on the lower housing. The wires must be passed through its holes on the upper housing to ensure that the switches and the motor can be connected.</w:t>
      </w:r>
    </w:p>
    <w:p w14:paraId="152C0CCF" w14:textId="73D70935" w:rsidR="00A40459" w:rsidRDefault="00A40459" w:rsidP="00F7171C">
      <w:r>
        <w:t xml:space="preserve">Then the upper housing can be mounted to the lower housing using nuts, </w:t>
      </w:r>
      <w:r w:rsidR="00CA18C8">
        <w:t>bolts,</w:t>
      </w:r>
      <w:r>
        <w:t xml:space="preserve"> and self-tapping screws.</w:t>
      </w:r>
    </w:p>
    <w:p w14:paraId="45DFFD3A" w14:textId="77777777" w:rsidR="00CA18C8" w:rsidRDefault="00CA18C8" w:rsidP="00F7171C"/>
    <w:p w14:paraId="22FA39C0" w14:textId="28552F55" w:rsidR="00CA18C8" w:rsidRDefault="00CA18C8" w:rsidP="00F7171C">
      <w:r>
        <w:t xml:space="preserve">The upper housing is designed in such a way that it leaves spaces for where the bending base will sit. It also allows all the internal parts to assembled first before the </w:t>
      </w:r>
      <w:r w:rsidR="007D318E">
        <w:t>external parts are assembled.</w:t>
      </w:r>
    </w:p>
    <w:p w14:paraId="5E2796B5" w14:textId="77777777" w:rsidR="007D318E" w:rsidRDefault="007D318E" w:rsidP="00F7171C"/>
    <w:p w14:paraId="78215782" w14:textId="3B70C07B" w:rsidR="007D318E" w:rsidRDefault="007D318E" w:rsidP="00F7171C">
      <w:r>
        <w:t>The bending base which is a sheet metal will be mounted on the upper housing using self-tapping screws.</w:t>
      </w:r>
    </w:p>
    <w:p w14:paraId="64669673" w14:textId="77777777" w:rsidR="007D318E" w:rsidRDefault="007D318E" w:rsidP="00F7171C"/>
    <w:p w14:paraId="6B3FBA9D" w14:textId="16FC4950" w:rsidR="007D318E" w:rsidRDefault="007D318E" w:rsidP="00F7171C">
      <w:r>
        <w:t>Then the external parts can be assembled and mounted onto the bending base.</w:t>
      </w:r>
      <w:r w:rsidR="00CC60B4">
        <w:t xml:space="preserve"> After that the wiring can be done, which is exposed to the outside.</w:t>
      </w:r>
    </w:p>
    <w:p w14:paraId="56228A2F" w14:textId="77777777" w:rsidR="00901F41" w:rsidRDefault="00901F41" w:rsidP="00F7171C"/>
    <w:p w14:paraId="136FDEE0" w14:textId="77777777" w:rsidR="00901F41" w:rsidRDefault="00901F41" w:rsidP="00F7171C"/>
    <w:p w14:paraId="01052FAB" w14:textId="76638416" w:rsidR="00901F41" w:rsidRPr="00901F41" w:rsidRDefault="00901F41" w:rsidP="00F7171C">
      <w:pPr>
        <w:rPr>
          <w:u w:val="single"/>
        </w:rPr>
      </w:pPr>
      <w:r w:rsidRPr="00901F41">
        <w:rPr>
          <w:u w:val="single"/>
        </w:rPr>
        <w:t>Ergonomics consideration</w:t>
      </w:r>
    </w:p>
    <w:p w14:paraId="41F305F3" w14:textId="3B9CF9E7" w:rsidR="00901F41" w:rsidRDefault="00901F41" w:rsidP="00F7171C"/>
    <w:p w14:paraId="4FC62C2D" w14:textId="10643EB5" w:rsidR="00901F41" w:rsidRDefault="00901F41" w:rsidP="00F7171C">
      <w:r>
        <w:t xml:space="preserve">The handle is designed in such a way that it can be held with one </w:t>
      </w:r>
      <w:r w:rsidR="00717739">
        <w:t>hand,</w:t>
      </w:r>
      <w:r>
        <w:t xml:space="preserve"> and it does not </w:t>
      </w:r>
      <w:r w:rsidR="00717739">
        <w:t>have any sharp edges. Thus, it will not damage the user when it being used.</w:t>
      </w:r>
    </w:p>
    <w:p w14:paraId="04993B44" w14:textId="77777777" w:rsidR="00717739" w:rsidRDefault="00717739" w:rsidP="00F7171C"/>
    <w:p w14:paraId="5E15A00B" w14:textId="77777777" w:rsidR="00300715" w:rsidRDefault="00300715" w:rsidP="00300715">
      <w:pPr>
        <w:keepNext/>
      </w:pPr>
      <w:r>
        <w:rPr>
          <w:noProof/>
        </w:rPr>
        <w:drawing>
          <wp:inline distT="0" distB="0" distL="0" distR="0" wp14:anchorId="2EF890DB" wp14:editId="6A1CAABC">
            <wp:extent cx="2830381" cy="1485900"/>
            <wp:effectExtent l="0" t="0" r="8255" b="0"/>
            <wp:docPr id="685037000" name="Picture 68503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37000" name="3D_3.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43252" cy="1492657"/>
                    </a:xfrm>
                    <a:prstGeom prst="rect">
                      <a:avLst/>
                    </a:prstGeom>
                  </pic:spPr>
                </pic:pic>
              </a:graphicData>
            </a:graphic>
          </wp:inline>
        </w:drawing>
      </w:r>
    </w:p>
    <w:p w14:paraId="4DF1420B" w14:textId="5514DDC9" w:rsidR="00717739" w:rsidRDefault="00300715" w:rsidP="00300715">
      <w:pPr>
        <w:pStyle w:val="Caption"/>
        <w:jc w:val="both"/>
      </w:pPr>
      <w:r>
        <w:t xml:space="preserve">Figure </w:t>
      </w:r>
      <w:r>
        <w:fldChar w:fldCharType="begin"/>
      </w:r>
      <w:r>
        <w:instrText xml:space="preserve"> SEQ Figure \* ARABIC </w:instrText>
      </w:r>
      <w:r>
        <w:fldChar w:fldCharType="separate"/>
      </w:r>
      <w:r w:rsidR="00BA73AE">
        <w:rPr>
          <w:noProof/>
        </w:rPr>
        <w:t>43</w:t>
      </w:r>
      <w:r>
        <w:fldChar w:fldCharType="end"/>
      </w:r>
      <w:r>
        <w:t>: Handle</w:t>
      </w:r>
    </w:p>
    <w:p w14:paraId="15CB7A60" w14:textId="77777777" w:rsidR="00300715" w:rsidRPr="00300715" w:rsidRDefault="00300715" w:rsidP="00300715"/>
    <w:p w14:paraId="26438377" w14:textId="4CCC12ED" w:rsidR="00717739" w:rsidRDefault="00717739" w:rsidP="00F7171C">
      <w:r>
        <w:t>The machined bending platform part is designed in such a way that it will allow a 3mm ball nose mill to fit through all the holes. It does have any sharp edges that the ball nose mill won’t be able to make.</w:t>
      </w:r>
    </w:p>
    <w:p w14:paraId="0B4028F1" w14:textId="77777777" w:rsidR="00717739" w:rsidRDefault="00717739" w:rsidP="00F7171C"/>
    <w:p w14:paraId="7483F519" w14:textId="77777777" w:rsidR="00300715" w:rsidRDefault="00300715" w:rsidP="00300715">
      <w:pPr>
        <w:keepNext/>
      </w:pPr>
      <w:r>
        <w:rPr>
          <w:noProof/>
        </w:rPr>
        <w:drawing>
          <wp:inline distT="0" distB="0" distL="0" distR="0" wp14:anchorId="44277F05" wp14:editId="6927BDE0">
            <wp:extent cx="1819275" cy="1115129"/>
            <wp:effectExtent l="0" t="0" r="0" b="8890"/>
            <wp:docPr id="685037001" name="Picture 685037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37001" name="Bending platfor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62708" cy="1141752"/>
                    </a:xfrm>
                    <a:prstGeom prst="rect">
                      <a:avLst/>
                    </a:prstGeom>
                  </pic:spPr>
                </pic:pic>
              </a:graphicData>
            </a:graphic>
          </wp:inline>
        </w:drawing>
      </w:r>
    </w:p>
    <w:p w14:paraId="567B92C1" w14:textId="72EEADEE" w:rsidR="00717739" w:rsidRDefault="00300715" w:rsidP="00300715">
      <w:pPr>
        <w:pStyle w:val="Caption"/>
        <w:jc w:val="both"/>
      </w:pPr>
      <w:r>
        <w:t xml:space="preserve">Figure </w:t>
      </w:r>
      <w:r>
        <w:fldChar w:fldCharType="begin"/>
      </w:r>
      <w:r>
        <w:instrText xml:space="preserve"> SEQ Figure \* ARABIC </w:instrText>
      </w:r>
      <w:r>
        <w:fldChar w:fldCharType="separate"/>
      </w:r>
      <w:r w:rsidR="00BA73AE">
        <w:rPr>
          <w:noProof/>
        </w:rPr>
        <w:t>44</w:t>
      </w:r>
      <w:r>
        <w:fldChar w:fldCharType="end"/>
      </w:r>
      <w:r>
        <w:t>: Bending platform</w:t>
      </w:r>
    </w:p>
    <w:p w14:paraId="020C6A4C" w14:textId="4C167DCA" w:rsidR="00901F41" w:rsidRDefault="00901F41" w:rsidP="00F7171C">
      <w:r>
        <w:lastRenderedPageBreak/>
        <w:t>The handle and two switches (control switch and push switch) are very close to each other to allow for one hand operation.</w:t>
      </w:r>
    </w:p>
    <w:p w14:paraId="7DF125DB" w14:textId="2247F557" w:rsidR="00901F41" w:rsidRDefault="00901F41" w:rsidP="00F7171C">
      <w:r>
        <w:t>The two switches are also close to the battery and motor to allow for easy wiring.</w:t>
      </w:r>
    </w:p>
    <w:p w14:paraId="434E6710" w14:textId="43997BAF" w:rsidR="00901F41" w:rsidRDefault="00901F41" w:rsidP="00F7171C">
      <w:r>
        <w:t xml:space="preserve">There’s enough space inside the model to allow the wires to go to the microswitches </w:t>
      </w:r>
      <w:r w:rsidR="00300715">
        <w:t>in front</w:t>
      </w:r>
      <w:r>
        <w:t xml:space="preserve"> without interfering with the internal parts</w:t>
      </w:r>
      <w:r w:rsidR="00717739">
        <w:t>.</w:t>
      </w:r>
    </w:p>
    <w:p w14:paraId="18443B53" w14:textId="77777777" w:rsidR="00717739" w:rsidRDefault="00717739" w:rsidP="00F7171C"/>
    <w:p w14:paraId="20D099B5" w14:textId="7488567D" w:rsidR="00717739" w:rsidRDefault="00717739" w:rsidP="00F7171C">
      <w:r>
        <w:t>The housing shape is designed to allow the pipe to fully bend without interfering with any external parts.</w:t>
      </w:r>
    </w:p>
    <w:p w14:paraId="7CDFA33A" w14:textId="77777777" w:rsidR="00717739" w:rsidRDefault="00717739" w:rsidP="00F7171C"/>
    <w:p w14:paraId="7973ADDB" w14:textId="77777777" w:rsidR="00901F41" w:rsidRDefault="00901F41" w:rsidP="00F7171C"/>
    <w:p w14:paraId="23E098F7" w14:textId="67EA3CDB" w:rsidR="00493F6C" w:rsidRDefault="00493F6C" w:rsidP="00493F6C">
      <w:pPr>
        <w:pStyle w:val="Heading1"/>
      </w:pPr>
      <w:bookmarkStart w:id="15" w:name="_Toc131674014"/>
      <w:r>
        <w:t>BOM costing with prototype and production cost</w:t>
      </w:r>
      <w:bookmarkEnd w:id="15"/>
    </w:p>
    <w:p w14:paraId="0BCBAFE9" w14:textId="77777777" w:rsidR="00493F6C" w:rsidRDefault="00493F6C" w:rsidP="00493F6C"/>
    <w:p w14:paraId="41D459B8" w14:textId="587B5A51" w:rsidR="00493F6C" w:rsidRPr="000B2FFC" w:rsidRDefault="000B2FFC" w:rsidP="00493F6C">
      <w:pPr>
        <w:rPr>
          <w:u w:val="single"/>
        </w:rPr>
      </w:pPr>
      <w:r w:rsidRPr="000B2FFC">
        <w:rPr>
          <w:u w:val="single"/>
        </w:rPr>
        <w:t>Mass calculations</w:t>
      </w:r>
    </w:p>
    <w:p w14:paraId="5C93CC61" w14:textId="11B972A7" w:rsidR="000B2FFC" w:rsidRDefault="000B2FFC" w:rsidP="00493F6C"/>
    <w:p w14:paraId="12703215" w14:textId="4F6ECB47" w:rsidR="000B2FFC" w:rsidRDefault="000B2FFC" w:rsidP="00493F6C">
      <w:r>
        <w:t xml:space="preserve">The mass of the </w:t>
      </w:r>
      <w:r w:rsidR="00CC1CF2">
        <w:t>parts that will be bought (</w:t>
      </w:r>
      <w:r w:rsidR="00D7552F">
        <w:t>e.g.</w:t>
      </w:r>
      <w:r w:rsidR="00CC1CF2">
        <w:t xml:space="preserve"> Motor, switches) is given by the supplier and does not need to be calculated. </w:t>
      </w:r>
    </w:p>
    <w:p w14:paraId="1F35BC96" w14:textId="6B907804" w:rsidR="000C0413" w:rsidRDefault="000C0413" w:rsidP="00493F6C"/>
    <w:p w14:paraId="20593421" w14:textId="22A0C788" w:rsidR="000C0413" w:rsidRDefault="000C0413" w:rsidP="00493F6C">
      <w:r>
        <w:t>The mass of custom parts that need to be manufactured is determined in the following way:</w:t>
      </w:r>
    </w:p>
    <w:p w14:paraId="0D136E92" w14:textId="4760AC5B" w:rsidR="000C0413" w:rsidRDefault="000C0413" w:rsidP="00493F6C">
      <w:r>
        <w:t>Mass = Density x Volume</w:t>
      </w:r>
    </w:p>
    <w:p w14:paraId="62C1040F" w14:textId="21C5ADF6" w:rsidR="00B2339B" w:rsidRDefault="00B2339B" w:rsidP="00493F6C"/>
    <w:p w14:paraId="37AF692B" w14:textId="296E7DE2" w:rsidR="00B2339B" w:rsidRDefault="00212C3F" w:rsidP="00493F6C">
      <w:r>
        <w:t>Density of the</w:t>
      </w:r>
      <w:r w:rsidR="00B2339B">
        <w:t xml:space="preserve"> following materials is used for calculations:</w:t>
      </w:r>
    </w:p>
    <w:p w14:paraId="4372427C" w14:textId="6C45E01F" w:rsidR="00212C3F" w:rsidRDefault="00212C3F" w:rsidP="008D42E3">
      <w:pPr>
        <w:pStyle w:val="ListParagraph"/>
        <w:numPr>
          <w:ilvl w:val="0"/>
          <w:numId w:val="20"/>
        </w:numPr>
      </w:pPr>
      <w:r>
        <w:t>3D printed components – PLA plastic</w:t>
      </w:r>
    </w:p>
    <w:p w14:paraId="4FB3F042" w14:textId="6E8F6782" w:rsidR="00212C3F" w:rsidRDefault="00212C3F" w:rsidP="008D42E3">
      <w:pPr>
        <w:pStyle w:val="ListParagraph"/>
        <w:numPr>
          <w:ilvl w:val="0"/>
          <w:numId w:val="20"/>
        </w:numPr>
      </w:pPr>
      <w:r>
        <w:t>Sheet metal components – Hot rolled mild steel</w:t>
      </w:r>
    </w:p>
    <w:p w14:paraId="0E82C816" w14:textId="6DF2B61B" w:rsidR="00212C3F" w:rsidRDefault="00212C3F" w:rsidP="008D42E3">
      <w:pPr>
        <w:pStyle w:val="ListParagraph"/>
        <w:numPr>
          <w:ilvl w:val="0"/>
          <w:numId w:val="20"/>
        </w:numPr>
      </w:pPr>
      <w:r>
        <w:t>Machined components – Low carbon steel</w:t>
      </w:r>
    </w:p>
    <w:p w14:paraId="13410D3E" w14:textId="77777777" w:rsidR="00212C3F" w:rsidRDefault="00212C3F" w:rsidP="00212C3F"/>
    <w:p w14:paraId="53B6B87D" w14:textId="321CCA83" w:rsidR="000C0413" w:rsidRDefault="00212C3F" w:rsidP="00493F6C">
      <w:r>
        <w:t>The</w:t>
      </w:r>
      <w:r w:rsidR="003851FE">
        <w:t xml:space="preserve"> volume used is calculated using </w:t>
      </w:r>
      <w:proofErr w:type="spellStart"/>
      <w:r w:rsidR="003851FE">
        <w:t>solidworks</w:t>
      </w:r>
      <w:proofErr w:type="spellEnd"/>
      <w:r w:rsidR="003851FE">
        <w:t>, which is accurate for complex comp</w:t>
      </w:r>
      <w:r w:rsidR="00D15A3D">
        <w:t>on</w:t>
      </w:r>
      <w:r w:rsidR="003851FE">
        <w:t>ents.</w:t>
      </w:r>
    </w:p>
    <w:p w14:paraId="749C0A10" w14:textId="213AED7E" w:rsidR="003851FE" w:rsidRDefault="003851FE" w:rsidP="00493F6C"/>
    <w:p w14:paraId="6CB5C0FB" w14:textId="15686A7C" w:rsidR="003851FE" w:rsidRDefault="003851FE" w:rsidP="00493F6C">
      <w:r>
        <w:t>Here’s an example of th</w:t>
      </w:r>
      <w:r w:rsidR="00657852">
        <w:t>e mass calculation</w:t>
      </w:r>
      <w:r w:rsidR="00D15A3D">
        <w:t xml:space="preserve">. </w:t>
      </w:r>
    </w:p>
    <w:p w14:paraId="60CE0752" w14:textId="77777777" w:rsidR="00D15A3D" w:rsidRDefault="00D15A3D" w:rsidP="00D15A3D">
      <w:pPr>
        <w:keepNext/>
      </w:pPr>
      <w:r>
        <w:rPr>
          <w:noProof/>
        </w:rPr>
        <w:lastRenderedPageBreak/>
        <w:drawing>
          <wp:inline distT="0" distB="0" distL="0" distR="0" wp14:anchorId="3F25899A" wp14:editId="3ECF8420">
            <wp:extent cx="3895725" cy="2736609"/>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ss example.PNG"/>
                    <pic:cNvPicPr/>
                  </pic:nvPicPr>
                  <pic:blipFill>
                    <a:blip r:embed="rId54">
                      <a:extLst>
                        <a:ext uri="{28A0092B-C50C-407E-A947-70E740481C1C}">
                          <a14:useLocalDpi xmlns:a14="http://schemas.microsoft.com/office/drawing/2010/main" val="0"/>
                        </a:ext>
                      </a:extLst>
                    </a:blip>
                    <a:stretch>
                      <a:fillRect/>
                    </a:stretch>
                  </pic:blipFill>
                  <pic:spPr>
                    <a:xfrm>
                      <a:off x="0" y="0"/>
                      <a:ext cx="3907067" cy="2744576"/>
                    </a:xfrm>
                    <a:prstGeom prst="rect">
                      <a:avLst/>
                    </a:prstGeom>
                  </pic:spPr>
                </pic:pic>
              </a:graphicData>
            </a:graphic>
          </wp:inline>
        </w:drawing>
      </w:r>
    </w:p>
    <w:p w14:paraId="61C9DFBA" w14:textId="256B7C62" w:rsidR="00D15A3D" w:rsidRDefault="00D15A3D" w:rsidP="00D15A3D">
      <w:pPr>
        <w:pStyle w:val="Caption"/>
        <w:jc w:val="both"/>
      </w:pPr>
      <w:r>
        <w:t xml:space="preserve">Figure </w:t>
      </w:r>
      <w:r>
        <w:fldChar w:fldCharType="begin"/>
      </w:r>
      <w:r>
        <w:instrText xml:space="preserve"> SEQ Figure \* ARABIC </w:instrText>
      </w:r>
      <w:r>
        <w:fldChar w:fldCharType="separate"/>
      </w:r>
      <w:r w:rsidR="00BA73AE">
        <w:rPr>
          <w:noProof/>
        </w:rPr>
        <w:t>45</w:t>
      </w:r>
      <w:r>
        <w:fldChar w:fldCharType="end"/>
      </w:r>
      <w:r>
        <w:t>: Example of mass calculation</w:t>
      </w:r>
    </w:p>
    <w:p w14:paraId="465A55C2" w14:textId="1298DC87" w:rsidR="00D15A3D" w:rsidRDefault="00D15A3D" w:rsidP="00D15A3D"/>
    <w:p w14:paraId="0D50F3D9" w14:textId="6CC1D611" w:rsidR="00D15A3D" w:rsidRPr="00D15A3D" w:rsidRDefault="00D15A3D" w:rsidP="00D15A3D">
      <w:r>
        <w:t xml:space="preserve">The rest of the mass calculations are in </w:t>
      </w:r>
      <w:r w:rsidRPr="008A0B9B">
        <w:rPr>
          <w:b/>
        </w:rPr>
        <w:t xml:space="preserve">Appendix </w:t>
      </w:r>
      <w:r w:rsidR="00300715">
        <w:rPr>
          <w:b/>
        </w:rPr>
        <w:t>G</w:t>
      </w:r>
      <w:r>
        <w:t>.</w:t>
      </w:r>
    </w:p>
    <w:p w14:paraId="0D2458E5" w14:textId="77777777" w:rsidR="00657852" w:rsidRDefault="00657852" w:rsidP="00493F6C"/>
    <w:p w14:paraId="6E443C4C" w14:textId="1F0AA494" w:rsidR="00D15A3D" w:rsidRDefault="00D15A3D" w:rsidP="00493F6C"/>
    <w:p w14:paraId="51595C91" w14:textId="2645F388" w:rsidR="00D7552F" w:rsidRPr="000B2FFC" w:rsidRDefault="00D7552F" w:rsidP="00D7552F">
      <w:pPr>
        <w:rPr>
          <w:u w:val="single"/>
        </w:rPr>
      </w:pPr>
      <w:r>
        <w:rPr>
          <w:u w:val="single"/>
        </w:rPr>
        <w:t>Cost</w:t>
      </w:r>
      <w:r w:rsidRPr="000B2FFC">
        <w:rPr>
          <w:u w:val="single"/>
        </w:rPr>
        <w:t xml:space="preserve"> calculations</w:t>
      </w:r>
    </w:p>
    <w:p w14:paraId="76588C04" w14:textId="3E0075E1" w:rsidR="001647CC" w:rsidRDefault="001647CC" w:rsidP="00493F6C"/>
    <w:p w14:paraId="0D9FA78D" w14:textId="77777777" w:rsidR="00BC61F6" w:rsidRDefault="00BC61F6" w:rsidP="00BC61F6">
      <w:pPr>
        <w:keepNext/>
      </w:pPr>
      <w:r>
        <w:rPr>
          <w:noProof/>
        </w:rPr>
        <w:drawing>
          <wp:inline distT="0" distB="0" distL="0" distR="0" wp14:anchorId="2686E523" wp14:editId="4F993CC7">
            <wp:extent cx="5268060" cy="2648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st formula.PNG"/>
                    <pic:cNvPicPr/>
                  </pic:nvPicPr>
                  <pic:blipFill>
                    <a:blip r:embed="rId55">
                      <a:extLst>
                        <a:ext uri="{28A0092B-C50C-407E-A947-70E740481C1C}">
                          <a14:useLocalDpi xmlns:a14="http://schemas.microsoft.com/office/drawing/2010/main" val="0"/>
                        </a:ext>
                      </a:extLst>
                    </a:blip>
                    <a:stretch>
                      <a:fillRect/>
                    </a:stretch>
                  </pic:blipFill>
                  <pic:spPr>
                    <a:xfrm>
                      <a:off x="0" y="0"/>
                      <a:ext cx="5268060" cy="2648320"/>
                    </a:xfrm>
                    <a:prstGeom prst="rect">
                      <a:avLst/>
                    </a:prstGeom>
                  </pic:spPr>
                </pic:pic>
              </a:graphicData>
            </a:graphic>
          </wp:inline>
        </w:drawing>
      </w:r>
    </w:p>
    <w:p w14:paraId="32B71F77" w14:textId="5FF8E91C" w:rsidR="001647CC" w:rsidRDefault="00BC61F6" w:rsidP="00BC61F6">
      <w:pPr>
        <w:pStyle w:val="Caption"/>
        <w:jc w:val="both"/>
      </w:pPr>
      <w:r>
        <w:t xml:space="preserve">Figure </w:t>
      </w:r>
      <w:r>
        <w:fldChar w:fldCharType="begin"/>
      </w:r>
      <w:r>
        <w:instrText xml:space="preserve"> SEQ Figure \* ARABIC </w:instrText>
      </w:r>
      <w:r>
        <w:fldChar w:fldCharType="separate"/>
      </w:r>
      <w:r w:rsidR="00BA73AE">
        <w:rPr>
          <w:noProof/>
        </w:rPr>
        <w:t>46</w:t>
      </w:r>
      <w:r>
        <w:fldChar w:fldCharType="end"/>
      </w:r>
      <w:r>
        <w:t>: Typical costing inputs</w:t>
      </w:r>
    </w:p>
    <w:p w14:paraId="47B96CD7" w14:textId="75EEFCFF" w:rsidR="00BC61F6" w:rsidRDefault="00BC61F6" w:rsidP="00BC61F6"/>
    <w:p w14:paraId="6C6CAB02" w14:textId="72F531E9" w:rsidR="00BC61F6" w:rsidRDefault="00BC61F6" w:rsidP="00BC61F6">
      <w:r>
        <w:t>The above typical costing inputs are used to determine the costs of all the components.</w:t>
      </w:r>
    </w:p>
    <w:p w14:paraId="52AD4DCA" w14:textId="77777777" w:rsidR="00BC61F6" w:rsidRDefault="00BC61F6" w:rsidP="00BC61F6">
      <w:pPr>
        <w:keepNext/>
      </w:pPr>
      <w:r>
        <w:rPr>
          <w:noProof/>
        </w:rPr>
        <w:lastRenderedPageBreak/>
        <w:drawing>
          <wp:inline distT="0" distB="0" distL="0" distR="0" wp14:anchorId="1A3B9BD3" wp14:editId="3595D474">
            <wp:extent cx="6265545" cy="3423920"/>
            <wp:effectExtent l="0" t="0" r="190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eet metal example.PNG"/>
                    <pic:cNvPicPr/>
                  </pic:nvPicPr>
                  <pic:blipFill>
                    <a:blip r:embed="rId56">
                      <a:extLst>
                        <a:ext uri="{28A0092B-C50C-407E-A947-70E740481C1C}">
                          <a14:useLocalDpi xmlns:a14="http://schemas.microsoft.com/office/drawing/2010/main" val="0"/>
                        </a:ext>
                      </a:extLst>
                    </a:blip>
                    <a:stretch>
                      <a:fillRect/>
                    </a:stretch>
                  </pic:blipFill>
                  <pic:spPr>
                    <a:xfrm>
                      <a:off x="0" y="0"/>
                      <a:ext cx="6265545" cy="3423920"/>
                    </a:xfrm>
                    <a:prstGeom prst="rect">
                      <a:avLst/>
                    </a:prstGeom>
                  </pic:spPr>
                </pic:pic>
              </a:graphicData>
            </a:graphic>
          </wp:inline>
        </w:drawing>
      </w:r>
    </w:p>
    <w:p w14:paraId="39E11EC4" w14:textId="59CAE7D9" w:rsidR="00BC61F6" w:rsidRDefault="00BC61F6" w:rsidP="00BC61F6">
      <w:pPr>
        <w:pStyle w:val="Caption"/>
        <w:jc w:val="both"/>
      </w:pPr>
      <w:r>
        <w:t xml:space="preserve">Figure </w:t>
      </w:r>
      <w:r>
        <w:fldChar w:fldCharType="begin"/>
      </w:r>
      <w:r>
        <w:instrText xml:space="preserve"> SEQ Figure \* ARABIC </w:instrText>
      </w:r>
      <w:r>
        <w:fldChar w:fldCharType="separate"/>
      </w:r>
      <w:r w:rsidR="00BA73AE">
        <w:rPr>
          <w:noProof/>
        </w:rPr>
        <w:t>47</w:t>
      </w:r>
      <w:r>
        <w:fldChar w:fldCharType="end"/>
      </w:r>
      <w:r>
        <w:t>: Example of cost calculations</w:t>
      </w:r>
    </w:p>
    <w:p w14:paraId="5EB56387" w14:textId="6FB81D7D" w:rsidR="00BC61F6" w:rsidRDefault="00BC61F6" w:rsidP="00BC61F6"/>
    <w:p w14:paraId="05503063" w14:textId="17CE6D4D" w:rsidR="00BC61F6" w:rsidRDefault="00BC61F6" w:rsidP="00BC61F6">
      <w:r>
        <w:t xml:space="preserve">The above </w:t>
      </w:r>
      <w:r w:rsidR="00443678">
        <w:t xml:space="preserve">figure shows an example of how cost will be determined using the inputs in Figure 5. The detail cost calculations are in </w:t>
      </w:r>
      <w:r w:rsidR="00443678" w:rsidRPr="00300715">
        <w:rPr>
          <w:b/>
        </w:rPr>
        <w:t xml:space="preserve">Appendix </w:t>
      </w:r>
      <w:r w:rsidR="00300715">
        <w:rPr>
          <w:b/>
        </w:rPr>
        <w:t>G</w:t>
      </w:r>
      <w:r w:rsidR="00443678">
        <w:t>.</w:t>
      </w:r>
    </w:p>
    <w:p w14:paraId="6543F47E" w14:textId="7B077796" w:rsidR="002D17F0" w:rsidRDefault="002D17F0" w:rsidP="00BC61F6"/>
    <w:p w14:paraId="6883B252" w14:textId="0CFC849D" w:rsidR="002D17F0" w:rsidRDefault="002D17F0" w:rsidP="00BC61F6">
      <w:r>
        <w:t>Here’s a bill of material below, showing the cost and mass of each component</w:t>
      </w:r>
    </w:p>
    <w:p w14:paraId="07CD056E" w14:textId="3EC0CA83" w:rsidR="00443678" w:rsidRDefault="00443678" w:rsidP="00BC61F6"/>
    <w:p w14:paraId="23B387FC" w14:textId="3974A205" w:rsidR="00D15A3D" w:rsidRDefault="00D15A3D" w:rsidP="00493F6C"/>
    <w:p w14:paraId="4A785AA1" w14:textId="77777777" w:rsidR="00D15A3D" w:rsidRDefault="00D15A3D" w:rsidP="00493F6C"/>
    <w:tbl>
      <w:tblPr>
        <w:tblStyle w:val="TableGrid"/>
        <w:tblW w:w="0" w:type="auto"/>
        <w:tblLook w:val="04A0" w:firstRow="1" w:lastRow="0" w:firstColumn="1" w:lastColumn="0" w:noHBand="0" w:noVBand="1"/>
      </w:tblPr>
      <w:tblGrid>
        <w:gridCol w:w="703"/>
        <w:gridCol w:w="1891"/>
        <w:gridCol w:w="1937"/>
        <w:gridCol w:w="2410"/>
        <w:gridCol w:w="1134"/>
        <w:gridCol w:w="1113"/>
        <w:gridCol w:w="669"/>
      </w:tblGrid>
      <w:tr w:rsidR="00F35B3F" w14:paraId="11818B46" w14:textId="77777777" w:rsidTr="00F35B3F">
        <w:tc>
          <w:tcPr>
            <w:tcW w:w="703" w:type="dxa"/>
          </w:tcPr>
          <w:p w14:paraId="0FE380F2" w14:textId="426E419F" w:rsidR="00F35B3F" w:rsidRPr="000B2FFC" w:rsidRDefault="00F35B3F" w:rsidP="00493F6C">
            <w:pPr>
              <w:rPr>
                <w:b/>
              </w:rPr>
            </w:pPr>
            <w:r w:rsidRPr="000B2FFC">
              <w:rPr>
                <w:b/>
              </w:rPr>
              <w:t>NO.</w:t>
            </w:r>
          </w:p>
        </w:tc>
        <w:tc>
          <w:tcPr>
            <w:tcW w:w="1891" w:type="dxa"/>
          </w:tcPr>
          <w:p w14:paraId="25D68421" w14:textId="4E06E6FC" w:rsidR="00F35B3F" w:rsidRPr="000B2FFC" w:rsidRDefault="00F35B3F" w:rsidP="00493F6C">
            <w:pPr>
              <w:rPr>
                <w:b/>
              </w:rPr>
            </w:pPr>
            <w:r w:rsidRPr="000B2FFC">
              <w:rPr>
                <w:b/>
              </w:rPr>
              <w:t>PART NUMBER</w:t>
            </w:r>
          </w:p>
        </w:tc>
        <w:tc>
          <w:tcPr>
            <w:tcW w:w="1937" w:type="dxa"/>
          </w:tcPr>
          <w:p w14:paraId="3197B304" w14:textId="4ABDF929" w:rsidR="00F35B3F" w:rsidRPr="000B2FFC" w:rsidRDefault="00F35B3F" w:rsidP="00493F6C">
            <w:pPr>
              <w:rPr>
                <w:b/>
              </w:rPr>
            </w:pPr>
            <w:r w:rsidRPr="000B2FFC">
              <w:rPr>
                <w:b/>
              </w:rPr>
              <w:t>DESRIPTION</w:t>
            </w:r>
          </w:p>
        </w:tc>
        <w:tc>
          <w:tcPr>
            <w:tcW w:w="2410" w:type="dxa"/>
          </w:tcPr>
          <w:p w14:paraId="23BB6FCE" w14:textId="50DECA83" w:rsidR="00F35B3F" w:rsidRPr="000B2FFC" w:rsidRDefault="00F35B3F" w:rsidP="00493F6C">
            <w:pPr>
              <w:rPr>
                <w:b/>
              </w:rPr>
            </w:pPr>
            <w:r w:rsidRPr="000B2FFC">
              <w:rPr>
                <w:b/>
              </w:rPr>
              <w:t>SPECIFICATION</w:t>
            </w:r>
          </w:p>
        </w:tc>
        <w:tc>
          <w:tcPr>
            <w:tcW w:w="1134" w:type="dxa"/>
          </w:tcPr>
          <w:p w14:paraId="0230936A" w14:textId="77777777" w:rsidR="00F35B3F" w:rsidRPr="000B2FFC" w:rsidRDefault="00F35B3F" w:rsidP="00493F6C">
            <w:pPr>
              <w:rPr>
                <w:b/>
              </w:rPr>
            </w:pPr>
            <w:r w:rsidRPr="000B2FFC">
              <w:rPr>
                <w:b/>
              </w:rPr>
              <w:t>MASS</w:t>
            </w:r>
          </w:p>
          <w:p w14:paraId="68BCF305" w14:textId="0137354A" w:rsidR="00F35B3F" w:rsidRPr="000B2FFC" w:rsidRDefault="00F35B3F" w:rsidP="00493F6C">
            <w:pPr>
              <w:rPr>
                <w:b/>
              </w:rPr>
            </w:pPr>
            <w:r w:rsidRPr="000B2FFC">
              <w:rPr>
                <w:b/>
              </w:rPr>
              <w:t>[</w:t>
            </w:r>
            <w:r w:rsidR="0013234E">
              <w:rPr>
                <w:b/>
              </w:rPr>
              <w:t>kg</w:t>
            </w:r>
            <w:r w:rsidRPr="000B2FFC">
              <w:rPr>
                <w:b/>
              </w:rPr>
              <w:t>]</w:t>
            </w:r>
          </w:p>
        </w:tc>
        <w:tc>
          <w:tcPr>
            <w:tcW w:w="1113" w:type="dxa"/>
          </w:tcPr>
          <w:p w14:paraId="7879B398" w14:textId="77777777" w:rsidR="00F35B3F" w:rsidRPr="000B2FFC" w:rsidRDefault="00F35B3F" w:rsidP="00493F6C">
            <w:pPr>
              <w:rPr>
                <w:b/>
              </w:rPr>
            </w:pPr>
            <w:r w:rsidRPr="000B2FFC">
              <w:rPr>
                <w:b/>
              </w:rPr>
              <w:t>COST</w:t>
            </w:r>
          </w:p>
          <w:p w14:paraId="33C40812" w14:textId="7EEDE560" w:rsidR="00F35B3F" w:rsidRPr="000B2FFC" w:rsidRDefault="00F35B3F" w:rsidP="00493F6C">
            <w:pPr>
              <w:rPr>
                <w:b/>
              </w:rPr>
            </w:pPr>
            <w:r w:rsidRPr="000B2FFC">
              <w:rPr>
                <w:b/>
              </w:rPr>
              <w:t>[</w:t>
            </w:r>
            <w:proofErr w:type="spellStart"/>
            <w:r w:rsidRPr="000B2FFC">
              <w:rPr>
                <w:b/>
              </w:rPr>
              <w:t>rands</w:t>
            </w:r>
            <w:proofErr w:type="spellEnd"/>
            <w:r w:rsidRPr="000B2FFC">
              <w:rPr>
                <w:b/>
              </w:rPr>
              <w:t>]</w:t>
            </w:r>
          </w:p>
        </w:tc>
        <w:tc>
          <w:tcPr>
            <w:tcW w:w="669" w:type="dxa"/>
          </w:tcPr>
          <w:p w14:paraId="02765AAF" w14:textId="609E4643" w:rsidR="00F35B3F" w:rsidRPr="000B2FFC" w:rsidRDefault="00F35B3F" w:rsidP="00493F6C">
            <w:pPr>
              <w:rPr>
                <w:b/>
              </w:rPr>
            </w:pPr>
            <w:r w:rsidRPr="000B2FFC">
              <w:rPr>
                <w:b/>
              </w:rPr>
              <w:t>QTY</w:t>
            </w:r>
          </w:p>
        </w:tc>
      </w:tr>
      <w:tr w:rsidR="00F35B3F" w14:paraId="0FBCBEBE" w14:textId="77777777" w:rsidTr="00F35B3F">
        <w:tc>
          <w:tcPr>
            <w:tcW w:w="703" w:type="dxa"/>
          </w:tcPr>
          <w:p w14:paraId="35B0AB56" w14:textId="56EE3CC3" w:rsidR="00F35B3F" w:rsidRDefault="00F35B3F" w:rsidP="00493F6C">
            <w:r>
              <w:t>1</w:t>
            </w:r>
          </w:p>
        </w:tc>
        <w:tc>
          <w:tcPr>
            <w:tcW w:w="1891" w:type="dxa"/>
          </w:tcPr>
          <w:p w14:paraId="55A9D09E" w14:textId="34C652A6" w:rsidR="00F35B3F" w:rsidRDefault="00F35B3F" w:rsidP="00493F6C">
            <w:r>
              <w:t>MEC4124-004-30</w:t>
            </w:r>
          </w:p>
        </w:tc>
        <w:tc>
          <w:tcPr>
            <w:tcW w:w="1937" w:type="dxa"/>
          </w:tcPr>
          <w:p w14:paraId="6EB51716" w14:textId="6A3C81B8" w:rsidR="00F35B3F" w:rsidRDefault="00F35B3F" w:rsidP="00493F6C">
            <w:r>
              <w:t>SQ shaft 30 long</w:t>
            </w:r>
          </w:p>
        </w:tc>
        <w:tc>
          <w:tcPr>
            <w:tcW w:w="2410" w:type="dxa"/>
          </w:tcPr>
          <w:p w14:paraId="34439117" w14:textId="34518C7F" w:rsidR="00F35B3F" w:rsidRDefault="00F35B3F" w:rsidP="00493F6C">
            <w:r w:rsidRPr="00F35B3F">
              <w:t xml:space="preserve">Square Shaft 0.125" x </w:t>
            </w:r>
            <w:r>
              <w:t>30</w:t>
            </w:r>
            <w:r w:rsidRPr="00F35B3F">
              <w:t>mm</w:t>
            </w:r>
            <w:r w:rsidR="00672797">
              <w:t xml:space="preserve"> </w:t>
            </w:r>
            <w:r w:rsidRPr="00F35B3F">
              <w:t>(VEX 276-1149)</w:t>
            </w:r>
          </w:p>
        </w:tc>
        <w:tc>
          <w:tcPr>
            <w:tcW w:w="1134" w:type="dxa"/>
          </w:tcPr>
          <w:p w14:paraId="1F2200FD" w14:textId="5F956B1E" w:rsidR="00F35B3F" w:rsidRDefault="008C4B71" w:rsidP="00493F6C">
            <w:r>
              <w:t>0.002</w:t>
            </w:r>
          </w:p>
        </w:tc>
        <w:tc>
          <w:tcPr>
            <w:tcW w:w="1113" w:type="dxa"/>
          </w:tcPr>
          <w:p w14:paraId="768CB762" w14:textId="43F15F74" w:rsidR="00F35B3F" w:rsidRDefault="00285A77" w:rsidP="00493F6C">
            <w:r>
              <w:t>4.8</w:t>
            </w:r>
          </w:p>
        </w:tc>
        <w:tc>
          <w:tcPr>
            <w:tcW w:w="669" w:type="dxa"/>
          </w:tcPr>
          <w:p w14:paraId="0F6423C4" w14:textId="3B555C3B" w:rsidR="00F35B3F" w:rsidRDefault="00F35B3F" w:rsidP="00493F6C">
            <w:r>
              <w:t>1</w:t>
            </w:r>
          </w:p>
        </w:tc>
      </w:tr>
      <w:tr w:rsidR="00F35B3F" w14:paraId="682ED78E" w14:textId="77777777" w:rsidTr="00F35B3F">
        <w:tc>
          <w:tcPr>
            <w:tcW w:w="703" w:type="dxa"/>
          </w:tcPr>
          <w:p w14:paraId="0DC5909D" w14:textId="68105992" w:rsidR="00F35B3F" w:rsidRDefault="00F35B3F" w:rsidP="00493F6C">
            <w:r>
              <w:t>2</w:t>
            </w:r>
          </w:p>
        </w:tc>
        <w:tc>
          <w:tcPr>
            <w:tcW w:w="1891" w:type="dxa"/>
          </w:tcPr>
          <w:p w14:paraId="6F4983EA" w14:textId="4900A686" w:rsidR="00F35B3F" w:rsidRDefault="00F35B3F" w:rsidP="00493F6C">
            <w:r>
              <w:t>MEC4124-010</w:t>
            </w:r>
          </w:p>
        </w:tc>
        <w:tc>
          <w:tcPr>
            <w:tcW w:w="1937" w:type="dxa"/>
          </w:tcPr>
          <w:p w14:paraId="7256A0A4" w14:textId="081340F3" w:rsidR="00F35B3F" w:rsidRDefault="00F35B3F" w:rsidP="00493F6C">
            <w:r>
              <w:t>12T Gear</w:t>
            </w:r>
          </w:p>
        </w:tc>
        <w:tc>
          <w:tcPr>
            <w:tcW w:w="2410" w:type="dxa"/>
          </w:tcPr>
          <w:p w14:paraId="005D9E81" w14:textId="4ECC2E07" w:rsidR="00F35B3F" w:rsidRPr="00F35B3F" w:rsidRDefault="00672797" w:rsidP="00493F6C">
            <w:r w:rsidRPr="00672797">
              <w:t>12T spur gear, 24/"P (VEX 276-2169-001)</w:t>
            </w:r>
          </w:p>
        </w:tc>
        <w:tc>
          <w:tcPr>
            <w:tcW w:w="1134" w:type="dxa"/>
          </w:tcPr>
          <w:p w14:paraId="22967622" w14:textId="1922A91D" w:rsidR="00F35B3F" w:rsidRDefault="008C4B71" w:rsidP="00493F6C">
            <w:r>
              <w:t>0.002</w:t>
            </w:r>
          </w:p>
        </w:tc>
        <w:tc>
          <w:tcPr>
            <w:tcW w:w="1113" w:type="dxa"/>
          </w:tcPr>
          <w:p w14:paraId="013EC3D5" w14:textId="61BE6CAA" w:rsidR="00F35B3F" w:rsidRDefault="008C4B71" w:rsidP="00493F6C">
            <w:r>
              <w:t>9</w:t>
            </w:r>
          </w:p>
        </w:tc>
        <w:tc>
          <w:tcPr>
            <w:tcW w:w="669" w:type="dxa"/>
          </w:tcPr>
          <w:p w14:paraId="5FEB7D32" w14:textId="0A0EAD65" w:rsidR="00F35B3F" w:rsidRDefault="00672797" w:rsidP="00493F6C">
            <w:r>
              <w:t>2</w:t>
            </w:r>
          </w:p>
        </w:tc>
      </w:tr>
      <w:tr w:rsidR="00672797" w14:paraId="03FDD048" w14:textId="77777777" w:rsidTr="00F35B3F">
        <w:tc>
          <w:tcPr>
            <w:tcW w:w="703" w:type="dxa"/>
          </w:tcPr>
          <w:p w14:paraId="6B9F922A" w14:textId="3B2C0DC8" w:rsidR="00672797" w:rsidRDefault="00672797" w:rsidP="00672797">
            <w:r>
              <w:t>3</w:t>
            </w:r>
          </w:p>
        </w:tc>
        <w:tc>
          <w:tcPr>
            <w:tcW w:w="1891" w:type="dxa"/>
          </w:tcPr>
          <w:p w14:paraId="63B73BF2" w14:textId="62C389B8" w:rsidR="00672797" w:rsidRDefault="00672797" w:rsidP="00672797">
            <w:r>
              <w:t>MEC4124-004-70</w:t>
            </w:r>
          </w:p>
        </w:tc>
        <w:tc>
          <w:tcPr>
            <w:tcW w:w="1937" w:type="dxa"/>
          </w:tcPr>
          <w:p w14:paraId="07839DB1" w14:textId="70A98956" w:rsidR="00672797" w:rsidRDefault="00672797" w:rsidP="00672797">
            <w:r>
              <w:t>SQ shaft 70 long</w:t>
            </w:r>
          </w:p>
        </w:tc>
        <w:tc>
          <w:tcPr>
            <w:tcW w:w="2410" w:type="dxa"/>
          </w:tcPr>
          <w:p w14:paraId="5F453C8E" w14:textId="6B4E2B7C" w:rsidR="00672797" w:rsidRPr="00672797" w:rsidRDefault="00672797" w:rsidP="00672797">
            <w:r w:rsidRPr="00F35B3F">
              <w:t xml:space="preserve">Square Shaft 0.125" x </w:t>
            </w:r>
            <w:r>
              <w:t>70</w:t>
            </w:r>
            <w:r w:rsidRPr="00F35B3F">
              <w:t>mm (VEX 276-1149)</w:t>
            </w:r>
          </w:p>
        </w:tc>
        <w:tc>
          <w:tcPr>
            <w:tcW w:w="1134" w:type="dxa"/>
          </w:tcPr>
          <w:p w14:paraId="7E3108B2" w14:textId="2607FE8A" w:rsidR="00672797" w:rsidRDefault="008C4B71" w:rsidP="00672797">
            <w:r>
              <w:t>0.005</w:t>
            </w:r>
          </w:p>
        </w:tc>
        <w:tc>
          <w:tcPr>
            <w:tcW w:w="1113" w:type="dxa"/>
          </w:tcPr>
          <w:p w14:paraId="3A279132" w14:textId="7BB46C6F" w:rsidR="00672797" w:rsidRDefault="00285A77" w:rsidP="00672797">
            <w:r>
              <w:t>11.2</w:t>
            </w:r>
          </w:p>
        </w:tc>
        <w:tc>
          <w:tcPr>
            <w:tcW w:w="669" w:type="dxa"/>
          </w:tcPr>
          <w:p w14:paraId="1AFA00CF" w14:textId="30E72424" w:rsidR="00672797" w:rsidRDefault="00672797" w:rsidP="00672797">
            <w:r>
              <w:t>1</w:t>
            </w:r>
          </w:p>
        </w:tc>
      </w:tr>
      <w:tr w:rsidR="00672797" w14:paraId="4F0B713B" w14:textId="77777777" w:rsidTr="00F35B3F">
        <w:tc>
          <w:tcPr>
            <w:tcW w:w="703" w:type="dxa"/>
          </w:tcPr>
          <w:p w14:paraId="37C3A224" w14:textId="0503B895" w:rsidR="00672797" w:rsidRDefault="00672797" w:rsidP="00672797">
            <w:r>
              <w:t>4</w:t>
            </w:r>
          </w:p>
        </w:tc>
        <w:tc>
          <w:tcPr>
            <w:tcW w:w="1891" w:type="dxa"/>
          </w:tcPr>
          <w:p w14:paraId="67301DB6" w14:textId="2DC7FA21" w:rsidR="00672797" w:rsidRDefault="00672797" w:rsidP="00672797">
            <w:r>
              <w:t>MEC4124-016</w:t>
            </w:r>
          </w:p>
        </w:tc>
        <w:tc>
          <w:tcPr>
            <w:tcW w:w="1937" w:type="dxa"/>
          </w:tcPr>
          <w:p w14:paraId="3BF0B8C4" w14:textId="67A4AD9C" w:rsidR="00672797" w:rsidRDefault="00672797" w:rsidP="00672797">
            <w:r>
              <w:t>24T Bevel Gear</w:t>
            </w:r>
          </w:p>
        </w:tc>
        <w:tc>
          <w:tcPr>
            <w:tcW w:w="2410" w:type="dxa"/>
          </w:tcPr>
          <w:p w14:paraId="1CED1564" w14:textId="6109A1D1" w:rsidR="00672797" w:rsidRPr="00F35B3F" w:rsidRDefault="00672797" w:rsidP="00672797">
            <w:r w:rsidRPr="00672797">
              <w:t>24T bevel gear, 24/"P (VEX 276-2184-001)</w:t>
            </w:r>
          </w:p>
        </w:tc>
        <w:tc>
          <w:tcPr>
            <w:tcW w:w="1134" w:type="dxa"/>
          </w:tcPr>
          <w:p w14:paraId="4E5A5D2B" w14:textId="1E62321D" w:rsidR="00672797" w:rsidRDefault="008C4B71" w:rsidP="00672797">
            <w:r>
              <w:t>0.002</w:t>
            </w:r>
          </w:p>
        </w:tc>
        <w:tc>
          <w:tcPr>
            <w:tcW w:w="1113" w:type="dxa"/>
          </w:tcPr>
          <w:p w14:paraId="7BB50B2A" w14:textId="12138193" w:rsidR="00672797" w:rsidRDefault="008C4B71" w:rsidP="00672797">
            <w:r>
              <w:t>12</w:t>
            </w:r>
          </w:p>
        </w:tc>
        <w:tc>
          <w:tcPr>
            <w:tcW w:w="669" w:type="dxa"/>
          </w:tcPr>
          <w:p w14:paraId="6B7A5493" w14:textId="4991C310" w:rsidR="00672797" w:rsidRDefault="00672797" w:rsidP="00672797">
            <w:r>
              <w:t>2</w:t>
            </w:r>
          </w:p>
        </w:tc>
      </w:tr>
      <w:tr w:rsidR="00672797" w14:paraId="61416DE8" w14:textId="77777777" w:rsidTr="00F35B3F">
        <w:tc>
          <w:tcPr>
            <w:tcW w:w="703" w:type="dxa"/>
          </w:tcPr>
          <w:p w14:paraId="688E5ABA" w14:textId="262234E0" w:rsidR="00672797" w:rsidRDefault="00672797" w:rsidP="00672797">
            <w:r>
              <w:t>5</w:t>
            </w:r>
          </w:p>
        </w:tc>
        <w:tc>
          <w:tcPr>
            <w:tcW w:w="1891" w:type="dxa"/>
          </w:tcPr>
          <w:p w14:paraId="383B7740" w14:textId="14DAA21D" w:rsidR="00672797" w:rsidRDefault="00672797" w:rsidP="00672797">
            <w:r>
              <w:t>MEC4124-004-45</w:t>
            </w:r>
          </w:p>
        </w:tc>
        <w:tc>
          <w:tcPr>
            <w:tcW w:w="1937" w:type="dxa"/>
          </w:tcPr>
          <w:p w14:paraId="5C5A9862" w14:textId="0FA0EC91" w:rsidR="00672797" w:rsidRDefault="00672797" w:rsidP="00672797">
            <w:r>
              <w:t>SQ shaft 45 long</w:t>
            </w:r>
          </w:p>
        </w:tc>
        <w:tc>
          <w:tcPr>
            <w:tcW w:w="2410" w:type="dxa"/>
          </w:tcPr>
          <w:p w14:paraId="1A94C20B" w14:textId="2C3C722A" w:rsidR="00672797" w:rsidRPr="00672797" w:rsidRDefault="00672797" w:rsidP="00672797">
            <w:r w:rsidRPr="00F35B3F">
              <w:t xml:space="preserve">Square Shaft 0.125" x </w:t>
            </w:r>
            <w:r>
              <w:t>70</w:t>
            </w:r>
            <w:r w:rsidRPr="00F35B3F">
              <w:t>mm (VEX 276-</w:t>
            </w:r>
            <w:r w:rsidRPr="00F35B3F">
              <w:lastRenderedPageBreak/>
              <w:t>1149)</w:t>
            </w:r>
          </w:p>
        </w:tc>
        <w:tc>
          <w:tcPr>
            <w:tcW w:w="1134" w:type="dxa"/>
          </w:tcPr>
          <w:p w14:paraId="57E4DCB0" w14:textId="67189D56" w:rsidR="00672797" w:rsidRDefault="008C4B71" w:rsidP="00672797">
            <w:r>
              <w:lastRenderedPageBreak/>
              <w:t>0.003</w:t>
            </w:r>
          </w:p>
        </w:tc>
        <w:tc>
          <w:tcPr>
            <w:tcW w:w="1113" w:type="dxa"/>
          </w:tcPr>
          <w:p w14:paraId="01F32ABA" w14:textId="596C64AE" w:rsidR="00672797" w:rsidRDefault="00285A77" w:rsidP="00672797">
            <w:r>
              <w:t>7.2</w:t>
            </w:r>
          </w:p>
        </w:tc>
        <w:tc>
          <w:tcPr>
            <w:tcW w:w="669" w:type="dxa"/>
          </w:tcPr>
          <w:p w14:paraId="68BACC6D" w14:textId="25F4868F" w:rsidR="00672797" w:rsidRDefault="00672797" w:rsidP="00672797">
            <w:r>
              <w:t>1</w:t>
            </w:r>
          </w:p>
        </w:tc>
      </w:tr>
      <w:tr w:rsidR="00672797" w14:paraId="57359D09" w14:textId="77777777" w:rsidTr="00F35B3F">
        <w:tc>
          <w:tcPr>
            <w:tcW w:w="703" w:type="dxa"/>
          </w:tcPr>
          <w:p w14:paraId="12EB6611" w14:textId="3ED63DD5" w:rsidR="00672797" w:rsidRDefault="00672797" w:rsidP="00672797">
            <w:r>
              <w:t>6</w:t>
            </w:r>
          </w:p>
        </w:tc>
        <w:tc>
          <w:tcPr>
            <w:tcW w:w="1891" w:type="dxa"/>
          </w:tcPr>
          <w:p w14:paraId="6BB76793" w14:textId="65D235E5" w:rsidR="00672797" w:rsidRDefault="00672797" w:rsidP="00672797">
            <w:r>
              <w:t>MEC4124-001</w:t>
            </w:r>
          </w:p>
        </w:tc>
        <w:tc>
          <w:tcPr>
            <w:tcW w:w="1937" w:type="dxa"/>
          </w:tcPr>
          <w:p w14:paraId="760D6497" w14:textId="460F3E32" w:rsidR="00672797" w:rsidRDefault="00672797" w:rsidP="00672797">
            <w:r>
              <w:t xml:space="preserve">100rpm Motor </w:t>
            </w:r>
          </w:p>
        </w:tc>
        <w:tc>
          <w:tcPr>
            <w:tcW w:w="2410" w:type="dxa"/>
          </w:tcPr>
          <w:p w14:paraId="7AD8EE29" w14:textId="7DCB20AD" w:rsidR="00672797" w:rsidRPr="00F35B3F" w:rsidRDefault="00672797" w:rsidP="00672797">
            <w:r w:rsidRPr="00672797">
              <w:t>2-Wire Motor 393 (VEX 276-2177)</w:t>
            </w:r>
          </w:p>
        </w:tc>
        <w:tc>
          <w:tcPr>
            <w:tcW w:w="1134" w:type="dxa"/>
          </w:tcPr>
          <w:p w14:paraId="6F359E17" w14:textId="2B1EEFAF" w:rsidR="00672797" w:rsidRDefault="008C4B71" w:rsidP="00672797">
            <w:r>
              <w:t>0.09</w:t>
            </w:r>
          </w:p>
        </w:tc>
        <w:tc>
          <w:tcPr>
            <w:tcW w:w="1113" w:type="dxa"/>
          </w:tcPr>
          <w:p w14:paraId="76FEDAA7" w14:textId="7CCE9415" w:rsidR="00672797" w:rsidRDefault="008C4B71" w:rsidP="00672797">
            <w:r>
              <w:t>315</w:t>
            </w:r>
          </w:p>
        </w:tc>
        <w:tc>
          <w:tcPr>
            <w:tcW w:w="669" w:type="dxa"/>
          </w:tcPr>
          <w:p w14:paraId="2A173414" w14:textId="74B17DD6" w:rsidR="00672797" w:rsidRDefault="00672797" w:rsidP="00672797">
            <w:r>
              <w:t>1</w:t>
            </w:r>
          </w:p>
        </w:tc>
      </w:tr>
      <w:tr w:rsidR="00672797" w14:paraId="4077FB01" w14:textId="77777777" w:rsidTr="00F35B3F">
        <w:tc>
          <w:tcPr>
            <w:tcW w:w="703" w:type="dxa"/>
          </w:tcPr>
          <w:p w14:paraId="66A6F8CB" w14:textId="55E52A68" w:rsidR="00672797" w:rsidRDefault="00672797" w:rsidP="00672797">
            <w:r>
              <w:t>7</w:t>
            </w:r>
          </w:p>
        </w:tc>
        <w:tc>
          <w:tcPr>
            <w:tcW w:w="1891" w:type="dxa"/>
          </w:tcPr>
          <w:p w14:paraId="2EA37471" w14:textId="54B1EC99" w:rsidR="00672797" w:rsidRDefault="00672797" w:rsidP="00672797">
            <w:r>
              <w:t>MFKKAT007-001</w:t>
            </w:r>
          </w:p>
        </w:tc>
        <w:tc>
          <w:tcPr>
            <w:tcW w:w="1937" w:type="dxa"/>
          </w:tcPr>
          <w:p w14:paraId="4FB6CDB8" w14:textId="52198A76" w:rsidR="00672797" w:rsidRDefault="00672797" w:rsidP="00672797">
            <w:r>
              <w:t>Motor lifter</w:t>
            </w:r>
          </w:p>
        </w:tc>
        <w:tc>
          <w:tcPr>
            <w:tcW w:w="2410" w:type="dxa"/>
          </w:tcPr>
          <w:p w14:paraId="32FEEE4D" w14:textId="0A4A899A" w:rsidR="00672797" w:rsidRPr="00672797" w:rsidRDefault="00672797" w:rsidP="00672797">
            <w:r>
              <w:t>See DWG for details, PLA 3D printed</w:t>
            </w:r>
          </w:p>
        </w:tc>
        <w:tc>
          <w:tcPr>
            <w:tcW w:w="1134" w:type="dxa"/>
          </w:tcPr>
          <w:p w14:paraId="7908CD5F" w14:textId="19199323" w:rsidR="00672797" w:rsidRDefault="00246C66" w:rsidP="00672797">
            <w:r>
              <w:t>0.003</w:t>
            </w:r>
          </w:p>
        </w:tc>
        <w:tc>
          <w:tcPr>
            <w:tcW w:w="1113" w:type="dxa"/>
          </w:tcPr>
          <w:p w14:paraId="61BBA7B3" w14:textId="400ACCFD" w:rsidR="00672797" w:rsidRDefault="00246C66" w:rsidP="00672797">
            <w:r>
              <w:t>67.1</w:t>
            </w:r>
          </w:p>
        </w:tc>
        <w:tc>
          <w:tcPr>
            <w:tcW w:w="669" w:type="dxa"/>
          </w:tcPr>
          <w:p w14:paraId="771D7755" w14:textId="01B5949D" w:rsidR="00672797" w:rsidRDefault="00672797" w:rsidP="00672797">
            <w:r>
              <w:t>1</w:t>
            </w:r>
          </w:p>
        </w:tc>
      </w:tr>
      <w:tr w:rsidR="00672797" w14:paraId="1B6A2F07" w14:textId="77777777" w:rsidTr="00F35B3F">
        <w:tc>
          <w:tcPr>
            <w:tcW w:w="703" w:type="dxa"/>
          </w:tcPr>
          <w:p w14:paraId="003DB364" w14:textId="539AE141" w:rsidR="00672797" w:rsidRDefault="00672797" w:rsidP="00672797">
            <w:r>
              <w:t>8</w:t>
            </w:r>
          </w:p>
        </w:tc>
        <w:tc>
          <w:tcPr>
            <w:tcW w:w="1891" w:type="dxa"/>
          </w:tcPr>
          <w:p w14:paraId="5A17B9A6" w14:textId="22E5A6D0" w:rsidR="00672797" w:rsidRDefault="00672797" w:rsidP="00672797">
            <w:r>
              <w:t>MFKKAT007-002</w:t>
            </w:r>
          </w:p>
        </w:tc>
        <w:tc>
          <w:tcPr>
            <w:tcW w:w="1937" w:type="dxa"/>
          </w:tcPr>
          <w:p w14:paraId="5B3A0998" w14:textId="1C6260E5" w:rsidR="00672797" w:rsidRDefault="00672797" w:rsidP="00672797">
            <w:r>
              <w:t>Battery holder</w:t>
            </w:r>
          </w:p>
        </w:tc>
        <w:tc>
          <w:tcPr>
            <w:tcW w:w="2410" w:type="dxa"/>
          </w:tcPr>
          <w:p w14:paraId="5C8EF0D9" w14:textId="4BBEE5F7" w:rsidR="00672797" w:rsidRDefault="00672797" w:rsidP="00672797">
            <w:r>
              <w:t>See DWG for details, PLA 3D printed</w:t>
            </w:r>
          </w:p>
        </w:tc>
        <w:tc>
          <w:tcPr>
            <w:tcW w:w="1134" w:type="dxa"/>
          </w:tcPr>
          <w:p w14:paraId="72BA8C7F" w14:textId="680B464E" w:rsidR="00672797" w:rsidRDefault="00246C66" w:rsidP="00672797">
            <w:r>
              <w:t>0.037</w:t>
            </w:r>
          </w:p>
        </w:tc>
        <w:tc>
          <w:tcPr>
            <w:tcW w:w="1113" w:type="dxa"/>
          </w:tcPr>
          <w:p w14:paraId="79ACD1E7" w14:textId="2DAF7A1F" w:rsidR="00672797" w:rsidRDefault="00246C66" w:rsidP="00672797">
            <w:r>
              <w:t>90.9</w:t>
            </w:r>
          </w:p>
        </w:tc>
        <w:tc>
          <w:tcPr>
            <w:tcW w:w="669" w:type="dxa"/>
          </w:tcPr>
          <w:p w14:paraId="75FD8F2A" w14:textId="2E12FD8A" w:rsidR="00672797" w:rsidRDefault="00672797" w:rsidP="00672797">
            <w:r>
              <w:t>1</w:t>
            </w:r>
          </w:p>
        </w:tc>
      </w:tr>
      <w:tr w:rsidR="00672797" w14:paraId="1E962928" w14:textId="77777777" w:rsidTr="00F35B3F">
        <w:tc>
          <w:tcPr>
            <w:tcW w:w="703" w:type="dxa"/>
          </w:tcPr>
          <w:p w14:paraId="7745A1F6" w14:textId="55EDF1D2" w:rsidR="00672797" w:rsidRDefault="00672797" w:rsidP="00672797">
            <w:r>
              <w:t>9</w:t>
            </w:r>
          </w:p>
        </w:tc>
        <w:tc>
          <w:tcPr>
            <w:tcW w:w="1891" w:type="dxa"/>
          </w:tcPr>
          <w:p w14:paraId="45634DD5" w14:textId="543BE0C0" w:rsidR="00672797" w:rsidRDefault="00672797" w:rsidP="00672797">
            <w:r>
              <w:t>MEC4124-030</w:t>
            </w:r>
          </w:p>
        </w:tc>
        <w:tc>
          <w:tcPr>
            <w:tcW w:w="1937" w:type="dxa"/>
          </w:tcPr>
          <w:p w14:paraId="0DADBAC6" w14:textId="5DC3202F" w:rsidR="00672797" w:rsidRDefault="00672797" w:rsidP="00672797">
            <w:r>
              <w:t>Cell w caps</w:t>
            </w:r>
          </w:p>
        </w:tc>
        <w:tc>
          <w:tcPr>
            <w:tcW w:w="2410" w:type="dxa"/>
          </w:tcPr>
          <w:p w14:paraId="5CE301F7" w14:textId="1A1AECD1" w:rsidR="00672797" w:rsidRDefault="00672797" w:rsidP="00672797">
            <w:r w:rsidRPr="00672797">
              <w:t>Li-ion LFP 18650 cell with</w:t>
            </w:r>
            <w:r>
              <w:t xml:space="preserve"> </w:t>
            </w:r>
            <w:proofErr w:type="spellStart"/>
            <w:r w:rsidRPr="00672797">
              <w:t>Vruzend</w:t>
            </w:r>
            <w:proofErr w:type="spellEnd"/>
            <w:r w:rsidRPr="00672797">
              <w:t xml:space="preserve"> connector caps</w:t>
            </w:r>
          </w:p>
        </w:tc>
        <w:tc>
          <w:tcPr>
            <w:tcW w:w="1134" w:type="dxa"/>
          </w:tcPr>
          <w:p w14:paraId="0BCF37E0" w14:textId="297E2517" w:rsidR="00672797" w:rsidRDefault="008C4B71" w:rsidP="00672797">
            <w:r>
              <w:t>0.216</w:t>
            </w:r>
          </w:p>
        </w:tc>
        <w:tc>
          <w:tcPr>
            <w:tcW w:w="1113" w:type="dxa"/>
          </w:tcPr>
          <w:p w14:paraId="279F495E" w14:textId="5F69C17B" w:rsidR="00672797" w:rsidRDefault="00285A77" w:rsidP="00672797">
            <w:r>
              <w:t>216</w:t>
            </w:r>
          </w:p>
        </w:tc>
        <w:tc>
          <w:tcPr>
            <w:tcW w:w="669" w:type="dxa"/>
          </w:tcPr>
          <w:p w14:paraId="24CE6F72" w14:textId="5686B845" w:rsidR="00672797" w:rsidRDefault="00F07368" w:rsidP="00672797">
            <w:r>
              <w:t>4</w:t>
            </w:r>
          </w:p>
        </w:tc>
      </w:tr>
      <w:tr w:rsidR="00672797" w14:paraId="27AB1F87" w14:textId="77777777" w:rsidTr="00F35B3F">
        <w:tc>
          <w:tcPr>
            <w:tcW w:w="703" w:type="dxa"/>
          </w:tcPr>
          <w:p w14:paraId="3183FFE1" w14:textId="6E5846EE" w:rsidR="00672797" w:rsidRDefault="00672797" w:rsidP="00672797">
            <w:r>
              <w:t>10</w:t>
            </w:r>
          </w:p>
        </w:tc>
        <w:tc>
          <w:tcPr>
            <w:tcW w:w="1891" w:type="dxa"/>
          </w:tcPr>
          <w:p w14:paraId="2FFC2A2A" w14:textId="6CA5305D" w:rsidR="00672797" w:rsidRDefault="00F07368" w:rsidP="00672797">
            <w:r>
              <w:t>MEC4124-031</w:t>
            </w:r>
          </w:p>
        </w:tc>
        <w:tc>
          <w:tcPr>
            <w:tcW w:w="1937" w:type="dxa"/>
          </w:tcPr>
          <w:p w14:paraId="77EA5569" w14:textId="32BFCA26" w:rsidR="00672797" w:rsidRDefault="00F07368" w:rsidP="00672797">
            <w:r>
              <w:t>Cell link</w:t>
            </w:r>
          </w:p>
        </w:tc>
        <w:tc>
          <w:tcPr>
            <w:tcW w:w="2410" w:type="dxa"/>
          </w:tcPr>
          <w:p w14:paraId="73DB9A46" w14:textId="23A04D9E" w:rsidR="00672797" w:rsidRPr="00672797" w:rsidRDefault="00F07368" w:rsidP="00672797">
            <w:r w:rsidRPr="00F07368">
              <w:t>0.5mm Plated Brass link (</w:t>
            </w:r>
            <w:proofErr w:type="spellStart"/>
            <w:r w:rsidRPr="00F07368">
              <w:t>Vruzend</w:t>
            </w:r>
            <w:proofErr w:type="spellEnd"/>
            <w:r w:rsidRPr="00F07368">
              <w:t>)</w:t>
            </w:r>
          </w:p>
        </w:tc>
        <w:tc>
          <w:tcPr>
            <w:tcW w:w="1134" w:type="dxa"/>
          </w:tcPr>
          <w:p w14:paraId="4ABA5675" w14:textId="482C8050" w:rsidR="00672797" w:rsidRDefault="008C4B71" w:rsidP="00672797">
            <w:r>
              <w:t>0.002</w:t>
            </w:r>
          </w:p>
        </w:tc>
        <w:tc>
          <w:tcPr>
            <w:tcW w:w="1113" w:type="dxa"/>
          </w:tcPr>
          <w:p w14:paraId="6993970D" w14:textId="77306EA9" w:rsidR="00672797" w:rsidRDefault="00285A77" w:rsidP="00672797">
            <w:r>
              <w:t>2</w:t>
            </w:r>
          </w:p>
        </w:tc>
        <w:tc>
          <w:tcPr>
            <w:tcW w:w="669" w:type="dxa"/>
          </w:tcPr>
          <w:p w14:paraId="5E16B1AD" w14:textId="57CE6569" w:rsidR="00672797" w:rsidRDefault="00F07368" w:rsidP="00672797">
            <w:r>
              <w:t>2</w:t>
            </w:r>
          </w:p>
        </w:tc>
      </w:tr>
      <w:tr w:rsidR="00F07368" w14:paraId="3FE4DB86" w14:textId="77777777" w:rsidTr="00F35B3F">
        <w:tc>
          <w:tcPr>
            <w:tcW w:w="703" w:type="dxa"/>
          </w:tcPr>
          <w:p w14:paraId="4968872A" w14:textId="5DD2F41C" w:rsidR="00F07368" w:rsidRDefault="00F07368" w:rsidP="00672797">
            <w:r>
              <w:t>11</w:t>
            </w:r>
          </w:p>
        </w:tc>
        <w:tc>
          <w:tcPr>
            <w:tcW w:w="1891" w:type="dxa"/>
          </w:tcPr>
          <w:p w14:paraId="4A163844" w14:textId="37A48822" w:rsidR="00F07368" w:rsidRDefault="009217C8" w:rsidP="00672797">
            <w:r>
              <w:t>MEC4124-032</w:t>
            </w:r>
          </w:p>
        </w:tc>
        <w:tc>
          <w:tcPr>
            <w:tcW w:w="1937" w:type="dxa"/>
          </w:tcPr>
          <w:p w14:paraId="517952A8" w14:textId="496088DD" w:rsidR="00F07368" w:rsidRDefault="009217C8" w:rsidP="00672797">
            <w:r>
              <w:t>Fused link</w:t>
            </w:r>
          </w:p>
        </w:tc>
        <w:tc>
          <w:tcPr>
            <w:tcW w:w="2410" w:type="dxa"/>
          </w:tcPr>
          <w:p w14:paraId="3664DB96" w14:textId="269F7771" w:rsidR="00F07368" w:rsidRPr="00F07368" w:rsidRDefault="009217C8" w:rsidP="00672797">
            <w:r w:rsidRPr="009217C8">
              <w:t>PCB with 5A resettable fuse</w:t>
            </w:r>
          </w:p>
        </w:tc>
        <w:tc>
          <w:tcPr>
            <w:tcW w:w="1134" w:type="dxa"/>
          </w:tcPr>
          <w:p w14:paraId="5648DA30" w14:textId="462DF392" w:rsidR="00F07368" w:rsidRDefault="008C4B71" w:rsidP="00672797">
            <w:r>
              <w:t>0.0015</w:t>
            </w:r>
          </w:p>
        </w:tc>
        <w:tc>
          <w:tcPr>
            <w:tcW w:w="1113" w:type="dxa"/>
          </w:tcPr>
          <w:p w14:paraId="43E75554" w14:textId="1050A7C0" w:rsidR="00F07368" w:rsidRDefault="00285A77" w:rsidP="00672797">
            <w:r>
              <w:t>25</w:t>
            </w:r>
          </w:p>
        </w:tc>
        <w:tc>
          <w:tcPr>
            <w:tcW w:w="669" w:type="dxa"/>
          </w:tcPr>
          <w:p w14:paraId="1CC154F4" w14:textId="4EB5E864" w:rsidR="00F07368" w:rsidRDefault="009217C8" w:rsidP="00672797">
            <w:r>
              <w:t>1</w:t>
            </w:r>
          </w:p>
        </w:tc>
      </w:tr>
      <w:tr w:rsidR="009217C8" w14:paraId="412C06BD" w14:textId="77777777" w:rsidTr="00F35B3F">
        <w:tc>
          <w:tcPr>
            <w:tcW w:w="703" w:type="dxa"/>
          </w:tcPr>
          <w:p w14:paraId="792890E7" w14:textId="39FDC4CC" w:rsidR="009217C8" w:rsidRDefault="009217C8" w:rsidP="00672797">
            <w:r>
              <w:t>12</w:t>
            </w:r>
          </w:p>
        </w:tc>
        <w:tc>
          <w:tcPr>
            <w:tcW w:w="1891" w:type="dxa"/>
          </w:tcPr>
          <w:p w14:paraId="244BD432" w14:textId="34520B6D" w:rsidR="009217C8" w:rsidRDefault="009217C8" w:rsidP="00672797">
            <w:r>
              <w:t>MEC4124-008-30</w:t>
            </w:r>
          </w:p>
        </w:tc>
        <w:tc>
          <w:tcPr>
            <w:tcW w:w="1937" w:type="dxa"/>
          </w:tcPr>
          <w:p w14:paraId="0C1859C2" w14:textId="25375B08" w:rsidR="009217C8" w:rsidRDefault="009217C8" w:rsidP="00672797">
            <w:r>
              <w:t>HS SQ shaft 30 long</w:t>
            </w:r>
          </w:p>
        </w:tc>
        <w:tc>
          <w:tcPr>
            <w:tcW w:w="2410" w:type="dxa"/>
          </w:tcPr>
          <w:p w14:paraId="1D3827EB" w14:textId="6CDAA2DC" w:rsidR="009217C8" w:rsidRPr="009217C8" w:rsidRDefault="009217C8" w:rsidP="00672797">
            <w:r w:rsidRPr="009217C8">
              <w:t xml:space="preserve">Square Shaft 0.125" x </w:t>
            </w:r>
            <w:r>
              <w:t>30</w:t>
            </w:r>
            <w:r w:rsidRPr="009217C8">
              <w:t>mm, heat treated (VEX 276-1149)</w:t>
            </w:r>
          </w:p>
        </w:tc>
        <w:tc>
          <w:tcPr>
            <w:tcW w:w="1134" w:type="dxa"/>
          </w:tcPr>
          <w:p w14:paraId="0E601DF1" w14:textId="3ACE6674" w:rsidR="009217C8" w:rsidRDefault="008C4B71" w:rsidP="00672797">
            <w:r>
              <w:t>0.007</w:t>
            </w:r>
          </w:p>
        </w:tc>
        <w:tc>
          <w:tcPr>
            <w:tcW w:w="1113" w:type="dxa"/>
          </w:tcPr>
          <w:p w14:paraId="1869698A" w14:textId="508B70AD" w:rsidR="009217C8" w:rsidRDefault="00285A77" w:rsidP="00672797">
            <w:r>
              <w:t>14.4</w:t>
            </w:r>
          </w:p>
        </w:tc>
        <w:tc>
          <w:tcPr>
            <w:tcW w:w="669" w:type="dxa"/>
          </w:tcPr>
          <w:p w14:paraId="1F029572" w14:textId="28A7A844" w:rsidR="009217C8" w:rsidRDefault="00EF1A22" w:rsidP="00672797">
            <w:r>
              <w:t>2</w:t>
            </w:r>
          </w:p>
        </w:tc>
      </w:tr>
      <w:tr w:rsidR="009217C8" w14:paraId="5307B9E8" w14:textId="77777777" w:rsidTr="00F35B3F">
        <w:tc>
          <w:tcPr>
            <w:tcW w:w="703" w:type="dxa"/>
          </w:tcPr>
          <w:p w14:paraId="4D41A106" w14:textId="454080A5" w:rsidR="009217C8" w:rsidRDefault="009217C8" w:rsidP="00672797">
            <w:r>
              <w:t>13</w:t>
            </w:r>
          </w:p>
        </w:tc>
        <w:tc>
          <w:tcPr>
            <w:tcW w:w="1891" w:type="dxa"/>
          </w:tcPr>
          <w:p w14:paraId="69CB5272" w14:textId="26498434" w:rsidR="009217C8" w:rsidRDefault="009217C8" w:rsidP="00672797">
            <w:r>
              <w:t>MFKKAT007-003</w:t>
            </w:r>
          </w:p>
        </w:tc>
        <w:tc>
          <w:tcPr>
            <w:tcW w:w="1937" w:type="dxa"/>
          </w:tcPr>
          <w:p w14:paraId="3826D580" w14:textId="591A7725" w:rsidR="009217C8" w:rsidRDefault="009217C8" w:rsidP="00672797">
            <w:r>
              <w:t>Lower Housing</w:t>
            </w:r>
          </w:p>
        </w:tc>
        <w:tc>
          <w:tcPr>
            <w:tcW w:w="2410" w:type="dxa"/>
          </w:tcPr>
          <w:p w14:paraId="44D97388" w14:textId="3581E6BF" w:rsidR="009217C8" w:rsidRPr="009217C8" w:rsidRDefault="009217C8" w:rsidP="00672797">
            <w:r>
              <w:t>See DWG for details, PLA 3D printed</w:t>
            </w:r>
          </w:p>
        </w:tc>
        <w:tc>
          <w:tcPr>
            <w:tcW w:w="1134" w:type="dxa"/>
          </w:tcPr>
          <w:p w14:paraId="6531EEB0" w14:textId="1890A4A4" w:rsidR="009217C8" w:rsidRDefault="00246C66" w:rsidP="00672797">
            <w:r>
              <w:t>0.16</w:t>
            </w:r>
          </w:p>
        </w:tc>
        <w:tc>
          <w:tcPr>
            <w:tcW w:w="1113" w:type="dxa"/>
          </w:tcPr>
          <w:p w14:paraId="479EBE50" w14:textId="7E92B828" w:rsidR="009217C8" w:rsidRDefault="00246C66" w:rsidP="00672797">
            <w:r>
              <w:t>177</w:t>
            </w:r>
          </w:p>
        </w:tc>
        <w:tc>
          <w:tcPr>
            <w:tcW w:w="669" w:type="dxa"/>
          </w:tcPr>
          <w:p w14:paraId="2FF7DDE0" w14:textId="537E0594" w:rsidR="009217C8" w:rsidRDefault="009217C8" w:rsidP="00672797">
            <w:r>
              <w:t>1</w:t>
            </w:r>
          </w:p>
        </w:tc>
      </w:tr>
      <w:tr w:rsidR="009217C8" w14:paraId="64ECF27B" w14:textId="77777777" w:rsidTr="00F35B3F">
        <w:tc>
          <w:tcPr>
            <w:tcW w:w="703" w:type="dxa"/>
          </w:tcPr>
          <w:p w14:paraId="44D62F16" w14:textId="5A3A52CB" w:rsidR="009217C8" w:rsidRDefault="009217C8" w:rsidP="00672797">
            <w:r>
              <w:t>14</w:t>
            </w:r>
          </w:p>
        </w:tc>
        <w:tc>
          <w:tcPr>
            <w:tcW w:w="1891" w:type="dxa"/>
          </w:tcPr>
          <w:p w14:paraId="67D93F59" w14:textId="47B06760" w:rsidR="009217C8" w:rsidRDefault="009217C8" w:rsidP="00672797">
            <w:r>
              <w:t>MFKKAT007-004</w:t>
            </w:r>
          </w:p>
        </w:tc>
        <w:tc>
          <w:tcPr>
            <w:tcW w:w="1937" w:type="dxa"/>
          </w:tcPr>
          <w:p w14:paraId="146029CD" w14:textId="5FFE6508" w:rsidR="009217C8" w:rsidRDefault="009217C8" w:rsidP="00672797">
            <w:r>
              <w:t>Upper Housing</w:t>
            </w:r>
          </w:p>
        </w:tc>
        <w:tc>
          <w:tcPr>
            <w:tcW w:w="2410" w:type="dxa"/>
          </w:tcPr>
          <w:p w14:paraId="4830699A" w14:textId="3D76BBCC" w:rsidR="009217C8" w:rsidRDefault="009217C8" w:rsidP="00672797">
            <w:r>
              <w:t>See DWG for details, PLA 3D printed</w:t>
            </w:r>
          </w:p>
        </w:tc>
        <w:tc>
          <w:tcPr>
            <w:tcW w:w="1134" w:type="dxa"/>
          </w:tcPr>
          <w:p w14:paraId="04500168" w14:textId="35F62930" w:rsidR="009217C8" w:rsidRDefault="00246C66" w:rsidP="00672797">
            <w:r>
              <w:t>0.149</w:t>
            </w:r>
          </w:p>
        </w:tc>
        <w:tc>
          <w:tcPr>
            <w:tcW w:w="1113" w:type="dxa"/>
          </w:tcPr>
          <w:p w14:paraId="0C5298B3" w14:textId="4F835B6B" w:rsidR="009217C8" w:rsidRDefault="00246C66" w:rsidP="00672797">
            <w:r>
              <w:t>169.3</w:t>
            </w:r>
          </w:p>
        </w:tc>
        <w:tc>
          <w:tcPr>
            <w:tcW w:w="669" w:type="dxa"/>
          </w:tcPr>
          <w:p w14:paraId="57B8BB0E" w14:textId="0F0F5D6D" w:rsidR="009217C8" w:rsidRDefault="009217C8" w:rsidP="00672797">
            <w:r>
              <w:t>1</w:t>
            </w:r>
          </w:p>
        </w:tc>
      </w:tr>
      <w:tr w:rsidR="009217C8" w14:paraId="791F31CF" w14:textId="77777777" w:rsidTr="00F35B3F">
        <w:tc>
          <w:tcPr>
            <w:tcW w:w="703" w:type="dxa"/>
          </w:tcPr>
          <w:p w14:paraId="0AEA5E52" w14:textId="2F830D9F" w:rsidR="009217C8" w:rsidRDefault="009217C8" w:rsidP="00672797">
            <w:r>
              <w:t>15</w:t>
            </w:r>
          </w:p>
        </w:tc>
        <w:tc>
          <w:tcPr>
            <w:tcW w:w="1891" w:type="dxa"/>
          </w:tcPr>
          <w:p w14:paraId="5C3134CC" w14:textId="06124B0D" w:rsidR="009217C8" w:rsidRDefault="009217C8" w:rsidP="00672797">
            <w:r>
              <w:t>MFKKAT007-005</w:t>
            </w:r>
          </w:p>
        </w:tc>
        <w:tc>
          <w:tcPr>
            <w:tcW w:w="1937" w:type="dxa"/>
          </w:tcPr>
          <w:p w14:paraId="66C35B1C" w14:textId="53FB99C7" w:rsidR="009217C8" w:rsidRDefault="00460018" w:rsidP="00672797">
            <w:r>
              <w:t>Base</w:t>
            </w:r>
          </w:p>
        </w:tc>
        <w:tc>
          <w:tcPr>
            <w:tcW w:w="2410" w:type="dxa"/>
          </w:tcPr>
          <w:p w14:paraId="6F8B3BAD" w14:textId="161D8E86" w:rsidR="009217C8" w:rsidRDefault="00460018" w:rsidP="00672797">
            <w:r>
              <w:t>See DWG for details, 1.6mm Hot Rolled Mild Steel</w:t>
            </w:r>
          </w:p>
        </w:tc>
        <w:tc>
          <w:tcPr>
            <w:tcW w:w="1134" w:type="dxa"/>
          </w:tcPr>
          <w:p w14:paraId="4B7D5B60" w14:textId="23DCAE2A" w:rsidR="009217C8" w:rsidRDefault="00246C66" w:rsidP="00672797">
            <w:r>
              <w:t>0.163</w:t>
            </w:r>
          </w:p>
        </w:tc>
        <w:tc>
          <w:tcPr>
            <w:tcW w:w="1113" w:type="dxa"/>
          </w:tcPr>
          <w:p w14:paraId="232751B6" w14:textId="04F63644" w:rsidR="009217C8" w:rsidRDefault="00246C66" w:rsidP="00672797">
            <w:r>
              <w:t>38.24</w:t>
            </w:r>
          </w:p>
        </w:tc>
        <w:tc>
          <w:tcPr>
            <w:tcW w:w="669" w:type="dxa"/>
          </w:tcPr>
          <w:p w14:paraId="367672CF" w14:textId="06F15505" w:rsidR="009217C8" w:rsidRDefault="00460018" w:rsidP="00672797">
            <w:r>
              <w:t>1</w:t>
            </w:r>
          </w:p>
        </w:tc>
      </w:tr>
      <w:tr w:rsidR="00460018" w14:paraId="24036210" w14:textId="77777777" w:rsidTr="00F35B3F">
        <w:tc>
          <w:tcPr>
            <w:tcW w:w="703" w:type="dxa"/>
          </w:tcPr>
          <w:p w14:paraId="3D3EA2B9" w14:textId="1151AF4D" w:rsidR="00460018" w:rsidRDefault="00460018" w:rsidP="00672797">
            <w:r>
              <w:t>16</w:t>
            </w:r>
          </w:p>
        </w:tc>
        <w:tc>
          <w:tcPr>
            <w:tcW w:w="1891" w:type="dxa"/>
          </w:tcPr>
          <w:p w14:paraId="26F576A4" w14:textId="5D211C9A" w:rsidR="00460018" w:rsidRDefault="00460018" w:rsidP="00672797">
            <w:r>
              <w:t>MEC4124-052</w:t>
            </w:r>
          </w:p>
        </w:tc>
        <w:tc>
          <w:tcPr>
            <w:tcW w:w="1937" w:type="dxa"/>
          </w:tcPr>
          <w:p w14:paraId="31D5267B" w14:textId="0ABEBB1A" w:rsidR="00460018" w:rsidRDefault="00460018" w:rsidP="00672797">
            <w:r>
              <w:t>Big Roller</w:t>
            </w:r>
          </w:p>
        </w:tc>
        <w:tc>
          <w:tcPr>
            <w:tcW w:w="2410" w:type="dxa"/>
          </w:tcPr>
          <w:p w14:paraId="5931F94D" w14:textId="2F6F3ED5" w:rsidR="00460018" w:rsidRDefault="00460018" w:rsidP="00672797">
            <w:r>
              <w:t>30mm roller, 6.5dia groove</w:t>
            </w:r>
          </w:p>
        </w:tc>
        <w:tc>
          <w:tcPr>
            <w:tcW w:w="1134" w:type="dxa"/>
          </w:tcPr>
          <w:p w14:paraId="6D35D6C9" w14:textId="2BDCB708" w:rsidR="00460018" w:rsidRDefault="00AB0065" w:rsidP="00672797">
            <w:r>
              <w:t>0.065</w:t>
            </w:r>
          </w:p>
        </w:tc>
        <w:tc>
          <w:tcPr>
            <w:tcW w:w="1113" w:type="dxa"/>
          </w:tcPr>
          <w:p w14:paraId="457DD8BA" w14:textId="3340C1E9" w:rsidR="00460018" w:rsidRDefault="00285A77" w:rsidP="00672797">
            <w:r>
              <w:t>65</w:t>
            </w:r>
          </w:p>
        </w:tc>
        <w:tc>
          <w:tcPr>
            <w:tcW w:w="669" w:type="dxa"/>
          </w:tcPr>
          <w:p w14:paraId="07F02D38" w14:textId="59CA50FC" w:rsidR="00460018" w:rsidRDefault="00460018" w:rsidP="00672797">
            <w:r>
              <w:t>1</w:t>
            </w:r>
          </w:p>
        </w:tc>
      </w:tr>
      <w:tr w:rsidR="00460018" w14:paraId="3D57428C" w14:textId="77777777" w:rsidTr="00F35B3F">
        <w:tc>
          <w:tcPr>
            <w:tcW w:w="703" w:type="dxa"/>
          </w:tcPr>
          <w:p w14:paraId="58247113" w14:textId="4C99F80E" w:rsidR="00460018" w:rsidRDefault="00460018" w:rsidP="00672797">
            <w:r>
              <w:t>17</w:t>
            </w:r>
          </w:p>
        </w:tc>
        <w:tc>
          <w:tcPr>
            <w:tcW w:w="1891" w:type="dxa"/>
          </w:tcPr>
          <w:p w14:paraId="0912CFA1" w14:textId="529C280A" w:rsidR="00460018" w:rsidRDefault="00460018" w:rsidP="00672797">
            <w:r>
              <w:t>MFKKAT007-006</w:t>
            </w:r>
          </w:p>
        </w:tc>
        <w:tc>
          <w:tcPr>
            <w:tcW w:w="1937" w:type="dxa"/>
          </w:tcPr>
          <w:p w14:paraId="31B41248" w14:textId="3492341C" w:rsidR="00460018" w:rsidRDefault="00460018" w:rsidP="00672797">
            <w:r>
              <w:t>Microswitch lower holder two</w:t>
            </w:r>
          </w:p>
        </w:tc>
        <w:tc>
          <w:tcPr>
            <w:tcW w:w="2410" w:type="dxa"/>
          </w:tcPr>
          <w:p w14:paraId="642E0FDF" w14:textId="118E7064" w:rsidR="00460018" w:rsidRDefault="00460018" w:rsidP="00672797">
            <w:r>
              <w:t>See DWG for details, PLA 3D printed</w:t>
            </w:r>
          </w:p>
        </w:tc>
        <w:tc>
          <w:tcPr>
            <w:tcW w:w="1134" w:type="dxa"/>
          </w:tcPr>
          <w:p w14:paraId="5623D54C" w14:textId="7B446968" w:rsidR="00460018" w:rsidRDefault="00246C66" w:rsidP="00672797">
            <w:r>
              <w:t>0.004</w:t>
            </w:r>
          </w:p>
        </w:tc>
        <w:tc>
          <w:tcPr>
            <w:tcW w:w="1113" w:type="dxa"/>
          </w:tcPr>
          <w:p w14:paraId="37BAA50B" w14:textId="7CA366BB" w:rsidR="00460018" w:rsidRDefault="00246C66" w:rsidP="00672797">
            <w:r>
              <w:t>67.8</w:t>
            </w:r>
          </w:p>
        </w:tc>
        <w:tc>
          <w:tcPr>
            <w:tcW w:w="669" w:type="dxa"/>
          </w:tcPr>
          <w:p w14:paraId="0E5A6812" w14:textId="207A75FC" w:rsidR="00460018" w:rsidRDefault="00460018" w:rsidP="00672797">
            <w:r>
              <w:t>1</w:t>
            </w:r>
          </w:p>
        </w:tc>
      </w:tr>
      <w:tr w:rsidR="00460018" w14:paraId="6FE8A6B0" w14:textId="77777777" w:rsidTr="00F35B3F">
        <w:tc>
          <w:tcPr>
            <w:tcW w:w="703" w:type="dxa"/>
          </w:tcPr>
          <w:p w14:paraId="464F8592" w14:textId="46F8B984" w:rsidR="00460018" w:rsidRDefault="00460018" w:rsidP="00672797">
            <w:r>
              <w:t>18</w:t>
            </w:r>
          </w:p>
        </w:tc>
        <w:tc>
          <w:tcPr>
            <w:tcW w:w="1891" w:type="dxa"/>
          </w:tcPr>
          <w:p w14:paraId="73C40761" w14:textId="3AA6B862" w:rsidR="00460018" w:rsidRDefault="00460018" w:rsidP="00672797">
            <w:r>
              <w:t>MFKKAT007-007</w:t>
            </w:r>
          </w:p>
        </w:tc>
        <w:tc>
          <w:tcPr>
            <w:tcW w:w="1937" w:type="dxa"/>
          </w:tcPr>
          <w:p w14:paraId="425C102B" w14:textId="76FFAA29" w:rsidR="00460018" w:rsidRDefault="00460018" w:rsidP="00672797">
            <w:r>
              <w:t>Microswitch Lower Holder</w:t>
            </w:r>
          </w:p>
        </w:tc>
        <w:tc>
          <w:tcPr>
            <w:tcW w:w="2410" w:type="dxa"/>
          </w:tcPr>
          <w:p w14:paraId="60E52C3E" w14:textId="492FDA49" w:rsidR="00460018" w:rsidRDefault="00460018" w:rsidP="00672797">
            <w:r>
              <w:t>See DWG for details, PLA 3D printed</w:t>
            </w:r>
          </w:p>
        </w:tc>
        <w:tc>
          <w:tcPr>
            <w:tcW w:w="1134" w:type="dxa"/>
          </w:tcPr>
          <w:p w14:paraId="52DF3292" w14:textId="49B74093" w:rsidR="00460018" w:rsidRDefault="00246C66" w:rsidP="00672797">
            <w:r>
              <w:t>0.004</w:t>
            </w:r>
          </w:p>
        </w:tc>
        <w:tc>
          <w:tcPr>
            <w:tcW w:w="1113" w:type="dxa"/>
          </w:tcPr>
          <w:p w14:paraId="57A3E208" w14:textId="2FABD36F" w:rsidR="00460018" w:rsidRDefault="00246C66" w:rsidP="00672797">
            <w:r>
              <w:t>67.8</w:t>
            </w:r>
          </w:p>
        </w:tc>
        <w:tc>
          <w:tcPr>
            <w:tcW w:w="669" w:type="dxa"/>
          </w:tcPr>
          <w:p w14:paraId="45232253" w14:textId="6C8EC872" w:rsidR="00460018" w:rsidRDefault="00460018" w:rsidP="00672797">
            <w:r>
              <w:t>1</w:t>
            </w:r>
          </w:p>
        </w:tc>
      </w:tr>
      <w:tr w:rsidR="00460018" w14:paraId="50B39231" w14:textId="77777777" w:rsidTr="00F35B3F">
        <w:tc>
          <w:tcPr>
            <w:tcW w:w="703" w:type="dxa"/>
          </w:tcPr>
          <w:p w14:paraId="7A837FEE" w14:textId="4D526237" w:rsidR="00460018" w:rsidRDefault="00460018" w:rsidP="00672797">
            <w:r>
              <w:t>19</w:t>
            </w:r>
          </w:p>
        </w:tc>
        <w:tc>
          <w:tcPr>
            <w:tcW w:w="1891" w:type="dxa"/>
          </w:tcPr>
          <w:p w14:paraId="21CFCEDB" w14:textId="39956A98" w:rsidR="00460018" w:rsidRDefault="00460018" w:rsidP="00672797">
            <w:r>
              <w:t>MEC4124-036</w:t>
            </w:r>
          </w:p>
        </w:tc>
        <w:tc>
          <w:tcPr>
            <w:tcW w:w="1937" w:type="dxa"/>
          </w:tcPr>
          <w:p w14:paraId="3C3F666D" w14:textId="3A5B8C91" w:rsidR="00460018" w:rsidRDefault="00460018" w:rsidP="00672797">
            <w:r>
              <w:t>Microswitch</w:t>
            </w:r>
          </w:p>
        </w:tc>
        <w:tc>
          <w:tcPr>
            <w:tcW w:w="2410" w:type="dxa"/>
          </w:tcPr>
          <w:p w14:paraId="67492648" w14:textId="132E53D6" w:rsidR="00460018" w:rsidRDefault="00460018" w:rsidP="00672797">
            <w:r w:rsidRPr="00460018">
              <w:t>Sub-Miniature Micro Switch 1C-SPDT(CO), 5A, 250VAC (Comm SS5GL111)</w:t>
            </w:r>
          </w:p>
        </w:tc>
        <w:tc>
          <w:tcPr>
            <w:tcW w:w="1134" w:type="dxa"/>
          </w:tcPr>
          <w:p w14:paraId="7C4E8B51" w14:textId="2C43297C" w:rsidR="00460018" w:rsidRDefault="008C4B71" w:rsidP="00672797">
            <w:r>
              <w:t>0.004</w:t>
            </w:r>
          </w:p>
        </w:tc>
        <w:tc>
          <w:tcPr>
            <w:tcW w:w="1113" w:type="dxa"/>
          </w:tcPr>
          <w:p w14:paraId="6C43A998" w14:textId="792726ED" w:rsidR="00460018" w:rsidRDefault="00285A77" w:rsidP="00672797">
            <w:r>
              <w:t>34</w:t>
            </w:r>
          </w:p>
        </w:tc>
        <w:tc>
          <w:tcPr>
            <w:tcW w:w="669" w:type="dxa"/>
          </w:tcPr>
          <w:p w14:paraId="7ACE2021" w14:textId="7352E5C5" w:rsidR="00460018" w:rsidRDefault="00460018" w:rsidP="00672797">
            <w:r>
              <w:t>2</w:t>
            </w:r>
          </w:p>
        </w:tc>
      </w:tr>
      <w:tr w:rsidR="00460018" w14:paraId="4CA1F122" w14:textId="77777777" w:rsidTr="00F35B3F">
        <w:tc>
          <w:tcPr>
            <w:tcW w:w="703" w:type="dxa"/>
          </w:tcPr>
          <w:p w14:paraId="24C640E7" w14:textId="26868AB8" w:rsidR="00460018" w:rsidRDefault="00460018" w:rsidP="00672797">
            <w:r>
              <w:t>20</w:t>
            </w:r>
          </w:p>
        </w:tc>
        <w:tc>
          <w:tcPr>
            <w:tcW w:w="1891" w:type="dxa"/>
          </w:tcPr>
          <w:p w14:paraId="64B4A506" w14:textId="39A5A3EA" w:rsidR="00460018" w:rsidRDefault="00460018" w:rsidP="00672797">
            <w:r>
              <w:t>MFKKAT007-008</w:t>
            </w:r>
          </w:p>
        </w:tc>
        <w:tc>
          <w:tcPr>
            <w:tcW w:w="1937" w:type="dxa"/>
          </w:tcPr>
          <w:p w14:paraId="012BBF7C" w14:textId="5EF53407" w:rsidR="00460018" w:rsidRDefault="00460018" w:rsidP="00672797">
            <w:r>
              <w:t>Motor Support</w:t>
            </w:r>
          </w:p>
        </w:tc>
        <w:tc>
          <w:tcPr>
            <w:tcW w:w="2410" w:type="dxa"/>
          </w:tcPr>
          <w:p w14:paraId="065DA588" w14:textId="30CF34AC" w:rsidR="00460018" w:rsidRPr="00460018" w:rsidRDefault="00460018" w:rsidP="00672797">
            <w:r>
              <w:t>See DWG for details, 1mm Hot Rolled Mild Steel</w:t>
            </w:r>
          </w:p>
        </w:tc>
        <w:tc>
          <w:tcPr>
            <w:tcW w:w="1134" w:type="dxa"/>
          </w:tcPr>
          <w:p w14:paraId="51A40FB3" w14:textId="4D983D97" w:rsidR="00460018" w:rsidRDefault="00246C66" w:rsidP="00672797">
            <w:r>
              <w:t>0.037</w:t>
            </w:r>
          </w:p>
        </w:tc>
        <w:tc>
          <w:tcPr>
            <w:tcW w:w="1113" w:type="dxa"/>
          </w:tcPr>
          <w:p w14:paraId="1DFB1B55" w14:textId="7B270FE2" w:rsidR="00460018" w:rsidRDefault="00246C66" w:rsidP="00672797">
            <w:r>
              <w:t>57.85</w:t>
            </w:r>
          </w:p>
        </w:tc>
        <w:tc>
          <w:tcPr>
            <w:tcW w:w="669" w:type="dxa"/>
          </w:tcPr>
          <w:p w14:paraId="4554432D" w14:textId="182480EB" w:rsidR="00460018" w:rsidRDefault="00460018" w:rsidP="00672797">
            <w:r>
              <w:t>1</w:t>
            </w:r>
          </w:p>
        </w:tc>
      </w:tr>
      <w:tr w:rsidR="00460018" w14:paraId="4F21E65F" w14:textId="77777777" w:rsidTr="00F35B3F">
        <w:tc>
          <w:tcPr>
            <w:tcW w:w="703" w:type="dxa"/>
          </w:tcPr>
          <w:p w14:paraId="051F1B64" w14:textId="39A13963" w:rsidR="00460018" w:rsidRDefault="00460018" w:rsidP="00672797">
            <w:r>
              <w:t>21</w:t>
            </w:r>
          </w:p>
        </w:tc>
        <w:tc>
          <w:tcPr>
            <w:tcW w:w="1891" w:type="dxa"/>
          </w:tcPr>
          <w:p w14:paraId="156A8C85" w14:textId="6468BF5E" w:rsidR="00460018" w:rsidRDefault="00460018" w:rsidP="00672797">
            <w:r>
              <w:t>MFKKAT007-009</w:t>
            </w:r>
          </w:p>
        </w:tc>
        <w:tc>
          <w:tcPr>
            <w:tcW w:w="1937" w:type="dxa"/>
          </w:tcPr>
          <w:p w14:paraId="339D7ED8" w14:textId="3458B793" w:rsidR="00460018" w:rsidRDefault="00460018" w:rsidP="00672797">
            <w:r>
              <w:t>Upper Shaft Support</w:t>
            </w:r>
          </w:p>
        </w:tc>
        <w:tc>
          <w:tcPr>
            <w:tcW w:w="2410" w:type="dxa"/>
          </w:tcPr>
          <w:p w14:paraId="3C17E49C" w14:textId="41C42A9D" w:rsidR="00460018" w:rsidRDefault="00460018" w:rsidP="00672797">
            <w:r>
              <w:t>See DWG for details, 1mm Hot Rolled Mild Steel</w:t>
            </w:r>
          </w:p>
        </w:tc>
        <w:tc>
          <w:tcPr>
            <w:tcW w:w="1134" w:type="dxa"/>
          </w:tcPr>
          <w:p w14:paraId="7BA9FABA" w14:textId="4E32FDCB" w:rsidR="00460018" w:rsidRDefault="00246C66" w:rsidP="00672797">
            <w:r>
              <w:t>0.041</w:t>
            </w:r>
          </w:p>
        </w:tc>
        <w:tc>
          <w:tcPr>
            <w:tcW w:w="1113" w:type="dxa"/>
          </w:tcPr>
          <w:p w14:paraId="4304AB67" w14:textId="43336188" w:rsidR="00460018" w:rsidRDefault="00246C66" w:rsidP="00672797">
            <w:r>
              <w:t>50.72</w:t>
            </w:r>
          </w:p>
        </w:tc>
        <w:tc>
          <w:tcPr>
            <w:tcW w:w="669" w:type="dxa"/>
          </w:tcPr>
          <w:p w14:paraId="253075BF" w14:textId="1DA3B323" w:rsidR="00460018" w:rsidRDefault="00460018" w:rsidP="00672797">
            <w:r>
              <w:t>1</w:t>
            </w:r>
          </w:p>
        </w:tc>
      </w:tr>
      <w:tr w:rsidR="00460018" w14:paraId="512E7CB2" w14:textId="77777777" w:rsidTr="00F35B3F">
        <w:tc>
          <w:tcPr>
            <w:tcW w:w="703" w:type="dxa"/>
          </w:tcPr>
          <w:p w14:paraId="0A05BD3F" w14:textId="6C53AF0A" w:rsidR="00460018" w:rsidRDefault="00460018" w:rsidP="00672797">
            <w:r>
              <w:t>22</w:t>
            </w:r>
          </w:p>
        </w:tc>
        <w:tc>
          <w:tcPr>
            <w:tcW w:w="1891" w:type="dxa"/>
          </w:tcPr>
          <w:p w14:paraId="1939E2DF" w14:textId="4BFAAE25" w:rsidR="00460018" w:rsidRDefault="00E85118" w:rsidP="00672797">
            <w:r>
              <w:t>MFKKAT007-</w:t>
            </w:r>
            <w:r>
              <w:lastRenderedPageBreak/>
              <w:t>010</w:t>
            </w:r>
          </w:p>
        </w:tc>
        <w:tc>
          <w:tcPr>
            <w:tcW w:w="1937" w:type="dxa"/>
          </w:tcPr>
          <w:p w14:paraId="5CC13557" w14:textId="56C67F6F" w:rsidR="00460018" w:rsidRDefault="00E85118" w:rsidP="00672797">
            <w:r>
              <w:lastRenderedPageBreak/>
              <w:t xml:space="preserve">Lower Shaft </w:t>
            </w:r>
            <w:r>
              <w:lastRenderedPageBreak/>
              <w:t>Support</w:t>
            </w:r>
          </w:p>
        </w:tc>
        <w:tc>
          <w:tcPr>
            <w:tcW w:w="2410" w:type="dxa"/>
          </w:tcPr>
          <w:p w14:paraId="7B282A83" w14:textId="087F821E" w:rsidR="00460018" w:rsidRDefault="00E85118" w:rsidP="00672797">
            <w:r>
              <w:lastRenderedPageBreak/>
              <w:t xml:space="preserve">See DWG for details, 1mm Hot Rolled Mild </w:t>
            </w:r>
            <w:r>
              <w:lastRenderedPageBreak/>
              <w:t>Steel</w:t>
            </w:r>
          </w:p>
        </w:tc>
        <w:tc>
          <w:tcPr>
            <w:tcW w:w="1134" w:type="dxa"/>
          </w:tcPr>
          <w:p w14:paraId="4EF3D09C" w14:textId="486BB67F" w:rsidR="00460018" w:rsidRDefault="00246C66" w:rsidP="00672797">
            <w:r>
              <w:lastRenderedPageBreak/>
              <w:t>0.034</w:t>
            </w:r>
          </w:p>
        </w:tc>
        <w:tc>
          <w:tcPr>
            <w:tcW w:w="1113" w:type="dxa"/>
          </w:tcPr>
          <w:p w14:paraId="7A96D599" w14:textId="54AB3C89" w:rsidR="00460018" w:rsidRDefault="00246C66" w:rsidP="00672797">
            <w:r>
              <w:t>13.79</w:t>
            </w:r>
          </w:p>
        </w:tc>
        <w:tc>
          <w:tcPr>
            <w:tcW w:w="669" w:type="dxa"/>
          </w:tcPr>
          <w:p w14:paraId="078D4220" w14:textId="1EAF6B8D" w:rsidR="00460018" w:rsidRDefault="00E85118" w:rsidP="00672797">
            <w:r>
              <w:t>1</w:t>
            </w:r>
          </w:p>
        </w:tc>
      </w:tr>
      <w:tr w:rsidR="00E85118" w14:paraId="5AC3757D" w14:textId="77777777" w:rsidTr="00F35B3F">
        <w:tc>
          <w:tcPr>
            <w:tcW w:w="703" w:type="dxa"/>
          </w:tcPr>
          <w:p w14:paraId="05D1E465" w14:textId="05007ED6" w:rsidR="00E85118" w:rsidRDefault="00E85118" w:rsidP="00672797">
            <w:r>
              <w:t>23</w:t>
            </w:r>
          </w:p>
        </w:tc>
        <w:tc>
          <w:tcPr>
            <w:tcW w:w="1891" w:type="dxa"/>
          </w:tcPr>
          <w:p w14:paraId="6033B93A" w14:textId="6E818FFB" w:rsidR="00E85118" w:rsidRDefault="00E85118" w:rsidP="00672797">
            <w:r>
              <w:t>MFKKAT007-011</w:t>
            </w:r>
          </w:p>
        </w:tc>
        <w:tc>
          <w:tcPr>
            <w:tcW w:w="1937" w:type="dxa"/>
          </w:tcPr>
          <w:p w14:paraId="3B55CB4D" w14:textId="7174BD38" w:rsidR="00E85118" w:rsidRDefault="00E85118" w:rsidP="00672797">
            <w:r>
              <w:t>Handle</w:t>
            </w:r>
          </w:p>
        </w:tc>
        <w:tc>
          <w:tcPr>
            <w:tcW w:w="2410" w:type="dxa"/>
          </w:tcPr>
          <w:p w14:paraId="65650BA8" w14:textId="67B0AF3F" w:rsidR="00E85118" w:rsidRDefault="00E85118" w:rsidP="00672797">
            <w:r>
              <w:t>See DWG for details, PLA 3D printed</w:t>
            </w:r>
          </w:p>
        </w:tc>
        <w:tc>
          <w:tcPr>
            <w:tcW w:w="1134" w:type="dxa"/>
          </w:tcPr>
          <w:p w14:paraId="707D1F32" w14:textId="726D8598" w:rsidR="00E85118" w:rsidRDefault="00246C66" w:rsidP="00672797">
            <w:r>
              <w:t>0.097</w:t>
            </w:r>
          </w:p>
        </w:tc>
        <w:tc>
          <w:tcPr>
            <w:tcW w:w="1113" w:type="dxa"/>
          </w:tcPr>
          <w:p w14:paraId="0B22A1FA" w14:textId="1B5F4E29" w:rsidR="00E85118" w:rsidRDefault="00246C66" w:rsidP="00672797">
            <w:r>
              <w:t>132.9</w:t>
            </w:r>
          </w:p>
        </w:tc>
        <w:tc>
          <w:tcPr>
            <w:tcW w:w="669" w:type="dxa"/>
          </w:tcPr>
          <w:p w14:paraId="4AAC9B02" w14:textId="003FDFD4" w:rsidR="00E85118" w:rsidRDefault="00E85118" w:rsidP="00672797">
            <w:r>
              <w:t>1</w:t>
            </w:r>
          </w:p>
        </w:tc>
      </w:tr>
      <w:tr w:rsidR="00E85118" w14:paraId="2601C1DD" w14:textId="77777777" w:rsidTr="00F35B3F">
        <w:tc>
          <w:tcPr>
            <w:tcW w:w="703" w:type="dxa"/>
          </w:tcPr>
          <w:p w14:paraId="0BCF76C8" w14:textId="6A2E1AF3" w:rsidR="00E85118" w:rsidRDefault="00E85118" w:rsidP="00E85118">
            <w:r>
              <w:t>24</w:t>
            </w:r>
          </w:p>
        </w:tc>
        <w:tc>
          <w:tcPr>
            <w:tcW w:w="1891" w:type="dxa"/>
          </w:tcPr>
          <w:p w14:paraId="310C8377" w14:textId="1DC5B1DB" w:rsidR="00E85118" w:rsidRDefault="00E85118" w:rsidP="00E85118">
            <w:r>
              <w:t>MFKKAT007-012</w:t>
            </w:r>
          </w:p>
        </w:tc>
        <w:tc>
          <w:tcPr>
            <w:tcW w:w="1937" w:type="dxa"/>
          </w:tcPr>
          <w:p w14:paraId="481C3789" w14:textId="6317557B" w:rsidR="00E85118" w:rsidRDefault="00E85118" w:rsidP="00E85118">
            <w:r>
              <w:t>Double plate for 48T gear</w:t>
            </w:r>
          </w:p>
        </w:tc>
        <w:tc>
          <w:tcPr>
            <w:tcW w:w="2410" w:type="dxa"/>
          </w:tcPr>
          <w:p w14:paraId="7D8B4B4C" w14:textId="6325E85D" w:rsidR="00E85118" w:rsidRDefault="00E85118" w:rsidP="00E85118">
            <w:r>
              <w:t>See DWG for details, 2mm Hot Rolled Mild Steel</w:t>
            </w:r>
          </w:p>
        </w:tc>
        <w:tc>
          <w:tcPr>
            <w:tcW w:w="1134" w:type="dxa"/>
          </w:tcPr>
          <w:p w14:paraId="63D49C37" w14:textId="7D6E6284" w:rsidR="00E85118" w:rsidRDefault="00246C66" w:rsidP="00E85118">
            <w:r>
              <w:t>0.049</w:t>
            </w:r>
          </w:p>
        </w:tc>
        <w:tc>
          <w:tcPr>
            <w:tcW w:w="1113" w:type="dxa"/>
          </w:tcPr>
          <w:p w14:paraId="6E79E2B0" w14:textId="2E53961A" w:rsidR="00E85118" w:rsidRDefault="00246C66" w:rsidP="00E85118">
            <w:r>
              <w:t>6.91</w:t>
            </w:r>
          </w:p>
        </w:tc>
        <w:tc>
          <w:tcPr>
            <w:tcW w:w="669" w:type="dxa"/>
          </w:tcPr>
          <w:p w14:paraId="54FA6BAD" w14:textId="5E2AD17B" w:rsidR="00E85118" w:rsidRDefault="00E85118" w:rsidP="00E85118">
            <w:r>
              <w:t>2</w:t>
            </w:r>
          </w:p>
        </w:tc>
      </w:tr>
      <w:tr w:rsidR="00E85118" w14:paraId="4479D153" w14:textId="77777777" w:rsidTr="00F35B3F">
        <w:tc>
          <w:tcPr>
            <w:tcW w:w="703" w:type="dxa"/>
          </w:tcPr>
          <w:p w14:paraId="4E90C053" w14:textId="5735D3EB" w:rsidR="00E85118" w:rsidRDefault="00E85118" w:rsidP="00E85118">
            <w:r>
              <w:t>25</w:t>
            </w:r>
          </w:p>
        </w:tc>
        <w:tc>
          <w:tcPr>
            <w:tcW w:w="1891" w:type="dxa"/>
          </w:tcPr>
          <w:p w14:paraId="222F1755" w14:textId="0C449D56" w:rsidR="00E85118" w:rsidRDefault="00E85118" w:rsidP="00E85118">
            <w:r>
              <w:t>MEC</w:t>
            </w:r>
            <w:r w:rsidR="00235F9F">
              <w:t>4124-013</w:t>
            </w:r>
          </w:p>
        </w:tc>
        <w:tc>
          <w:tcPr>
            <w:tcW w:w="1937" w:type="dxa"/>
          </w:tcPr>
          <w:p w14:paraId="039ECFEE" w14:textId="63163158" w:rsidR="00E85118" w:rsidRDefault="00235F9F" w:rsidP="00E85118">
            <w:r>
              <w:t>48T Gear</w:t>
            </w:r>
          </w:p>
        </w:tc>
        <w:tc>
          <w:tcPr>
            <w:tcW w:w="2410" w:type="dxa"/>
          </w:tcPr>
          <w:p w14:paraId="7E9B8BD7" w14:textId="417D164A" w:rsidR="00E85118" w:rsidRDefault="00235F9F" w:rsidP="00E85118">
            <w:r w:rsidRPr="00235F9F">
              <w:t>48T spur gear, 24/"P (VEX 228-3450-228)</w:t>
            </w:r>
          </w:p>
        </w:tc>
        <w:tc>
          <w:tcPr>
            <w:tcW w:w="1134" w:type="dxa"/>
          </w:tcPr>
          <w:p w14:paraId="3050A1A8" w14:textId="51B7BE2E" w:rsidR="00E85118" w:rsidRDefault="00AB0065" w:rsidP="00E85118">
            <w:r>
              <w:t>0.0002</w:t>
            </w:r>
          </w:p>
        </w:tc>
        <w:tc>
          <w:tcPr>
            <w:tcW w:w="1113" w:type="dxa"/>
          </w:tcPr>
          <w:p w14:paraId="205668E6" w14:textId="3F56B3F8" w:rsidR="00E85118" w:rsidRDefault="00285A77" w:rsidP="00E85118">
            <w:r>
              <w:t>18</w:t>
            </w:r>
          </w:p>
        </w:tc>
        <w:tc>
          <w:tcPr>
            <w:tcW w:w="669" w:type="dxa"/>
          </w:tcPr>
          <w:p w14:paraId="2E03023E" w14:textId="76CCE4E7" w:rsidR="00E85118" w:rsidRDefault="00235F9F" w:rsidP="00E85118">
            <w:r>
              <w:t>2</w:t>
            </w:r>
          </w:p>
        </w:tc>
      </w:tr>
      <w:tr w:rsidR="00235F9F" w14:paraId="1AC5B31E" w14:textId="77777777" w:rsidTr="00F35B3F">
        <w:tc>
          <w:tcPr>
            <w:tcW w:w="703" w:type="dxa"/>
          </w:tcPr>
          <w:p w14:paraId="166DA598" w14:textId="088279E3" w:rsidR="00235F9F" w:rsidRDefault="00235F9F" w:rsidP="00E85118">
            <w:r>
              <w:t>26</w:t>
            </w:r>
          </w:p>
        </w:tc>
        <w:tc>
          <w:tcPr>
            <w:tcW w:w="1891" w:type="dxa"/>
          </w:tcPr>
          <w:p w14:paraId="07766ED8" w14:textId="41BD1E00" w:rsidR="00235F9F" w:rsidRDefault="00235F9F" w:rsidP="00E85118">
            <w:r>
              <w:t>UCT-19516</w:t>
            </w:r>
          </w:p>
        </w:tc>
        <w:tc>
          <w:tcPr>
            <w:tcW w:w="1937" w:type="dxa"/>
          </w:tcPr>
          <w:p w14:paraId="658717E7" w14:textId="5956C4AE" w:rsidR="00235F9F" w:rsidRDefault="00235F9F" w:rsidP="00E85118">
            <w:r>
              <w:t>Self-tapping screw</w:t>
            </w:r>
          </w:p>
        </w:tc>
        <w:tc>
          <w:tcPr>
            <w:tcW w:w="2410" w:type="dxa"/>
          </w:tcPr>
          <w:p w14:paraId="0374C7B5" w14:textId="77777777" w:rsidR="00E96816" w:rsidRDefault="00E96816" w:rsidP="00E96816">
            <w:r>
              <w:t xml:space="preserve">DIN 7049 ST4.2 X 9.5, Carbon </w:t>
            </w:r>
          </w:p>
          <w:p w14:paraId="0AACE50B" w14:textId="321E0F78" w:rsidR="00235F9F" w:rsidRPr="00235F9F" w:rsidRDefault="00E96816" w:rsidP="00E96816">
            <w:r>
              <w:t>Steel Gr 8.8</w:t>
            </w:r>
          </w:p>
        </w:tc>
        <w:tc>
          <w:tcPr>
            <w:tcW w:w="1134" w:type="dxa"/>
          </w:tcPr>
          <w:p w14:paraId="25DB8E98" w14:textId="1107CF45" w:rsidR="00235F9F" w:rsidRDefault="00AB0065" w:rsidP="00E85118">
            <w:r>
              <w:t>0.0004</w:t>
            </w:r>
          </w:p>
        </w:tc>
        <w:tc>
          <w:tcPr>
            <w:tcW w:w="1113" w:type="dxa"/>
          </w:tcPr>
          <w:p w14:paraId="72FA2E83" w14:textId="0EA8C0B6" w:rsidR="00235F9F" w:rsidRDefault="00285A77" w:rsidP="00E85118">
            <w:r>
              <w:t>4</w:t>
            </w:r>
          </w:p>
        </w:tc>
        <w:tc>
          <w:tcPr>
            <w:tcW w:w="669" w:type="dxa"/>
          </w:tcPr>
          <w:p w14:paraId="02D75ADE" w14:textId="70C41F79" w:rsidR="00235F9F" w:rsidRDefault="00235F9F" w:rsidP="00E85118">
            <w:r>
              <w:t>4</w:t>
            </w:r>
          </w:p>
        </w:tc>
      </w:tr>
      <w:tr w:rsidR="00235F9F" w14:paraId="22B4DC4D" w14:textId="77777777" w:rsidTr="00F35B3F">
        <w:tc>
          <w:tcPr>
            <w:tcW w:w="703" w:type="dxa"/>
          </w:tcPr>
          <w:p w14:paraId="61416C00" w14:textId="7AC80B83" w:rsidR="00235F9F" w:rsidRDefault="00235F9F" w:rsidP="00E85118">
            <w:r>
              <w:t>27</w:t>
            </w:r>
          </w:p>
        </w:tc>
        <w:tc>
          <w:tcPr>
            <w:tcW w:w="1891" w:type="dxa"/>
          </w:tcPr>
          <w:p w14:paraId="25D916F7" w14:textId="2CCA28D9" w:rsidR="00235F9F" w:rsidRDefault="00235F9F" w:rsidP="00E85118">
            <w:r>
              <w:t>MFKKAT007-013</w:t>
            </w:r>
          </w:p>
        </w:tc>
        <w:tc>
          <w:tcPr>
            <w:tcW w:w="1937" w:type="dxa"/>
          </w:tcPr>
          <w:p w14:paraId="1452C8D7" w14:textId="1859C91C" w:rsidR="00235F9F" w:rsidRDefault="00235F9F" w:rsidP="00E85118">
            <w:r>
              <w:t>Modified 36T Gear</w:t>
            </w:r>
          </w:p>
        </w:tc>
        <w:tc>
          <w:tcPr>
            <w:tcW w:w="2410" w:type="dxa"/>
          </w:tcPr>
          <w:p w14:paraId="46EFA20B" w14:textId="69EF8B73" w:rsidR="00235F9F" w:rsidRPr="00235F9F" w:rsidRDefault="00235F9F" w:rsidP="00E85118">
            <w:r>
              <w:t>Modified 36T gear MEC4124-012 see DWG for details</w:t>
            </w:r>
          </w:p>
        </w:tc>
        <w:tc>
          <w:tcPr>
            <w:tcW w:w="1134" w:type="dxa"/>
          </w:tcPr>
          <w:p w14:paraId="722853D7" w14:textId="0DA27489" w:rsidR="00235F9F" w:rsidRDefault="008C4B71" w:rsidP="00E85118">
            <w:r>
              <w:t>0.0052</w:t>
            </w:r>
          </w:p>
        </w:tc>
        <w:tc>
          <w:tcPr>
            <w:tcW w:w="1113" w:type="dxa"/>
          </w:tcPr>
          <w:p w14:paraId="102542C3" w14:textId="21C7F257" w:rsidR="00235F9F" w:rsidRDefault="00285A77" w:rsidP="00E85118">
            <w:r>
              <w:t>36</w:t>
            </w:r>
          </w:p>
        </w:tc>
        <w:tc>
          <w:tcPr>
            <w:tcW w:w="669" w:type="dxa"/>
          </w:tcPr>
          <w:p w14:paraId="007EFCCC" w14:textId="25C5A39B" w:rsidR="00235F9F" w:rsidRDefault="00235F9F" w:rsidP="00E85118">
            <w:r>
              <w:t>1</w:t>
            </w:r>
          </w:p>
        </w:tc>
      </w:tr>
      <w:tr w:rsidR="00235F9F" w14:paraId="048BE424" w14:textId="77777777" w:rsidTr="00F35B3F">
        <w:tc>
          <w:tcPr>
            <w:tcW w:w="703" w:type="dxa"/>
          </w:tcPr>
          <w:p w14:paraId="3A34135C" w14:textId="16352C56" w:rsidR="00235F9F" w:rsidRDefault="00235F9F" w:rsidP="00E85118">
            <w:r>
              <w:t>28</w:t>
            </w:r>
          </w:p>
        </w:tc>
        <w:tc>
          <w:tcPr>
            <w:tcW w:w="1891" w:type="dxa"/>
          </w:tcPr>
          <w:p w14:paraId="7AD774E7" w14:textId="6C2D42D0" w:rsidR="00235F9F" w:rsidRDefault="00235F9F" w:rsidP="00E85118">
            <w:r>
              <w:t>MFKKAT007-014</w:t>
            </w:r>
          </w:p>
        </w:tc>
        <w:tc>
          <w:tcPr>
            <w:tcW w:w="1937" w:type="dxa"/>
          </w:tcPr>
          <w:p w14:paraId="36ACC2DF" w14:textId="720EA2EF" w:rsidR="00235F9F" w:rsidRDefault="00235F9F" w:rsidP="00E85118">
            <w:r>
              <w:t>Double plate for 36T gear</w:t>
            </w:r>
          </w:p>
        </w:tc>
        <w:tc>
          <w:tcPr>
            <w:tcW w:w="2410" w:type="dxa"/>
          </w:tcPr>
          <w:p w14:paraId="1CBCAFB8" w14:textId="07A070AB" w:rsidR="00235F9F" w:rsidRDefault="00235F9F" w:rsidP="00E85118">
            <w:r>
              <w:t>See DWG for details, 1mm Hot Rolled Mild Steel</w:t>
            </w:r>
          </w:p>
        </w:tc>
        <w:tc>
          <w:tcPr>
            <w:tcW w:w="1134" w:type="dxa"/>
          </w:tcPr>
          <w:p w14:paraId="0DADDCFF" w14:textId="2DB3BC72" w:rsidR="00235F9F" w:rsidRDefault="00B34332" w:rsidP="00E85118">
            <w:r>
              <w:t>0.006</w:t>
            </w:r>
          </w:p>
        </w:tc>
        <w:tc>
          <w:tcPr>
            <w:tcW w:w="1113" w:type="dxa"/>
          </w:tcPr>
          <w:p w14:paraId="6203CA1F" w14:textId="131022F8" w:rsidR="00235F9F" w:rsidRDefault="00B34332" w:rsidP="00E85118">
            <w:r>
              <w:t>3.47</w:t>
            </w:r>
          </w:p>
        </w:tc>
        <w:tc>
          <w:tcPr>
            <w:tcW w:w="669" w:type="dxa"/>
          </w:tcPr>
          <w:p w14:paraId="466DFCE6" w14:textId="310EF789" w:rsidR="00235F9F" w:rsidRDefault="00235F9F" w:rsidP="00E85118">
            <w:r>
              <w:t>1</w:t>
            </w:r>
          </w:p>
        </w:tc>
      </w:tr>
      <w:tr w:rsidR="00235F9F" w14:paraId="1833AAC0" w14:textId="77777777" w:rsidTr="00F35B3F">
        <w:tc>
          <w:tcPr>
            <w:tcW w:w="703" w:type="dxa"/>
          </w:tcPr>
          <w:p w14:paraId="68499A32" w14:textId="1E25FB1D" w:rsidR="00235F9F" w:rsidRDefault="00235F9F" w:rsidP="00E85118">
            <w:r>
              <w:t>29</w:t>
            </w:r>
          </w:p>
        </w:tc>
        <w:tc>
          <w:tcPr>
            <w:tcW w:w="1891" w:type="dxa"/>
          </w:tcPr>
          <w:p w14:paraId="6AAD55D7" w14:textId="43A65DB7" w:rsidR="00235F9F" w:rsidRDefault="00235F9F" w:rsidP="00E85118">
            <w:r>
              <w:t>UCT-19502</w:t>
            </w:r>
          </w:p>
        </w:tc>
        <w:tc>
          <w:tcPr>
            <w:tcW w:w="1937" w:type="dxa"/>
          </w:tcPr>
          <w:p w14:paraId="16C3059B" w14:textId="46644A88" w:rsidR="00235F9F" w:rsidRDefault="00235F9F" w:rsidP="00E85118">
            <w:r>
              <w:t>Self-tapping screw</w:t>
            </w:r>
          </w:p>
        </w:tc>
        <w:tc>
          <w:tcPr>
            <w:tcW w:w="2410" w:type="dxa"/>
          </w:tcPr>
          <w:p w14:paraId="08319CA7" w14:textId="77777777" w:rsidR="00E96816" w:rsidRDefault="00E96816" w:rsidP="00E96816">
            <w:r>
              <w:t xml:space="preserve">DIN 7049 ST2.2 X 9.5, Carbon </w:t>
            </w:r>
          </w:p>
          <w:p w14:paraId="52BABF62" w14:textId="7253755A" w:rsidR="00235F9F" w:rsidRDefault="00E96816" w:rsidP="00E96816">
            <w:r>
              <w:t>Steel Gr 8.8</w:t>
            </w:r>
          </w:p>
        </w:tc>
        <w:tc>
          <w:tcPr>
            <w:tcW w:w="1134" w:type="dxa"/>
          </w:tcPr>
          <w:p w14:paraId="614CF5A8" w14:textId="0B8B1A4F" w:rsidR="00235F9F" w:rsidRDefault="008C4B71" w:rsidP="00E85118">
            <w:r>
              <w:t>0.002</w:t>
            </w:r>
          </w:p>
        </w:tc>
        <w:tc>
          <w:tcPr>
            <w:tcW w:w="1113" w:type="dxa"/>
          </w:tcPr>
          <w:p w14:paraId="60790CD0" w14:textId="6D47E0EB" w:rsidR="00235F9F" w:rsidRDefault="00285A77" w:rsidP="00E85118">
            <w:r>
              <w:t>2</w:t>
            </w:r>
          </w:p>
        </w:tc>
        <w:tc>
          <w:tcPr>
            <w:tcW w:w="669" w:type="dxa"/>
          </w:tcPr>
          <w:p w14:paraId="1EED7F27" w14:textId="7471C834" w:rsidR="00235F9F" w:rsidRDefault="00235F9F" w:rsidP="00E85118">
            <w:r>
              <w:t>2</w:t>
            </w:r>
          </w:p>
        </w:tc>
      </w:tr>
      <w:tr w:rsidR="00235F9F" w14:paraId="09913C65" w14:textId="77777777" w:rsidTr="00F35B3F">
        <w:tc>
          <w:tcPr>
            <w:tcW w:w="703" w:type="dxa"/>
          </w:tcPr>
          <w:p w14:paraId="5AA4EC0F" w14:textId="192ADC0F" w:rsidR="00235F9F" w:rsidRDefault="00235F9F" w:rsidP="00E85118">
            <w:r>
              <w:t>30</w:t>
            </w:r>
          </w:p>
        </w:tc>
        <w:tc>
          <w:tcPr>
            <w:tcW w:w="1891" w:type="dxa"/>
          </w:tcPr>
          <w:p w14:paraId="0400D538" w14:textId="5419F56B" w:rsidR="00235F9F" w:rsidRDefault="00235F9F" w:rsidP="00E85118">
            <w:r>
              <w:t>MFKKAT007-015</w:t>
            </w:r>
          </w:p>
        </w:tc>
        <w:tc>
          <w:tcPr>
            <w:tcW w:w="1937" w:type="dxa"/>
          </w:tcPr>
          <w:p w14:paraId="2F0069AF" w14:textId="729175C3" w:rsidR="00235F9F" w:rsidRDefault="00235F9F" w:rsidP="00E85118">
            <w:r>
              <w:t>Modified 24T Gear</w:t>
            </w:r>
          </w:p>
        </w:tc>
        <w:tc>
          <w:tcPr>
            <w:tcW w:w="2410" w:type="dxa"/>
          </w:tcPr>
          <w:p w14:paraId="3DE33C16" w14:textId="3A0574BE" w:rsidR="00235F9F" w:rsidRDefault="00235F9F" w:rsidP="00E85118">
            <w:r>
              <w:t>Modified 24T gear MEC4124-011 see DWG for details</w:t>
            </w:r>
          </w:p>
        </w:tc>
        <w:tc>
          <w:tcPr>
            <w:tcW w:w="1134" w:type="dxa"/>
          </w:tcPr>
          <w:p w14:paraId="5184E5D8" w14:textId="57A236B1" w:rsidR="00235F9F" w:rsidRDefault="008C4B71" w:rsidP="00E85118">
            <w:r>
              <w:t>0.002</w:t>
            </w:r>
          </w:p>
        </w:tc>
        <w:tc>
          <w:tcPr>
            <w:tcW w:w="1113" w:type="dxa"/>
          </w:tcPr>
          <w:p w14:paraId="72725EBD" w14:textId="1536AAEC" w:rsidR="00235F9F" w:rsidRDefault="00285A77" w:rsidP="00E85118">
            <w:r>
              <w:t>12</w:t>
            </w:r>
          </w:p>
        </w:tc>
        <w:tc>
          <w:tcPr>
            <w:tcW w:w="669" w:type="dxa"/>
          </w:tcPr>
          <w:p w14:paraId="28A97F9C" w14:textId="7E5C7D14" w:rsidR="00235F9F" w:rsidRDefault="00235F9F" w:rsidP="00E85118">
            <w:r>
              <w:t>1</w:t>
            </w:r>
          </w:p>
        </w:tc>
      </w:tr>
      <w:tr w:rsidR="00235F9F" w14:paraId="772F92DD" w14:textId="77777777" w:rsidTr="00F35B3F">
        <w:tc>
          <w:tcPr>
            <w:tcW w:w="703" w:type="dxa"/>
          </w:tcPr>
          <w:p w14:paraId="64D08F10" w14:textId="74D9D0C2" w:rsidR="00235F9F" w:rsidRDefault="00235F9F" w:rsidP="00E85118">
            <w:r>
              <w:t>31</w:t>
            </w:r>
          </w:p>
        </w:tc>
        <w:tc>
          <w:tcPr>
            <w:tcW w:w="1891" w:type="dxa"/>
          </w:tcPr>
          <w:p w14:paraId="300D4636" w14:textId="5F147C41" w:rsidR="00235F9F" w:rsidRDefault="00235F9F" w:rsidP="00E85118">
            <w:r>
              <w:t>MFKKAT007-016</w:t>
            </w:r>
          </w:p>
        </w:tc>
        <w:tc>
          <w:tcPr>
            <w:tcW w:w="1937" w:type="dxa"/>
          </w:tcPr>
          <w:p w14:paraId="084B4097" w14:textId="57A8E168" w:rsidR="00235F9F" w:rsidRDefault="00235F9F" w:rsidP="00E85118">
            <w:r>
              <w:t>Double plate for 24T gear</w:t>
            </w:r>
          </w:p>
        </w:tc>
        <w:tc>
          <w:tcPr>
            <w:tcW w:w="2410" w:type="dxa"/>
          </w:tcPr>
          <w:p w14:paraId="49F99275" w14:textId="30D3581F" w:rsidR="00235F9F" w:rsidRDefault="00235F9F" w:rsidP="00E85118">
            <w:r>
              <w:t>See DWG for details, 1mm Hot Rolled Mild Steel</w:t>
            </w:r>
          </w:p>
        </w:tc>
        <w:tc>
          <w:tcPr>
            <w:tcW w:w="1134" w:type="dxa"/>
          </w:tcPr>
          <w:p w14:paraId="067475CA" w14:textId="42099028" w:rsidR="00235F9F" w:rsidRDefault="00246C66" w:rsidP="00E85118">
            <w:r>
              <w:t>0.002</w:t>
            </w:r>
            <w:r w:rsidR="00AB0065">
              <w:t>5</w:t>
            </w:r>
          </w:p>
        </w:tc>
        <w:tc>
          <w:tcPr>
            <w:tcW w:w="1113" w:type="dxa"/>
          </w:tcPr>
          <w:p w14:paraId="3CD76D59" w14:textId="0EAA8341" w:rsidR="00235F9F" w:rsidRDefault="00246C66" w:rsidP="00E85118">
            <w:r>
              <w:t>3.46</w:t>
            </w:r>
          </w:p>
        </w:tc>
        <w:tc>
          <w:tcPr>
            <w:tcW w:w="669" w:type="dxa"/>
          </w:tcPr>
          <w:p w14:paraId="2F8AB431" w14:textId="36E87B39" w:rsidR="00235F9F" w:rsidRDefault="00235F9F" w:rsidP="00E85118">
            <w:r>
              <w:t>1</w:t>
            </w:r>
          </w:p>
        </w:tc>
      </w:tr>
      <w:tr w:rsidR="00235F9F" w14:paraId="5BA5053C" w14:textId="77777777" w:rsidTr="00F35B3F">
        <w:tc>
          <w:tcPr>
            <w:tcW w:w="703" w:type="dxa"/>
          </w:tcPr>
          <w:p w14:paraId="64BAFABB" w14:textId="376242CE" w:rsidR="00235F9F" w:rsidRDefault="00235F9F" w:rsidP="00235F9F">
            <w:r>
              <w:t>32</w:t>
            </w:r>
          </w:p>
        </w:tc>
        <w:tc>
          <w:tcPr>
            <w:tcW w:w="1891" w:type="dxa"/>
          </w:tcPr>
          <w:p w14:paraId="7431BA76" w14:textId="405DEBD9" w:rsidR="00235F9F" w:rsidRDefault="00235F9F" w:rsidP="00235F9F">
            <w:r>
              <w:t>UCT-19501</w:t>
            </w:r>
          </w:p>
        </w:tc>
        <w:tc>
          <w:tcPr>
            <w:tcW w:w="1937" w:type="dxa"/>
          </w:tcPr>
          <w:p w14:paraId="32CB3B9A" w14:textId="6D8CED3D" w:rsidR="00235F9F" w:rsidRDefault="00235F9F" w:rsidP="00235F9F">
            <w:r>
              <w:t>Self-tapping screw</w:t>
            </w:r>
          </w:p>
        </w:tc>
        <w:tc>
          <w:tcPr>
            <w:tcW w:w="2410" w:type="dxa"/>
          </w:tcPr>
          <w:p w14:paraId="51BC0F49" w14:textId="77777777" w:rsidR="00E96816" w:rsidRDefault="00E96816" w:rsidP="00E96816">
            <w:r>
              <w:t xml:space="preserve">DIN 7049 ST2.2 X 6.5, Carbon </w:t>
            </w:r>
          </w:p>
          <w:p w14:paraId="39BA4ACD" w14:textId="36A3520A" w:rsidR="00235F9F" w:rsidRDefault="00E96816" w:rsidP="00E96816">
            <w:r>
              <w:t>Steel Gr 8.8</w:t>
            </w:r>
          </w:p>
        </w:tc>
        <w:tc>
          <w:tcPr>
            <w:tcW w:w="1134" w:type="dxa"/>
          </w:tcPr>
          <w:p w14:paraId="3AD47BBB" w14:textId="4675372B" w:rsidR="00235F9F" w:rsidRDefault="00AB0065" w:rsidP="00235F9F">
            <w:r>
              <w:t>0.0001</w:t>
            </w:r>
          </w:p>
        </w:tc>
        <w:tc>
          <w:tcPr>
            <w:tcW w:w="1113" w:type="dxa"/>
          </w:tcPr>
          <w:p w14:paraId="049B85EF" w14:textId="704D3B70" w:rsidR="00235F9F" w:rsidRDefault="00285A77" w:rsidP="00235F9F">
            <w:r>
              <w:t>2</w:t>
            </w:r>
          </w:p>
        </w:tc>
        <w:tc>
          <w:tcPr>
            <w:tcW w:w="669" w:type="dxa"/>
          </w:tcPr>
          <w:p w14:paraId="5D6DE2DC" w14:textId="52762815" w:rsidR="00235F9F" w:rsidRDefault="00235F9F" w:rsidP="00235F9F">
            <w:r>
              <w:t>2</w:t>
            </w:r>
          </w:p>
        </w:tc>
      </w:tr>
      <w:tr w:rsidR="00EF1A22" w14:paraId="24A33CBA" w14:textId="77777777" w:rsidTr="00F35B3F">
        <w:tc>
          <w:tcPr>
            <w:tcW w:w="703" w:type="dxa"/>
          </w:tcPr>
          <w:p w14:paraId="6A839240" w14:textId="0C7E253B" w:rsidR="00EF1A22" w:rsidRDefault="00EF1A22" w:rsidP="00EF1A22">
            <w:r>
              <w:t>33</w:t>
            </w:r>
          </w:p>
        </w:tc>
        <w:tc>
          <w:tcPr>
            <w:tcW w:w="1891" w:type="dxa"/>
          </w:tcPr>
          <w:p w14:paraId="548E91DE" w14:textId="6CB0CC3E" w:rsidR="00EF1A22" w:rsidRDefault="00EF1A22" w:rsidP="00EF1A22">
            <w:r>
              <w:t>MEC4124-008-30</w:t>
            </w:r>
          </w:p>
        </w:tc>
        <w:tc>
          <w:tcPr>
            <w:tcW w:w="1937" w:type="dxa"/>
          </w:tcPr>
          <w:p w14:paraId="7C7ECBB5" w14:textId="559845FB" w:rsidR="00EF1A22" w:rsidRDefault="00EF1A22" w:rsidP="00EF1A22">
            <w:r>
              <w:t>HS SQ shaft 30 long</w:t>
            </w:r>
          </w:p>
        </w:tc>
        <w:tc>
          <w:tcPr>
            <w:tcW w:w="2410" w:type="dxa"/>
          </w:tcPr>
          <w:p w14:paraId="2759EBB2" w14:textId="4DC197E8" w:rsidR="00EF1A22" w:rsidRDefault="00EF1A22" w:rsidP="00EF1A22">
            <w:r w:rsidRPr="009217C8">
              <w:t xml:space="preserve">Square Shaft 0.125" x </w:t>
            </w:r>
            <w:r>
              <w:t>30</w:t>
            </w:r>
            <w:r w:rsidRPr="009217C8">
              <w:t>mm, heat treated (VEX 276-1149)</w:t>
            </w:r>
          </w:p>
        </w:tc>
        <w:tc>
          <w:tcPr>
            <w:tcW w:w="1134" w:type="dxa"/>
          </w:tcPr>
          <w:p w14:paraId="3FB3D8C4" w14:textId="363D94B5" w:rsidR="00EF1A22" w:rsidRDefault="008C4B71" w:rsidP="00EF1A22">
            <w:r>
              <w:t>0.007</w:t>
            </w:r>
          </w:p>
        </w:tc>
        <w:tc>
          <w:tcPr>
            <w:tcW w:w="1113" w:type="dxa"/>
          </w:tcPr>
          <w:p w14:paraId="718FAD85" w14:textId="2AFAD6CA" w:rsidR="00EF1A22" w:rsidRDefault="00285A77" w:rsidP="00EF1A22">
            <w:r>
              <w:t>14.4</w:t>
            </w:r>
          </w:p>
        </w:tc>
        <w:tc>
          <w:tcPr>
            <w:tcW w:w="669" w:type="dxa"/>
          </w:tcPr>
          <w:p w14:paraId="3000AABF" w14:textId="5F893175" w:rsidR="00EF1A22" w:rsidRDefault="00D74F38" w:rsidP="00EF1A22">
            <w:r>
              <w:t>1</w:t>
            </w:r>
          </w:p>
        </w:tc>
      </w:tr>
      <w:tr w:rsidR="00D74F38" w14:paraId="3C27BBAE" w14:textId="77777777" w:rsidTr="00F35B3F">
        <w:tc>
          <w:tcPr>
            <w:tcW w:w="703" w:type="dxa"/>
          </w:tcPr>
          <w:p w14:paraId="7604C2B6" w14:textId="55BE4397" w:rsidR="00D74F38" w:rsidRDefault="00D74F38" w:rsidP="00EF1A22">
            <w:r>
              <w:t>34</w:t>
            </w:r>
          </w:p>
        </w:tc>
        <w:tc>
          <w:tcPr>
            <w:tcW w:w="1891" w:type="dxa"/>
          </w:tcPr>
          <w:p w14:paraId="2FAEA57F" w14:textId="484DF6A0" w:rsidR="00D74F38" w:rsidRDefault="00D74F38" w:rsidP="00EF1A22">
            <w:r>
              <w:t>MEC4124-007</w:t>
            </w:r>
          </w:p>
        </w:tc>
        <w:tc>
          <w:tcPr>
            <w:tcW w:w="1937" w:type="dxa"/>
          </w:tcPr>
          <w:p w14:paraId="5A0FC9D5" w14:textId="4589662E" w:rsidR="00D74F38" w:rsidRDefault="00D74F38" w:rsidP="00EF1A22">
            <w:r>
              <w:t>Shaft Coupler</w:t>
            </w:r>
          </w:p>
        </w:tc>
        <w:tc>
          <w:tcPr>
            <w:tcW w:w="2410" w:type="dxa"/>
          </w:tcPr>
          <w:p w14:paraId="2ABEE246" w14:textId="037765FA" w:rsidR="00D74F38" w:rsidRPr="009217C8" w:rsidRDefault="00D74F38" w:rsidP="00EF1A22">
            <w:r w:rsidRPr="00D74F38">
              <w:t>Shaft Coupler (VEX 276-1843-001)</w:t>
            </w:r>
          </w:p>
        </w:tc>
        <w:tc>
          <w:tcPr>
            <w:tcW w:w="1134" w:type="dxa"/>
          </w:tcPr>
          <w:p w14:paraId="77FB4E80" w14:textId="1D624372" w:rsidR="00D74F38" w:rsidRDefault="008C4B71" w:rsidP="00EF1A22">
            <w:r>
              <w:t>0.003</w:t>
            </w:r>
          </w:p>
        </w:tc>
        <w:tc>
          <w:tcPr>
            <w:tcW w:w="1113" w:type="dxa"/>
          </w:tcPr>
          <w:p w14:paraId="7EFF71BE" w14:textId="62ABB50A" w:rsidR="00D74F38" w:rsidRDefault="00285A77" w:rsidP="00EF1A22">
            <w:r>
              <w:t>25.5</w:t>
            </w:r>
          </w:p>
        </w:tc>
        <w:tc>
          <w:tcPr>
            <w:tcW w:w="669" w:type="dxa"/>
          </w:tcPr>
          <w:p w14:paraId="28BB7FEF" w14:textId="168FCB0A" w:rsidR="00D74F38" w:rsidRDefault="00D74F38" w:rsidP="00EF1A22">
            <w:r>
              <w:t>1</w:t>
            </w:r>
          </w:p>
        </w:tc>
      </w:tr>
      <w:tr w:rsidR="00D74F38" w14:paraId="71DD490E" w14:textId="77777777" w:rsidTr="00F35B3F">
        <w:tc>
          <w:tcPr>
            <w:tcW w:w="703" w:type="dxa"/>
          </w:tcPr>
          <w:p w14:paraId="387F6EFC" w14:textId="6849A182" w:rsidR="00D74F38" w:rsidRDefault="00D74F38" w:rsidP="00D74F38">
            <w:r>
              <w:t>35</w:t>
            </w:r>
          </w:p>
        </w:tc>
        <w:tc>
          <w:tcPr>
            <w:tcW w:w="1891" w:type="dxa"/>
          </w:tcPr>
          <w:p w14:paraId="0BD185D4" w14:textId="55CFB3B8" w:rsidR="00D74F38" w:rsidRDefault="00D74F38" w:rsidP="00D74F38">
            <w:r>
              <w:t>MFKKAT007-017</w:t>
            </w:r>
          </w:p>
        </w:tc>
        <w:tc>
          <w:tcPr>
            <w:tcW w:w="1937" w:type="dxa"/>
          </w:tcPr>
          <w:p w14:paraId="0007C60D" w14:textId="291D7454" w:rsidR="00D74F38" w:rsidRDefault="00D74F38" w:rsidP="00D74F38">
            <w:r>
              <w:t>Custom circular shaft</w:t>
            </w:r>
          </w:p>
        </w:tc>
        <w:tc>
          <w:tcPr>
            <w:tcW w:w="2410" w:type="dxa"/>
          </w:tcPr>
          <w:p w14:paraId="45457E65" w14:textId="2B72F228" w:rsidR="00D74F38" w:rsidRPr="00D74F38" w:rsidRDefault="00D74F38" w:rsidP="00D74F38">
            <w:r>
              <w:t>See DWG for details, Low Carbon Steel</w:t>
            </w:r>
          </w:p>
        </w:tc>
        <w:tc>
          <w:tcPr>
            <w:tcW w:w="1134" w:type="dxa"/>
          </w:tcPr>
          <w:p w14:paraId="160EBFD6" w14:textId="0559A6DE" w:rsidR="00D74F38" w:rsidRDefault="00C27DD5" w:rsidP="00D74F38">
            <w:r>
              <w:t>0.002</w:t>
            </w:r>
          </w:p>
        </w:tc>
        <w:tc>
          <w:tcPr>
            <w:tcW w:w="1113" w:type="dxa"/>
          </w:tcPr>
          <w:p w14:paraId="4EE23F5F" w14:textId="3CB28AD6" w:rsidR="00C27DD5" w:rsidRDefault="00C27DD5" w:rsidP="00D74F38">
            <w:r>
              <w:t>150.05</w:t>
            </w:r>
          </w:p>
        </w:tc>
        <w:tc>
          <w:tcPr>
            <w:tcW w:w="669" w:type="dxa"/>
          </w:tcPr>
          <w:p w14:paraId="58A5F60D" w14:textId="73C0C464" w:rsidR="00D74F38" w:rsidRDefault="00D74F38" w:rsidP="00D74F38">
            <w:r>
              <w:t>1</w:t>
            </w:r>
          </w:p>
        </w:tc>
      </w:tr>
      <w:tr w:rsidR="00D74F38" w14:paraId="5AF4B088" w14:textId="77777777" w:rsidTr="00F35B3F">
        <w:tc>
          <w:tcPr>
            <w:tcW w:w="703" w:type="dxa"/>
          </w:tcPr>
          <w:p w14:paraId="7F3006BC" w14:textId="462C73B8" w:rsidR="00D74F38" w:rsidRDefault="00D74F38" w:rsidP="00D74F38">
            <w:r>
              <w:t>36</w:t>
            </w:r>
          </w:p>
        </w:tc>
        <w:tc>
          <w:tcPr>
            <w:tcW w:w="1891" w:type="dxa"/>
          </w:tcPr>
          <w:p w14:paraId="707F4CB6" w14:textId="0D638986" w:rsidR="00D74F38" w:rsidRDefault="00D74F38" w:rsidP="00D74F38">
            <w:r>
              <w:t>MFKKAT007-018</w:t>
            </w:r>
          </w:p>
        </w:tc>
        <w:tc>
          <w:tcPr>
            <w:tcW w:w="1937" w:type="dxa"/>
          </w:tcPr>
          <w:p w14:paraId="5EAECA0B" w14:textId="4298E313" w:rsidR="00D74F38" w:rsidRDefault="00D74F38" w:rsidP="00D74F38">
            <w:r>
              <w:t>Clamp platform</w:t>
            </w:r>
          </w:p>
        </w:tc>
        <w:tc>
          <w:tcPr>
            <w:tcW w:w="2410" w:type="dxa"/>
          </w:tcPr>
          <w:p w14:paraId="7289DF6F" w14:textId="6EBD5FD9" w:rsidR="00D74F38" w:rsidRDefault="00D74F38" w:rsidP="00D74F38">
            <w:r>
              <w:t>See DWG for details, Low Carbon Steel</w:t>
            </w:r>
          </w:p>
        </w:tc>
        <w:tc>
          <w:tcPr>
            <w:tcW w:w="1134" w:type="dxa"/>
          </w:tcPr>
          <w:p w14:paraId="2E4DA48E" w14:textId="3F70BBB1" w:rsidR="00D74F38" w:rsidRDefault="00C27DD5" w:rsidP="00D74F38">
            <w:r>
              <w:t>0.024</w:t>
            </w:r>
          </w:p>
        </w:tc>
        <w:tc>
          <w:tcPr>
            <w:tcW w:w="1113" w:type="dxa"/>
          </w:tcPr>
          <w:p w14:paraId="73AE9F8B" w14:textId="78210162" w:rsidR="00D74F38" w:rsidRDefault="00C27DD5" w:rsidP="00D74F38">
            <w:r>
              <w:t>450.6</w:t>
            </w:r>
          </w:p>
        </w:tc>
        <w:tc>
          <w:tcPr>
            <w:tcW w:w="669" w:type="dxa"/>
          </w:tcPr>
          <w:p w14:paraId="0D2B8E09" w14:textId="72130BDA" w:rsidR="00D74F38" w:rsidRDefault="00D74F38" w:rsidP="00D74F38">
            <w:r>
              <w:t>1</w:t>
            </w:r>
          </w:p>
        </w:tc>
      </w:tr>
      <w:tr w:rsidR="00D74F38" w14:paraId="2A657B2E" w14:textId="77777777" w:rsidTr="00F35B3F">
        <w:tc>
          <w:tcPr>
            <w:tcW w:w="703" w:type="dxa"/>
          </w:tcPr>
          <w:p w14:paraId="0BED9BFB" w14:textId="596632BF" w:rsidR="00D74F38" w:rsidRDefault="00D74F38" w:rsidP="00D74F38">
            <w:r>
              <w:t>37</w:t>
            </w:r>
          </w:p>
        </w:tc>
        <w:tc>
          <w:tcPr>
            <w:tcW w:w="1891" w:type="dxa"/>
          </w:tcPr>
          <w:p w14:paraId="3585A534" w14:textId="646C1682" w:rsidR="00D74F38" w:rsidRDefault="00D74F38" w:rsidP="00D74F38">
            <w:r>
              <w:t>MFKKAT007-019</w:t>
            </w:r>
          </w:p>
        </w:tc>
        <w:tc>
          <w:tcPr>
            <w:tcW w:w="1937" w:type="dxa"/>
          </w:tcPr>
          <w:p w14:paraId="631F9E7F" w14:textId="49B2F4F9" w:rsidR="00D74F38" w:rsidRDefault="00D74F38" w:rsidP="00D74F38">
            <w:r>
              <w:t>Bending Die</w:t>
            </w:r>
          </w:p>
        </w:tc>
        <w:tc>
          <w:tcPr>
            <w:tcW w:w="2410" w:type="dxa"/>
          </w:tcPr>
          <w:p w14:paraId="4F104979" w14:textId="496F2FD0" w:rsidR="00D74F38" w:rsidRDefault="00D74F38" w:rsidP="00D74F38">
            <w:r>
              <w:t>See DWG for details, Low Carbon Steel</w:t>
            </w:r>
          </w:p>
        </w:tc>
        <w:tc>
          <w:tcPr>
            <w:tcW w:w="1134" w:type="dxa"/>
          </w:tcPr>
          <w:p w14:paraId="3EDF90E8" w14:textId="23AFA7B8" w:rsidR="00D74F38" w:rsidRDefault="00C27DD5" w:rsidP="00D74F38">
            <w:r>
              <w:t>0.002</w:t>
            </w:r>
          </w:p>
        </w:tc>
        <w:tc>
          <w:tcPr>
            <w:tcW w:w="1113" w:type="dxa"/>
          </w:tcPr>
          <w:p w14:paraId="21C6E7FA" w14:textId="0241318D" w:rsidR="00D74F38" w:rsidRDefault="00C27DD5" w:rsidP="00D74F38">
            <w:r>
              <w:t>75.05</w:t>
            </w:r>
          </w:p>
        </w:tc>
        <w:tc>
          <w:tcPr>
            <w:tcW w:w="669" w:type="dxa"/>
          </w:tcPr>
          <w:p w14:paraId="66BE3789" w14:textId="74D264C1" w:rsidR="00D74F38" w:rsidRDefault="008D5AD9" w:rsidP="00D74F38">
            <w:r>
              <w:t>1</w:t>
            </w:r>
          </w:p>
        </w:tc>
      </w:tr>
      <w:tr w:rsidR="00D74F38" w14:paraId="1F93C05B" w14:textId="77777777" w:rsidTr="00F35B3F">
        <w:tc>
          <w:tcPr>
            <w:tcW w:w="703" w:type="dxa"/>
          </w:tcPr>
          <w:p w14:paraId="23C37CE6" w14:textId="7C1E789A" w:rsidR="00D74F38" w:rsidRDefault="00D74F38" w:rsidP="00D74F38">
            <w:r>
              <w:t>38</w:t>
            </w:r>
          </w:p>
        </w:tc>
        <w:tc>
          <w:tcPr>
            <w:tcW w:w="1891" w:type="dxa"/>
          </w:tcPr>
          <w:p w14:paraId="1D9B42CC" w14:textId="17C8D6E1" w:rsidR="00D74F38" w:rsidRDefault="00D74F38" w:rsidP="00D74F38">
            <w:r>
              <w:t>MFKKAT007-</w:t>
            </w:r>
            <w:r>
              <w:lastRenderedPageBreak/>
              <w:t>020</w:t>
            </w:r>
          </w:p>
        </w:tc>
        <w:tc>
          <w:tcPr>
            <w:tcW w:w="1937" w:type="dxa"/>
          </w:tcPr>
          <w:p w14:paraId="685E4B46" w14:textId="1238F613" w:rsidR="00D74F38" w:rsidRDefault="00D74F38" w:rsidP="00D74F38">
            <w:r>
              <w:lastRenderedPageBreak/>
              <w:t>Die positioner</w:t>
            </w:r>
          </w:p>
        </w:tc>
        <w:tc>
          <w:tcPr>
            <w:tcW w:w="2410" w:type="dxa"/>
          </w:tcPr>
          <w:p w14:paraId="047A9AFE" w14:textId="03536FF5" w:rsidR="00D74F38" w:rsidRDefault="00D74F38" w:rsidP="00D74F38">
            <w:r>
              <w:t xml:space="preserve">See DWG for details, </w:t>
            </w:r>
            <w:r>
              <w:lastRenderedPageBreak/>
              <w:t>Low Carbon Steel</w:t>
            </w:r>
          </w:p>
        </w:tc>
        <w:tc>
          <w:tcPr>
            <w:tcW w:w="1134" w:type="dxa"/>
          </w:tcPr>
          <w:p w14:paraId="6E98BE97" w14:textId="65C12225" w:rsidR="00D74F38" w:rsidRDefault="00C27DD5" w:rsidP="00D74F38">
            <w:r>
              <w:lastRenderedPageBreak/>
              <w:t>0.00089</w:t>
            </w:r>
          </w:p>
        </w:tc>
        <w:tc>
          <w:tcPr>
            <w:tcW w:w="1113" w:type="dxa"/>
          </w:tcPr>
          <w:p w14:paraId="74D48929" w14:textId="615F49C5" w:rsidR="00D74F38" w:rsidRDefault="00C27DD5" w:rsidP="00D74F38">
            <w:r>
              <w:t>75.02</w:t>
            </w:r>
          </w:p>
        </w:tc>
        <w:tc>
          <w:tcPr>
            <w:tcW w:w="669" w:type="dxa"/>
          </w:tcPr>
          <w:p w14:paraId="189ECFBA" w14:textId="467031B4" w:rsidR="00D74F38" w:rsidRDefault="008D5AD9" w:rsidP="00D74F38">
            <w:r>
              <w:t>1</w:t>
            </w:r>
          </w:p>
        </w:tc>
      </w:tr>
      <w:tr w:rsidR="00D74F38" w14:paraId="0B11D6DE" w14:textId="77777777" w:rsidTr="00F35B3F">
        <w:tc>
          <w:tcPr>
            <w:tcW w:w="703" w:type="dxa"/>
          </w:tcPr>
          <w:p w14:paraId="3215ACDE" w14:textId="564B5C00" w:rsidR="00D74F38" w:rsidRDefault="00D74F38" w:rsidP="00D74F38">
            <w:r>
              <w:t>39</w:t>
            </w:r>
          </w:p>
        </w:tc>
        <w:tc>
          <w:tcPr>
            <w:tcW w:w="1891" w:type="dxa"/>
          </w:tcPr>
          <w:p w14:paraId="04957F4B" w14:textId="21D9F28F" w:rsidR="00D74F38" w:rsidRDefault="00D74F38" w:rsidP="00D74F38">
            <w:r>
              <w:t>MFKKAT007-021</w:t>
            </w:r>
          </w:p>
        </w:tc>
        <w:tc>
          <w:tcPr>
            <w:tcW w:w="1937" w:type="dxa"/>
          </w:tcPr>
          <w:p w14:paraId="76410E06" w14:textId="24467F98" w:rsidR="00D74F38" w:rsidRDefault="00D74F38" w:rsidP="00D74F38">
            <w:r>
              <w:t>Die lock</w:t>
            </w:r>
          </w:p>
        </w:tc>
        <w:tc>
          <w:tcPr>
            <w:tcW w:w="2410" w:type="dxa"/>
          </w:tcPr>
          <w:p w14:paraId="38C3FBB5" w14:textId="07DA06E6" w:rsidR="00D74F38" w:rsidRDefault="00D74F38" w:rsidP="00D74F38">
            <w:r>
              <w:t>See DWG for details, Low Carbon Steel</w:t>
            </w:r>
          </w:p>
        </w:tc>
        <w:tc>
          <w:tcPr>
            <w:tcW w:w="1134" w:type="dxa"/>
          </w:tcPr>
          <w:p w14:paraId="519C2E96" w14:textId="6F5CF7C3" w:rsidR="00D74F38" w:rsidRDefault="00C27DD5" w:rsidP="00D74F38">
            <w:r>
              <w:t>0.00096</w:t>
            </w:r>
          </w:p>
        </w:tc>
        <w:tc>
          <w:tcPr>
            <w:tcW w:w="1113" w:type="dxa"/>
          </w:tcPr>
          <w:p w14:paraId="6FB4168B" w14:textId="3E22CE10" w:rsidR="00D74F38" w:rsidRDefault="00C27DD5" w:rsidP="00D74F38">
            <w:r>
              <w:t>150.024</w:t>
            </w:r>
          </w:p>
        </w:tc>
        <w:tc>
          <w:tcPr>
            <w:tcW w:w="669" w:type="dxa"/>
          </w:tcPr>
          <w:p w14:paraId="6AD1BB78" w14:textId="77777777" w:rsidR="00D74F38" w:rsidRDefault="00D74F38" w:rsidP="00D74F38"/>
        </w:tc>
      </w:tr>
      <w:tr w:rsidR="00D74F38" w14:paraId="679321C4" w14:textId="77777777" w:rsidTr="00F35B3F">
        <w:tc>
          <w:tcPr>
            <w:tcW w:w="703" w:type="dxa"/>
          </w:tcPr>
          <w:p w14:paraId="0E7D8D5A" w14:textId="4F0D920C" w:rsidR="00D74F38" w:rsidRDefault="00D74F38" w:rsidP="00D74F38">
            <w:r>
              <w:t>40</w:t>
            </w:r>
          </w:p>
        </w:tc>
        <w:tc>
          <w:tcPr>
            <w:tcW w:w="1891" w:type="dxa"/>
          </w:tcPr>
          <w:p w14:paraId="01A48174" w14:textId="201AF115" w:rsidR="00D74F38" w:rsidRDefault="00D74F38" w:rsidP="00D74F38">
            <w:r>
              <w:t>MFKKAT007-022</w:t>
            </w:r>
          </w:p>
        </w:tc>
        <w:tc>
          <w:tcPr>
            <w:tcW w:w="1937" w:type="dxa"/>
          </w:tcPr>
          <w:p w14:paraId="1F06E4C2" w14:textId="4565F5AA" w:rsidR="00D74F38" w:rsidRDefault="00D74F38" w:rsidP="00D74F38">
            <w:r>
              <w:t>Angle lock</w:t>
            </w:r>
          </w:p>
        </w:tc>
        <w:tc>
          <w:tcPr>
            <w:tcW w:w="2410" w:type="dxa"/>
          </w:tcPr>
          <w:p w14:paraId="6682A0FF" w14:textId="2ABA89CB" w:rsidR="00D74F38" w:rsidRDefault="00D74F38" w:rsidP="00D74F38">
            <w:r>
              <w:t>See DWG for details, PLA 3D printed</w:t>
            </w:r>
          </w:p>
        </w:tc>
        <w:tc>
          <w:tcPr>
            <w:tcW w:w="1134" w:type="dxa"/>
          </w:tcPr>
          <w:p w14:paraId="3C6736A8" w14:textId="16B220CC" w:rsidR="00D74F38" w:rsidRDefault="00246C66" w:rsidP="00D74F38">
            <w:r>
              <w:t>0.00051</w:t>
            </w:r>
          </w:p>
        </w:tc>
        <w:tc>
          <w:tcPr>
            <w:tcW w:w="1113" w:type="dxa"/>
          </w:tcPr>
          <w:p w14:paraId="5EA8AF49" w14:textId="248B8AD1" w:rsidR="00D74F38" w:rsidRDefault="00246C66" w:rsidP="00D74F38">
            <w:r>
              <w:t>65.36</w:t>
            </w:r>
          </w:p>
        </w:tc>
        <w:tc>
          <w:tcPr>
            <w:tcW w:w="669" w:type="dxa"/>
          </w:tcPr>
          <w:p w14:paraId="08595EB6" w14:textId="592FAE51" w:rsidR="00D74F38" w:rsidRDefault="008D5AD9" w:rsidP="00D74F38">
            <w:r>
              <w:t>1</w:t>
            </w:r>
          </w:p>
        </w:tc>
      </w:tr>
      <w:tr w:rsidR="00D74F38" w14:paraId="0595B6B7" w14:textId="77777777" w:rsidTr="00F35B3F">
        <w:tc>
          <w:tcPr>
            <w:tcW w:w="703" w:type="dxa"/>
          </w:tcPr>
          <w:p w14:paraId="5A099D5B" w14:textId="1E93F0D8" w:rsidR="00D74F38" w:rsidRDefault="00D74F38" w:rsidP="00D74F38">
            <w:r>
              <w:t>41</w:t>
            </w:r>
          </w:p>
        </w:tc>
        <w:tc>
          <w:tcPr>
            <w:tcW w:w="1891" w:type="dxa"/>
          </w:tcPr>
          <w:p w14:paraId="3DE6A285" w14:textId="1147C05D" w:rsidR="00D74F38" w:rsidRDefault="00D74F38" w:rsidP="00D74F38">
            <w:r>
              <w:t>MFKKAT007-023</w:t>
            </w:r>
          </w:p>
        </w:tc>
        <w:tc>
          <w:tcPr>
            <w:tcW w:w="1937" w:type="dxa"/>
          </w:tcPr>
          <w:p w14:paraId="53F5A8D3" w14:textId="7AB8DFA3" w:rsidR="00D74F38" w:rsidRDefault="00D74F38" w:rsidP="00D74F38">
            <w:r>
              <w:t>Angle positioner</w:t>
            </w:r>
          </w:p>
        </w:tc>
        <w:tc>
          <w:tcPr>
            <w:tcW w:w="2410" w:type="dxa"/>
          </w:tcPr>
          <w:p w14:paraId="125A7EB2" w14:textId="3A1056C9" w:rsidR="00D74F38" w:rsidRDefault="00D74F38" w:rsidP="00D74F38">
            <w:r>
              <w:t>See DWG for details, Low Carbon Steel</w:t>
            </w:r>
          </w:p>
        </w:tc>
        <w:tc>
          <w:tcPr>
            <w:tcW w:w="1134" w:type="dxa"/>
          </w:tcPr>
          <w:p w14:paraId="34BB368D" w14:textId="48D9B859" w:rsidR="00D74F38" w:rsidRDefault="00C27DD5" w:rsidP="00D74F38">
            <w:r>
              <w:t>0.00074</w:t>
            </w:r>
          </w:p>
        </w:tc>
        <w:tc>
          <w:tcPr>
            <w:tcW w:w="1113" w:type="dxa"/>
          </w:tcPr>
          <w:p w14:paraId="0D28886E" w14:textId="249BDEBD" w:rsidR="00D74F38" w:rsidRDefault="00C27DD5" w:rsidP="00D74F38">
            <w:r>
              <w:t>75.02</w:t>
            </w:r>
          </w:p>
        </w:tc>
        <w:tc>
          <w:tcPr>
            <w:tcW w:w="669" w:type="dxa"/>
          </w:tcPr>
          <w:p w14:paraId="6706A931" w14:textId="153F30CC" w:rsidR="00D74F38" w:rsidRDefault="008D5AD9" w:rsidP="00D74F38">
            <w:r>
              <w:t>1</w:t>
            </w:r>
          </w:p>
        </w:tc>
      </w:tr>
      <w:tr w:rsidR="00D74F38" w14:paraId="2061FF21" w14:textId="77777777" w:rsidTr="00F35B3F">
        <w:tc>
          <w:tcPr>
            <w:tcW w:w="703" w:type="dxa"/>
          </w:tcPr>
          <w:p w14:paraId="5B08F7B6" w14:textId="2D3145D6" w:rsidR="00D74F38" w:rsidRDefault="00D74F38" w:rsidP="00D74F38">
            <w:r>
              <w:t>42</w:t>
            </w:r>
          </w:p>
        </w:tc>
        <w:tc>
          <w:tcPr>
            <w:tcW w:w="1891" w:type="dxa"/>
          </w:tcPr>
          <w:p w14:paraId="0213E5FA" w14:textId="67F43E82" w:rsidR="00D74F38" w:rsidRDefault="00D74F38" w:rsidP="00D74F38">
            <w:r>
              <w:t>UCT-11203</w:t>
            </w:r>
          </w:p>
        </w:tc>
        <w:tc>
          <w:tcPr>
            <w:tcW w:w="1937" w:type="dxa"/>
          </w:tcPr>
          <w:p w14:paraId="506A47AA" w14:textId="7C7372A2" w:rsidR="00D74F38" w:rsidRDefault="00D74F38" w:rsidP="00D74F38">
            <w:r>
              <w:t>Hex thin nut M3</w:t>
            </w:r>
          </w:p>
        </w:tc>
        <w:tc>
          <w:tcPr>
            <w:tcW w:w="2410" w:type="dxa"/>
          </w:tcPr>
          <w:p w14:paraId="651F3020" w14:textId="77777777" w:rsidR="00AA71FF" w:rsidRDefault="00AA71FF" w:rsidP="00AA71FF">
            <w:pPr>
              <w:jc w:val="center"/>
            </w:pPr>
            <w:r>
              <w:t xml:space="preserve">ISO 4032 - M3, Carbon Steel </w:t>
            </w:r>
          </w:p>
          <w:p w14:paraId="184C262B" w14:textId="7886160F" w:rsidR="00D74F38" w:rsidRDefault="00AA71FF" w:rsidP="00AA71FF">
            <w:pPr>
              <w:jc w:val="center"/>
            </w:pPr>
            <w:r>
              <w:t>Gr 8.8</w:t>
            </w:r>
          </w:p>
        </w:tc>
        <w:tc>
          <w:tcPr>
            <w:tcW w:w="1134" w:type="dxa"/>
          </w:tcPr>
          <w:p w14:paraId="3C610F32" w14:textId="389D3C7B" w:rsidR="00D74F38" w:rsidRDefault="008C4B71" w:rsidP="00D74F38">
            <w:r>
              <w:t>0.001</w:t>
            </w:r>
          </w:p>
        </w:tc>
        <w:tc>
          <w:tcPr>
            <w:tcW w:w="1113" w:type="dxa"/>
          </w:tcPr>
          <w:p w14:paraId="7290C741" w14:textId="49DDAA43" w:rsidR="00D74F38" w:rsidRDefault="00285A77" w:rsidP="00D74F38">
            <w:r>
              <w:t>1.2</w:t>
            </w:r>
          </w:p>
        </w:tc>
        <w:tc>
          <w:tcPr>
            <w:tcW w:w="669" w:type="dxa"/>
          </w:tcPr>
          <w:p w14:paraId="3738FD81" w14:textId="343FADA5" w:rsidR="00D74F38" w:rsidRDefault="008D5AD9" w:rsidP="00D74F38">
            <w:r>
              <w:t>1</w:t>
            </w:r>
          </w:p>
        </w:tc>
      </w:tr>
      <w:tr w:rsidR="00D74F38" w14:paraId="19F8E85B" w14:textId="77777777" w:rsidTr="00F35B3F">
        <w:tc>
          <w:tcPr>
            <w:tcW w:w="703" w:type="dxa"/>
          </w:tcPr>
          <w:p w14:paraId="624BFECF" w14:textId="7B38FA55" w:rsidR="00D74F38" w:rsidRDefault="00D74F38" w:rsidP="00D74F38">
            <w:r>
              <w:t>43</w:t>
            </w:r>
          </w:p>
        </w:tc>
        <w:tc>
          <w:tcPr>
            <w:tcW w:w="1891" w:type="dxa"/>
          </w:tcPr>
          <w:p w14:paraId="187B3586" w14:textId="65FBE516" w:rsidR="00D74F38" w:rsidRDefault="00D74F38" w:rsidP="00D74F38">
            <w:r>
              <w:t>MFKKAT007-024</w:t>
            </w:r>
          </w:p>
        </w:tc>
        <w:tc>
          <w:tcPr>
            <w:tcW w:w="1937" w:type="dxa"/>
          </w:tcPr>
          <w:p w14:paraId="49C125DA" w14:textId="1DDE550A" w:rsidR="00D74F38" w:rsidRDefault="00D74F38" w:rsidP="00D74F38">
            <w:r>
              <w:t>Microswitch upper holder</w:t>
            </w:r>
          </w:p>
        </w:tc>
        <w:tc>
          <w:tcPr>
            <w:tcW w:w="2410" w:type="dxa"/>
          </w:tcPr>
          <w:p w14:paraId="11D603AD" w14:textId="51450377" w:rsidR="00D74F38" w:rsidRDefault="00D74F38" w:rsidP="00D74F38">
            <w:r>
              <w:t>See DWG for details, PLA 3D printed</w:t>
            </w:r>
          </w:p>
        </w:tc>
        <w:tc>
          <w:tcPr>
            <w:tcW w:w="1134" w:type="dxa"/>
          </w:tcPr>
          <w:p w14:paraId="5A57B167" w14:textId="3FD85EE6" w:rsidR="00D74F38" w:rsidRDefault="00246C66" w:rsidP="00D74F38">
            <w:r>
              <w:t>0.004</w:t>
            </w:r>
          </w:p>
        </w:tc>
        <w:tc>
          <w:tcPr>
            <w:tcW w:w="1113" w:type="dxa"/>
          </w:tcPr>
          <w:p w14:paraId="713DA70A" w14:textId="21574992" w:rsidR="00D74F38" w:rsidRDefault="00246C66" w:rsidP="00D74F38">
            <w:r>
              <w:t>67.8</w:t>
            </w:r>
          </w:p>
        </w:tc>
        <w:tc>
          <w:tcPr>
            <w:tcW w:w="669" w:type="dxa"/>
          </w:tcPr>
          <w:p w14:paraId="653E16AD" w14:textId="76FC2CC0" w:rsidR="00D74F38" w:rsidRDefault="008D5AD9" w:rsidP="00D74F38">
            <w:r>
              <w:t>2</w:t>
            </w:r>
          </w:p>
        </w:tc>
      </w:tr>
      <w:tr w:rsidR="00D74F38" w14:paraId="30408428" w14:textId="77777777" w:rsidTr="00F35B3F">
        <w:tc>
          <w:tcPr>
            <w:tcW w:w="703" w:type="dxa"/>
          </w:tcPr>
          <w:p w14:paraId="6FC481C8" w14:textId="06026104" w:rsidR="00D74F38" w:rsidRDefault="00D74F38" w:rsidP="00D74F38">
            <w:r>
              <w:t>44</w:t>
            </w:r>
          </w:p>
        </w:tc>
        <w:tc>
          <w:tcPr>
            <w:tcW w:w="1891" w:type="dxa"/>
          </w:tcPr>
          <w:p w14:paraId="60B3D110" w14:textId="035D2C22" w:rsidR="00D74F38" w:rsidRDefault="00D74F38" w:rsidP="00D74F38">
            <w:r>
              <w:t>MFKKAT007-025</w:t>
            </w:r>
          </w:p>
        </w:tc>
        <w:tc>
          <w:tcPr>
            <w:tcW w:w="1937" w:type="dxa"/>
          </w:tcPr>
          <w:p w14:paraId="6D6832F1" w14:textId="131F6B5D" w:rsidR="00D74F38" w:rsidRDefault="00D74F38" w:rsidP="00D74F38">
            <w:r>
              <w:t>Control Switch</w:t>
            </w:r>
          </w:p>
        </w:tc>
        <w:tc>
          <w:tcPr>
            <w:tcW w:w="2410" w:type="dxa"/>
          </w:tcPr>
          <w:p w14:paraId="33F0CFA3" w14:textId="77777777" w:rsidR="00731637" w:rsidRPr="00731637" w:rsidRDefault="00731637" w:rsidP="00731637">
            <w:r w:rsidRPr="00731637">
              <w:t>Marquardt DPDT, (On)-Off-(On) Rocker Switch Panel Mount</w:t>
            </w:r>
          </w:p>
          <w:p w14:paraId="5177497A" w14:textId="77777777" w:rsidR="00D74F38" w:rsidRDefault="00D74F38" w:rsidP="00731637"/>
        </w:tc>
        <w:tc>
          <w:tcPr>
            <w:tcW w:w="1134" w:type="dxa"/>
          </w:tcPr>
          <w:p w14:paraId="684AA5F5" w14:textId="6BF8601F" w:rsidR="00D74F38" w:rsidRDefault="008C4B71" w:rsidP="00D74F38">
            <w:r>
              <w:t>0.03</w:t>
            </w:r>
          </w:p>
        </w:tc>
        <w:tc>
          <w:tcPr>
            <w:tcW w:w="1113" w:type="dxa"/>
          </w:tcPr>
          <w:p w14:paraId="12CDA3A3" w14:textId="62580A14" w:rsidR="00D74F38" w:rsidRDefault="00285A77" w:rsidP="00D74F38">
            <w:r>
              <w:t>65</w:t>
            </w:r>
          </w:p>
        </w:tc>
        <w:tc>
          <w:tcPr>
            <w:tcW w:w="669" w:type="dxa"/>
          </w:tcPr>
          <w:p w14:paraId="760B72D0" w14:textId="24AC053D" w:rsidR="00D74F38" w:rsidRDefault="008D5AD9" w:rsidP="00D74F38">
            <w:r>
              <w:t>1</w:t>
            </w:r>
          </w:p>
        </w:tc>
      </w:tr>
      <w:tr w:rsidR="00D74F38" w14:paraId="0E5D25DA" w14:textId="77777777" w:rsidTr="00F35B3F">
        <w:tc>
          <w:tcPr>
            <w:tcW w:w="703" w:type="dxa"/>
          </w:tcPr>
          <w:p w14:paraId="34E36234" w14:textId="409D2313" w:rsidR="00D74F38" w:rsidRDefault="00D74F38" w:rsidP="00D74F38">
            <w:r>
              <w:t>45</w:t>
            </w:r>
          </w:p>
        </w:tc>
        <w:tc>
          <w:tcPr>
            <w:tcW w:w="1891" w:type="dxa"/>
          </w:tcPr>
          <w:p w14:paraId="123B21A9" w14:textId="54A1D14D" w:rsidR="00D74F38" w:rsidRDefault="00D74F38" w:rsidP="00D74F38">
            <w:r>
              <w:t>MFKKAT007-026</w:t>
            </w:r>
          </w:p>
        </w:tc>
        <w:tc>
          <w:tcPr>
            <w:tcW w:w="1937" w:type="dxa"/>
          </w:tcPr>
          <w:p w14:paraId="01870FCA" w14:textId="636A6741" w:rsidR="00D74F38" w:rsidRDefault="00D74F38" w:rsidP="00D74F38">
            <w:r>
              <w:t>Push button</w:t>
            </w:r>
          </w:p>
        </w:tc>
        <w:tc>
          <w:tcPr>
            <w:tcW w:w="2410" w:type="dxa"/>
          </w:tcPr>
          <w:p w14:paraId="39C2BBFD" w14:textId="77777777" w:rsidR="00731637" w:rsidRPr="00731637" w:rsidRDefault="00731637" w:rsidP="00731637">
            <w:pPr>
              <w:pStyle w:val="Heading1"/>
              <w:numPr>
                <w:ilvl w:val="0"/>
                <w:numId w:val="0"/>
              </w:numPr>
              <w:shd w:val="clear" w:color="auto" w:fill="FFFFFF"/>
              <w:spacing w:before="0"/>
              <w:ind w:left="442" w:hanging="442"/>
              <w:rPr>
                <w:rFonts w:eastAsia="Times New Roman" w:hAnsi="Arial"/>
                <w:b w:val="0"/>
                <w:kern w:val="0"/>
                <w:sz w:val="22"/>
              </w:rPr>
            </w:pPr>
            <w:r w:rsidRPr="00731637">
              <w:rPr>
                <w:rFonts w:eastAsia="Times New Roman" w:hAnsi="Arial"/>
                <w:b w:val="0"/>
                <w:kern w:val="0"/>
                <w:sz w:val="22"/>
              </w:rPr>
              <w:t xml:space="preserve">RS PRO Momentary Miniature Push Button Switch, Panel Mount, SPST, 13.6mm </w:t>
            </w:r>
            <w:proofErr w:type="spellStart"/>
            <w:r w:rsidRPr="00731637">
              <w:rPr>
                <w:rFonts w:eastAsia="Times New Roman" w:hAnsi="Arial"/>
                <w:b w:val="0"/>
                <w:kern w:val="0"/>
                <w:sz w:val="22"/>
              </w:rPr>
              <w:t>Cutout</w:t>
            </w:r>
            <w:proofErr w:type="spellEnd"/>
            <w:r w:rsidRPr="00731637">
              <w:rPr>
                <w:rFonts w:eastAsia="Times New Roman" w:hAnsi="Arial"/>
                <w:b w:val="0"/>
                <w:kern w:val="0"/>
                <w:sz w:val="22"/>
              </w:rPr>
              <w:t>, 32/50/125V ac, IP67</w:t>
            </w:r>
          </w:p>
          <w:p w14:paraId="35755F1F" w14:textId="77777777" w:rsidR="00D74F38" w:rsidRDefault="00D74F38" w:rsidP="00D74F38"/>
        </w:tc>
        <w:tc>
          <w:tcPr>
            <w:tcW w:w="1134" w:type="dxa"/>
          </w:tcPr>
          <w:p w14:paraId="72CEFE94" w14:textId="78A60AE1" w:rsidR="00D74F38" w:rsidRDefault="008C4B71" w:rsidP="00D74F38">
            <w:r>
              <w:t>0.027</w:t>
            </w:r>
          </w:p>
        </w:tc>
        <w:tc>
          <w:tcPr>
            <w:tcW w:w="1113" w:type="dxa"/>
          </w:tcPr>
          <w:p w14:paraId="0A0962AA" w14:textId="60E6F66B" w:rsidR="00D74F38" w:rsidRDefault="00285A77" w:rsidP="00D74F38">
            <w:r>
              <w:t>75</w:t>
            </w:r>
          </w:p>
        </w:tc>
        <w:tc>
          <w:tcPr>
            <w:tcW w:w="669" w:type="dxa"/>
          </w:tcPr>
          <w:p w14:paraId="251AC0A4" w14:textId="7651C209" w:rsidR="00D74F38" w:rsidRDefault="008D5AD9" w:rsidP="00D74F38">
            <w:r>
              <w:t>1</w:t>
            </w:r>
          </w:p>
        </w:tc>
      </w:tr>
      <w:tr w:rsidR="00D74F38" w14:paraId="51461996" w14:textId="77777777" w:rsidTr="00F35B3F">
        <w:tc>
          <w:tcPr>
            <w:tcW w:w="703" w:type="dxa"/>
          </w:tcPr>
          <w:p w14:paraId="3782F323" w14:textId="1D332A36" w:rsidR="00D74F38" w:rsidRDefault="00D74F38" w:rsidP="00D74F38">
            <w:r>
              <w:t>46</w:t>
            </w:r>
          </w:p>
        </w:tc>
        <w:tc>
          <w:tcPr>
            <w:tcW w:w="1891" w:type="dxa"/>
          </w:tcPr>
          <w:p w14:paraId="35B65DE8" w14:textId="6E033713" w:rsidR="00D74F38" w:rsidRDefault="00D74F38" w:rsidP="00D74F38">
            <w:r>
              <w:t>MFKKAT007-027</w:t>
            </w:r>
          </w:p>
        </w:tc>
        <w:tc>
          <w:tcPr>
            <w:tcW w:w="1937" w:type="dxa"/>
          </w:tcPr>
          <w:p w14:paraId="303D5F1B" w14:textId="375F057E" w:rsidR="00D74F38" w:rsidRDefault="00D74F38" w:rsidP="00D74F38">
            <w:r>
              <w:t>Pipe support</w:t>
            </w:r>
          </w:p>
        </w:tc>
        <w:tc>
          <w:tcPr>
            <w:tcW w:w="2410" w:type="dxa"/>
          </w:tcPr>
          <w:p w14:paraId="3D764FC6" w14:textId="5FA2DA73" w:rsidR="00D74F38" w:rsidRDefault="00D74F38" w:rsidP="00D74F38">
            <w:r>
              <w:t>See DWG for details, PLA 3D printed</w:t>
            </w:r>
          </w:p>
        </w:tc>
        <w:tc>
          <w:tcPr>
            <w:tcW w:w="1134" w:type="dxa"/>
          </w:tcPr>
          <w:p w14:paraId="7EDF24E9" w14:textId="59E1DF5C" w:rsidR="00D74F38" w:rsidRDefault="008C4B71" w:rsidP="00D74F38">
            <w:r>
              <w:t>0.00126</w:t>
            </w:r>
          </w:p>
        </w:tc>
        <w:tc>
          <w:tcPr>
            <w:tcW w:w="1113" w:type="dxa"/>
          </w:tcPr>
          <w:p w14:paraId="5197F182" w14:textId="77777777" w:rsidR="00D74F38" w:rsidRDefault="00D74F38" w:rsidP="00D74F38"/>
        </w:tc>
        <w:tc>
          <w:tcPr>
            <w:tcW w:w="669" w:type="dxa"/>
          </w:tcPr>
          <w:p w14:paraId="4D18F399" w14:textId="398DBB0C" w:rsidR="00D74F38" w:rsidRDefault="008D5AD9" w:rsidP="00D74F38">
            <w:r>
              <w:t>1</w:t>
            </w:r>
          </w:p>
        </w:tc>
      </w:tr>
      <w:tr w:rsidR="00D74F38" w14:paraId="42EE6261" w14:textId="77777777" w:rsidTr="00F35B3F">
        <w:tc>
          <w:tcPr>
            <w:tcW w:w="703" w:type="dxa"/>
          </w:tcPr>
          <w:p w14:paraId="73838D97" w14:textId="10FC82BF" w:rsidR="00D74F38" w:rsidRDefault="00D74F38" w:rsidP="00D74F38">
            <w:r>
              <w:t>47</w:t>
            </w:r>
          </w:p>
        </w:tc>
        <w:tc>
          <w:tcPr>
            <w:tcW w:w="1891" w:type="dxa"/>
          </w:tcPr>
          <w:p w14:paraId="18DBC528" w14:textId="76A7ACEB" w:rsidR="00D74F38" w:rsidRDefault="00D74F38" w:rsidP="00D74F38">
            <w:r>
              <w:t>MFKKAT007-028</w:t>
            </w:r>
          </w:p>
        </w:tc>
        <w:tc>
          <w:tcPr>
            <w:tcW w:w="1937" w:type="dxa"/>
          </w:tcPr>
          <w:p w14:paraId="42274734" w14:textId="5C673704" w:rsidR="00D74F38" w:rsidRDefault="00D74F38" w:rsidP="00D74F38">
            <w:r>
              <w:t>Sheet support</w:t>
            </w:r>
          </w:p>
        </w:tc>
        <w:tc>
          <w:tcPr>
            <w:tcW w:w="2410" w:type="dxa"/>
          </w:tcPr>
          <w:p w14:paraId="77E36E27" w14:textId="7904611A" w:rsidR="00D74F38" w:rsidRDefault="00D74F38" w:rsidP="00D74F38">
            <w:r>
              <w:t>See DWG for details, 1mm Hot Rolled Mild Steel</w:t>
            </w:r>
          </w:p>
        </w:tc>
        <w:tc>
          <w:tcPr>
            <w:tcW w:w="1134" w:type="dxa"/>
          </w:tcPr>
          <w:p w14:paraId="6B05CD52" w14:textId="3142A7EF" w:rsidR="00D74F38" w:rsidRDefault="00246C66" w:rsidP="00D74F38">
            <w:r>
              <w:t>0.009</w:t>
            </w:r>
          </w:p>
        </w:tc>
        <w:tc>
          <w:tcPr>
            <w:tcW w:w="1113" w:type="dxa"/>
          </w:tcPr>
          <w:p w14:paraId="58A2A611" w14:textId="589CACF5" w:rsidR="00D74F38" w:rsidRDefault="00246C66" w:rsidP="00D74F38">
            <w:r>
              <w:t>57.85</w:t>
            </w:r>
          </w:p>
        </w:tc>
        <w:tc>
          <w:tcPr>
            <w:tcW w:w="669" w:type="dxa"/>
          </w:tcPr>
          <w:p w14:paraId="72C9CDF0" w14:textId="0D4D84DE" w:rsidR="00D74F38" w:rsidRDefault="008D5AD9" w:rsidP="00D74F38">
            <w:r>
              <w:t>1</w:t>
            </w:r>
          </w:p>
        </w:tc>
      </w:tr>
      <w:tr w:rsidR="00397E44" w14:paraId="4043AD0A" w14:textId="77777777" w:rsidTr="00F35B3F">
        <w:tc>
          <w:tcPr>
            <w:tcW w:w="703" w:type="dxa"/>
          </w:tcPr>
          <w:p w14:paraId="12ED4F1A" w14:textId="0EC624E0" w:rsidR="00397E44" w:rsidRDefault="00397E44" w:rsidP="00D74F38">
            <w:r>
              <w:t>48</w:t>
            </w:r>
          </w:p>
        </w:tc>
        <w:tc>
          <w:tcPr>
            <w:tcW w:w="1891" w:type="dxa"/>
          </w:tcPr>
          <w:p w14:paraId="350058F6" w14:textId="39979B22" w:rsidR="00397E44" w:rsidRDefault="00397E44" w:rsidP="00D74F38">
            <w:r>
              <w:t>MEC4124</w:t>
            </w:r>
            <w:r w:rsidR="005124D3">
              <w:t>-040</w:t>
            </w:r>
          </w:p>
        </w:tc>
        <w:tc>
          <w:tcPr>
            <w:tcW w:w="1937" w:type="dxa"/>
          </w:tcPr>
          <w:p w14:paraId="696197E7" w14:textId="73062A35" w:rsidR="00397E44" w:rsidRDefault="005124D3" w:rsidP="00D74F38">
            <w:r>
              <w:t>Spacer 3.2 long</w:t>
            </w:r>
          </w:p>
        </w:tc>
        <w:tc>
          <w:tcPr>
            <w:tcW w:w="2410" w:type="dxa"/>
          </w:tcPr>
          <w:p w14:paraId="600D5E25" w14:textId="116B0D13" w:rsidR="00397E44" w:rsidRDefault="005124D3" w:rsidP="00D74F38">
            <w:r w:rsidRPr="005124D3">
              <w:t>3/8" OD x 0.125" Nylon Spacer (VEX 276-6340-001)</w:t>
            </w:r>
          </w:p>
        </w:tc>
        <w:tc>
          <w:tcPr>
            <w:tcW w:w="1134" w:type="dxa"/>
          </w:tcPr>
          <w:p w14:paraId="7BE19A7D" w14:textId="781A3F70" w:rsidR="00397E44" w:rsidRDefault="008C4B71" w:rsidP="00D74F38">
            <w:r>
              <w:t>0.003</w:t>
            </w:r>
          </w:p>
        </w:tc>
        <w:tc>
          <w:tcPr>
            <w:tcW w:w="1113" w:type="dxa"/>
          </w:tcPr>
          <w:p w14:paraId="18F0A094" w14:textId="11B9131A" w:rsidR="00397E44" w:rsidRDefault="00285A77" w:rsidP="00D74F38">
            <w:r>
              <w:t>30</w:t>
            </w:r>
          </w:p>
        </w:tc>
        <w:tc>
          <w:tcPr>
            <w:tcW w:w="669" w:type="dxa"/>
          </w:tcPr>
          <w:p w14:paraId="624D0848" w14:textId="29ECCC5B" w:rsidR="00397E44" w:rsidRDefault="005124D3" w:rsidP="00D74F38">
            <w:r>
              <w:t>10</w:t>
            </w:r>
          </w:p>
        </w:tc>
      </w:tr>
      <w:tr w:rsidR="005124D3" w14:paraId="40AD3446" w14:textId="77777777" w:rsidTr="00F35B3F">
        <w:tc>
          <w:tcPr>
            <w:tcW w:w="703" w:type="dxa"/>
          </w:tcPr>
          <w:p w14:paraId="31B8B11E" w14:textId="5D5EF1EB" w:rsidR="005124D3" w:rsidRDefault="005124D3" w:rsidP="00D74F38">
            <w:r>
              <w:t>49</w:t>
            </w:r>
          </w:p>
        </w:tc>
        <w:tc>
          <w:tcPr>
            <w:tcW w:w="1891" w:type="dxa"/>
          </w:tcPr>
          <w:p w14:paraId="156F87FE" w14:textId="7EC2A8EE" w:rsidR="005124D3" w:rsidRDefault="005124D3" w:rsidP="00D74F38">
            <w:r>
              <w:t>MEC4124-042</w:t>
            </w:r>
          </w:p>
        </w:tc>
        <w:tc>
          <w:tcPr>
            <w:tcW w:w="1937" w:type="dxa"/>
          </w:tcPr>
          <w:p w14:paraId="72C0E8AC" w14:textId="1BB33C34" w:rsidR="005124D3" w:rsidRDefault="005124D3" w:rsidP="00D74F38">
            <w:r>
              <w:t>Spacer 9.5 long</w:t>
            </w:r>
          </w:p>
        </w:tc>
        <w:tc>
          <w:tcPr>
            <w:tcW w:w="2410" w:type="dxa"/>
          </w:tcPr>
          <w:p w14:paraId="6DAB00AC" w14:textId="6BFAC7BA" w:rsidR="005124D3" w:rsidRPr="005124D3" w:rsidRDefault="005124D3" w:rsidP="00D74F38">
            <w:r w:rsidRPr="005124D3">
              <w:t>3/8" OD x 0.375" Nylon Spacer (VEX 276-6340-003)</w:t>
            </w:r>
          </w:p>
        </w:tc>
        <w:tc>
          <w:tcPr>
            <w:tcW w:w="1134" w:type="dxa"/>
          </w:tcPr>
          <w:p w14:paraId="5445BFCB" w14:textId="5E16065A" w:rsidR="005124D3" w:rsidRDefault="008C4B71" w:rsidP="00D74F38">
            <w:r>
              <w:t>0.002</w:t>
            </w:r>
          </w:p>
        </w:tc>
        <w:tc>
          <w:tcPr>
            <w:tcW w:w="1113" w:type="dxa"/>
          </w:tcPr>
          <w:p w14:paraId="12DBAB96" w14:textId="041E7489" w:rsidR="005124D3" w:rsidRDefault="00285A77" w:rsidP="00D74F38">
            <w:r>
              <w:t>9</w:t>
            </w:r>
          </w:p>
        </w:tc>
        <w:tc>
          <w:tcPr>
            <w:tcW w:w="669" w:type="dxa"/>
          </w:tcPr>
          <w:p w14:paraId="10524EFF" w14:textId="0ECD2A2D" w:rsidR="005124D3" w:rsidRDefault="005124D3" w:rsidP="00D74F38">
            <w:r>
              <w:t>3</w:t>
            </w:r>
          </w:p>
        </w:tc>
      </w:tr>
      <w:tr w:rsidR="005124D3" w14:paraId="2F79D84D" w14:textId="77777777" w:rsidTr="00F35B3F">
        <w:tc>
          <w:tcPr>
            <w:tcW w:w="703" w:type="dxa"/>
          </w:tcPr>
          <w:p w14:paraId="4AF4BF4D" w14:textId="70E8B9C1" w:rsidR="005124D3" w:rsidRDefault="005124D3" w:rsidP="005124D3">
            <w:r>
              <w:t>50</w:t>
            </w:r>
          </w:p>
        </w:tc>
        <w:tc>
          <w:tcPr>
            <w:tcW w:w="1891" w:type="dxa"/>
          </w:tcPr>
          <w:p w14:paraId="2A5BC9A9" w14:textId="743541F9" w:rsidR="005124D3" w:rsidRDefault="005124D3" w:rsidP="005124D3">
            <w:r>
              <w:t>MEC4124-043</w:t>
            </w:r>
          </w:p>
        </w:tc>
        <w:tc>
          <w:tcPr>
            <w:tcW w:w="1937" w:type="dxa"/>
          </w:tcPr>
          <w:p w14:paraId="1E542653" w14:textId="36BAB262" w:rsidR="005124D3" w:rsidRDefault="005124D3" w:rsidP="005124D3">
            <w:r>
              <w:t>Spacer 12.7 long</w:t>
            </w:r>
          </w:p>
        </w:tc>
        <w:tc>
          <w:tcPr>
            <w:tcW w:w="2410" w:type="dxa"/>
          </w:tcPr>
          <w:p w14:paraId="1D4EEE09" w14:textId="2274F5C4" w:rsidR="005124D3" w:rsidRPr="005124D3" w:rsidRDefault="005124D3" w:rsidP="005124D3">
            <w:r w:rsidRPr="005124D3">
              <w:t>3/8" OD x 0.5" Nylon Spacer (VEX 276-6340-004)</w:t>
            </w:r>
          </w:p>
        </w:tc>
        <w:tc>
          <w:tcPr>
            <w:tcW w:w="1134" w:type="dxa"/>
          </w:tcPr>
          <w:p w14:paraId="780E855D" w14:textId="079123F2" w:rsidR="005124D3" w:rsidRDefault="008C4B71" w:rsidP="005124D3">
            <w:r>
              <w:t>0.002</w:t>
            </w:r>
          </w:p>
        </w:tc>
        <w:tc>
          <w:tcPr>
            <w:tcW w:w="1113" w:type="dxa"/>
          </w:tcPr>
          <w:p w14:paraId="601F4688" w14:textId="1F696611" w:rsidR="005124D3" w:rsidRDefault="00285A77" w:rsidP="005124D3">
            <w:r>
              <w:t>6</w:t>
            </w:r>
          </w:p>
        </w:tc>
        <w:tc>
          <w:tcPr>
            <w:tcW w:w="669" w:type="dxa"/>
          </w:tcPr>
          <w:p w14:paraId="2AE1B217" w14:textId="6B01AF14" w:rsidR="005124D3" w:rsidRDefault="005124D3" w:rsidP="005124D3">
            <w:r>
              <w:t>2</w:t>
            </w:r>
          </w:p>
        </w:tc>
      </w:tr>
      <w:tr w:rsidR="005124D3" w14:paraId="3712E5AB" w14:textId="77777777" w:rsidTr="00F35B3F">
        <w:tc>
          <w:tcPr>
            <w:tcW w:w="703" w:type="dxa"/>
          </w:tcPr>
          <w:p w14:paraId="6C4808F9" w14:textId="6E9F4700" w:rsidR="005124D3" w:rsidRDefault="005124D3" w:rsidP="005124D3">
            <w:r>
              <w:t>51</w:t>
            </w:r>
          </w:p>
        </w:tc>
        <w:tc>
          <w:tcPr>
            <w:tcW w:w="1891" w:type="dxa"/>
          </w:tcPr>
          <w:p w14:paraId="228D23E8" w14:textId="488312DB" w:rsidR="005124D3" w:rsidRDefault="005124D3" w:rsidP="005124D3">
            <w:r>
              <w:t>MEC4124-041</w:t>
            </w:r>
          </w:p>
        </w:tc>
        <w:tc>
          <w:tcPr>
            <w:tcW w:w="1937" w:type="dxa"/>
          </w:tcPr>
          <w:p w14:paraId="1BA7410B" w14:textId="3FAFC253" w:rsidR="005124D3" w:rsidRDefault="005124D3" w:rsidP="005124D3">
            <w:r>
              <w:t>Spacer 6.4 long</w:t>
            </w:r>
          </w:p>
        </w:tc>
        <w:tc>
          <w:tcPr>
            <w:tcW w:w="2410" w:type="dxa"/>
          </w:tcPr>
          <w:p w14:paraId="7A76FA97" w14:textId="33AB98D8" w:rsidR="005124D3" w:rsidRPr="005124D3" w:rsidRDefault="005124D3" w:rsidP="005124D3">
            <w:r w:rsidRPr="005124D3">
              <w:t>3/8" OD x 0.25" Nylon Spacer (VEX 276-6340-002)</w:t>
            </w:r>
          </w:p>
        </w:tc>
        <w:tc>
          <w:tcPr>
            <w:tcW w:w="1134" w:type="dxa"/>
          </w:tcPr>
          <w:p w14:paraId="41786A84" w14:textId="6EB664D1" w:rsidR="005124D3" w:rsidRDefault="008C4B71" w:rsidP="005124D3">
            <w:r>
              <w:t>0.0005</w:t>
            </w:r>
          </w:p>
        </w:tc>
        <w:tc>
          <w:tcPr>
            <w:tcW w:w="1113" w:type="dxa"/>
          </w:tcPr>
          <w:p w14:paraId="439B26F0" w14:textId="297D59CB" w:rsidR="005124D3" w:rsidRDefault="00285A77" w:rsidP="005124D3">
            <w:r>
              <w:t>3</w:t>
            </w:r>
          </w:p>
        </w:tc>
        <w:tc>
          <w:tcPr>
            <w:tcW w:w="669" w:type="dxa"/>
          </w:tcPr>
          <w:p w14:paraId="3231AEFD" w14:textId="591366CA" w:rsidR="005124D3" w:rsidRDefault="005124D3" w:rsidP="005124D3">
            <w:r>
              <w:t>1</w:t>
            </w:r>
          </w:p>
        </w:tc>
      </w:tr>
      <w:tr w:rsidR="005124D3" w14:paraId="57B5D450" w14:textId="77777777" w:rsidTr="00F35B3F">
        <w:tc>
          <w:tcPr>
            <w:tcW w:w="703" w:type="dxa"/>
          </w:tcPr>
          <w:p w14:paraId="4EAE77AC" w14:textId="6C574988" w:rsidR="005124D3" w:rsidRDefault="005124D3" w:rsidP="005124D3">
            <w:r>
              <w:lastRenderedPageBreak/>
              <w:t>52</w:t>
            </w:r>
          </w:p>
        </w:tc>
        <w:tc>
          <w:tcPr>
            <w:tcW w:w="1891" w:type="dxa"/>
          </w:tcPr>
          <w:p w14:paraId="1631F314" w14:textId="3056A58B" w:rsidR="005124D3" w:rsidRDefault="005124D3" w:rsidP="005124D3">
            <w:r>
              <w:t>MEC4124-012</w:t>
            </w:r>
          </w:p>
        </w:tc>
        <w:tc>
          <w:tcPr>
            <w:tcW w:w="1937" w:type="dxa"/>
          </w:tcPr>
          <w:p w14:paraId="154707D5" w14:textId="135A08D8" w:rsidR="005124D3" w:rsidRDefault="005124D3" w:rsidP="005124D3">
            <w:r>
              <w:t>36T Gear</w:t>
            </w:r>
          </w:p>
        </w:tc>
        <w:tc>
          <w:tcPr>
            <w:tcW w:w="2410" w:type="dxa"/>
          </w:tcPr>
          <w:p w14:paraId="61042761" w14:textId="4E329920" w:rsidR="005124D3" w:rsidRPr="005124D3" w:rsidRDefault="005124D3" w:rsidP="005124D3">
            <w:r w:rsidRPr="005124D3">
              <w:t>36T spur gear, 24/"P (VEX 276-2169-002)</w:t>
            </w:r>
          </w:p>
        </w:tc>
        <w:tc>
          <w:tcPr>
            <w:tcW w:w="1134" w:type="dxa"/>
          </w:tcPr>
          <w:p w14:paraId="7767AC7F" w14:textId="0F16668D" w:rsidR="005124D3" w:rsidRDefault="008C4B71" w:rsidP="005124D3">
            <w:r>
              <w:t>0.01</w:t>
            </w:r>
          </w:p>
        </w:tc>
        <w:tc>
          <w:tcPr>
            <w:tcW w:w="1113" w:type="dxa"/>
          </w:tcPr>
          <w:p w14:paraId="5F51726E" w14:textId="579D403E" w:rsidR="005124D3" w:rsidRDefault="00285A77" w:rsidP="005124D3">
            <w:r>
              <w:t>36</w:t>
            </w:r>
          </w:p>
        </w:tc>
        <w:tc>
          <w:tcPr>
            <w:tcW w:w="669" w:type="dxa"/>
          </w:tcPr>
          <w:p w14:paraId="529FCE2F" w14:textId="06294D20" w:rsidR="005124D3" w:rsidRDefault="005124D3" w:rsidP="005124D3">
            <w:r>
              <w:t>1</w:t>
            </w:r>
          </w:p>
        </w:tc>
      </w:tr>
      <w:tr w:rsidR="005124D3" w14:paraId="42C86B3D" w14:textId="77777777" w:rsidTr="00F35B3F">
        <w:tc>
          <w:tcPr>
            <w:tcW w:w="703" w:type="dxa"/>
          </w:tcPr>
          <w:p w14:paraId="632C64ED" w14:textId="71E8115C" w:rsidR="005124D3" w:rsidRDefault="005124D3" w:rsidP="005124D3">
            <w:r>
              <w:t>53</w:t>
            </w:r>
          </w:p>
        </w:tc>
        <w:tc>
          <w:tcPr>
            <w:tcW w:w="1891" w:type="dxa"/>
          </w:tcPr>
          <w:p w14:paraId="3928CA5D" w14:textId="23D13E67" w:rsidR="005124D3" w:rsidRDefault="005124D3" w:rsidP="005124D3">
            <w:r>
              <w:t>MEC4124-006</w:t>
            </w:r>
          </w:p>
        </w:tc>
        <w:tc>
          <w:tcPr>
            <w:tcW w:w="1937" w:type="dxa"/>
          </w:tcPr>
          <w:p w14:paraId="6CE82BB2" w14:textId="4F452BAE" w:rsidR="005124D3" w:rsidRDefault="005124D3" w:rsidP="005124D3">
            <w:r w:rsidRPr="005124D3">
              <w:t>6-32x1/2" screw</w:t>
            </w:r>
          </w:p>
        </w:tc>
        <w:tc>
          <w:tcPr>
            <w:tcW w:w="2410" w:type="dxa"/>
          </w:tcPr>
          <w:p w14:paraId="21E14AAB" w14:textId="55E55AEC" w:rsidR="005124D3" w:rsidRPr="005124D3" w:rsidRDefault="005124D3" w:rsidP="005124D3">
            <w:r w:rsidRPr="005124D3">
              <w:t>#6-32x1/2" button-head screw (VEX 275-1169)</w:t>
            </w:r>
          </w:p>
        </w:tc>
        <w:tc>
          <w:tcPr>
            <w:tcW w:w="1134" w:type="dxa"/>
          </w:tcPr>
          <w:p w14:paraId="5AFA5777" w14:textId="3413062D" w:rsidR="005124D3" w:rsidRDefault="008C4B71" w:rsidP="005124D3">
            <w:r>
              <w:t>0.003</w:t>
            </w:r>
          </w:p>
        </w:tc>
        <w:tc>
          <w:tcPr>
            <w:tcW w:w="1113" w:type="dxa"/>
          </w:tcPr>
          <w:p w14:paraId="50FA45CC" w14:textId="48EA7C64" w:rsidR="005124D3" w:rsidRDefault="00285A77" w:rsidP="005124D3">
            <w:r>
              <w:t>7</w:t>
            </w:r>
          </w:p>
        </w:tc>
        <w:tc>
          <w:tcPr>
            <w:tcW w:w="669" w:type="dxa"/>
          </w:tcPr>
          <w:p w14:paraId="2C548D96" w14:textId="5ADDFA95" w:rsidR="005124D3" w:rsidRDefault="005124D3" w:rsidP="005124D3">
            <w:r>
              <w:t>2</w:t>
            </w:r>
          </w:p>
        </w:tc>
      </w:tr>
      <w:tr w:rsidR="005124D3" w14:paraId="3234BABE" w14:textId="77777777" w:rsidTr="00F35B3F">
        <w:tc>
          <w:tcPr>
            <w:tcW w:w="703" w:type="dxa"/>
          </w:tcPr>
          <w:p w14:paraId="72CA4D59" w14:textId="399C0964" w:rsidR="005124D3" w:rsidRDefault="005124D3" w:rsidP="005124D3">
            <w:r>
              <w:t>54</w:t>
            </w:r>
          </w:p>
        </w:tc>
        <w:tc>
          <w:tcPr>
            <w:tcW w:w="1891" w:type="dxa"/>
          </w:tcPr>
          <w:p w14:paraId="56063C47" w14:textId="788CBC9F" w:rsidR="005124D3" w:rsidRDefault="005124D3" w:rsidP="005124D3">
            <w:r>
              <w:t>MFKKAT007-028</w:t>
            </w:r>
          </w:p>
        </w:tc>
        <w:tc>
          <w:tcPr>
            <w:tcW w:w="1937" w:type="dxa"/>
          </w:tcPr>
          <w:p w14:paraId="48434DD4" w14:textId="026B59B2" w:rsidR="005124D3" w:rsidRPr="005124D3" w:rsidRDefault="005124D3" w:rsidP="005124D3">
            <w:r>
              <w:t>Battery Holder Lock</w:t>
            </w:r>
          </w:p>
        </w:tc>
        <w:tc>
          <w:tcPr>
            <w:tcW w:w="2410" w:type="dxa"/>
          </w:tcPr>
          <w:p w14:paraId="590D9648" w14:textId="7DA57CB9" w:rsidR="005124D3" w:rsidRPr="005124D3" w:rsidRDefault="005124D3" w:rsidP="005124D3">
            <w:r>
              <w:t>See DWG for details, PLA 3D printed</w:t>
            </w:r>
          </w:p>
        </w:tc>
        <w:tc>
          <w:tcPr>
            <w:tcW w:w="1134" w:type="dxa"/>
          </w:tcPr>
          <w:p w14:paraId="794B20F1" w14:textId="17A3C90C" w:rsidR="005124D3" w:rsidRDefault="00246C66" w:rsidP="005124D3">
            <w:r>
              <w:t>0.011</w:t>
            </w:r>
          </w:p>
        </w:tc>
        <w:tc>
          <w:tcPr>
            <w:tcW w:w="1113" w:type="dxa"/>
          </w:tcPr>
          <w:p w14:paraId="523BC71E" w14:textId="67B62E23" w:rsidR="005124D3" w:rsidRDefault="00246C66" w:rsidP="005124D3">
            <w:r>
              <w:t>72.7</w:t>
            </w:r>
          </w:p>
        </w:tc>
        <w:tc>
          <w:tcPr>
            <w:tcW w:w="669" w:type="dxa"/>
          </w:tcPr>
          <w:p w14:paraId="5A52B69E" w14:textId="50AEC7F5" w:rsidR="005124D3" w:rsidRDefault="005124D3" w:rsidP="005124D3">
            <w:r>
              <w:t>2</w:t>
            </w:r>
          </w:p>
        </w:tc>
      </w:tr>
      <w:tr w:rsidR="005124D3" w14:paraId="4187109F" w14:textId="77777777" w:rsidTr="00F35B3F">
        <w:tc>
          <w:tcPr>
            <w:tcW w:w="703" w:type="dxa"/>
          </w:tcPr>
          <w:p w14:paraId="774BBFCD" w14:textId="006B2C5E" w:rsidR="005124D3" w:rsidRDefault="005124D3" w:rsidP="005124D3">
            <w:r>
              <w:t>55</w:t>
            </w:r>
          </w:p>
        </w:tc>
        <w:tc>
          <w:tcPr>
            <w:tcW w:w="1891" w:type="dxa"/>
          </w:tcPr>
          <w:p w14:paraId="300A1DD9" w14:textId="381BD19D" w:rsidR="005124D3" w:rsidRDefault="005124D3" w:rsidP="005124D3">
            <w:r>
              <w:t>UCT-15006</w:t>
            </w:r>
          </w:p>
        </w:tc>
        <w:tc>
          <w:tcPr>
            <w:tcW w:w="1937" w:type="dxa"/>
          </w:tcPr>
          <w:p w14:paraId="0F27E9C6" w14:textId="4817191F" w:rsidR="005124D3" w:rsidRDefault="005124D3" w:rsidP="005124D3">
            <w:r>
              <w:t>Washer M5</w:t>
            </w:r>
          </w:p>
        </w:tc>
        <w:tc>
          <w:tcPr>
            <w:tcW w:w="2410" w:type="dxa"/>
          </w:tcPr>
          <w:p w14:paraId="7A30B9B6" w14:textId="77777777" w:rsidR="00AA71FF" w:rsidRDefault="00AA71FF" w:rsidP="00AA71FF">
            <w:r>
              <w:t xml:space="preserve">ISO 7089 - 5.3 x 10 x 1THK, </w:t>
            </w:r>
          </w:p>
          <w:p w14:paraId="093FFF8A" w14:textId="3A5162F8" w:rsidR="005124D3" w:rsidRDefault="00AA71FF" w:rsidP="00AA71FF">
            <w:r>
              <w:t>Carbon Steel Gr 5.8</w:t>
            </w:r>
          </w:p>
        </w:tc>
        <w:tc>
          <w:tcPr>
            <w:tcW w:w="1134" w:type="dxa"/>
          </w:tcPr>
          <w:p w14:paraId="773B03DB" w14:textId="69978461" w:rsidR="005124D3" w:rsidRDefault="008C4B71" w:rsidP="005124D3">
            <w:r>
              <w:t>0.003</w:t>
            </w:r>
          </w:p>
        </w:tc>
        <w:tc>
          <w:tcPr>
            <w:tcW w:w="1113" w:type="dxa"/>
          </w:tcPr>
          <w:p w14:paraId="2E0FE7A3" w14:textId="4A9BD387" w:rsidR="005124D3" w:rsidRDefault="00285A77" w:rsidP="005124D3">
            <w:r>
              <w:t>6</w:t>
            </w:r>
          </w:p>
        </w:tc>
        <w:tc>
          <w:tcPr>
            <w:tcW w:w="669" w:type="dxa"/>
          </w:tcPr>
          <w:p w14:paraId="33363474" w14:textId="392B95E6" w:rsidR="005124D3" w:rsidRDefault="005124D3" w:rsidP="005124D3">
            <w:r>
              <w:t>6</w:t>
            </w:r>
          </w:p>
        </w:tc>
      </w:tr>
      <w:tr w:rsidR="005124D3" w14:paraId="2FEEA37E" w14:textId="77777777" w:rsidTr="00F35B3F">
        <w:tc>
          <w:tcPr>
            <w:tcW w:w="703" w:type="dxa"/>
          </w:tcPr>
          <w:p w14:paraId="6FB537B4" w14:textId="1692E032" w:rsidR="005124D3" w:rsidRDefault="005124D3" w:rsidP="005124D3">
            <w:r>
              <w:t>56</w:t>
            </w:r>
          </w:p>
        </w:tc>
        <w:tc>
          <w:tcPr>
            <w:tcW w:w="1891" w:type="dxa"/>
          </w:tcPr>
          <w:p w14:paraId="1626E130" w14:textId="15A6AAA2" w:rsidR="005124D3" w:rsidRDefault="005124D3" w:rsidP="005124D3">
            <w:r>
              <w:t>UCT-19505</w:t>
            </w:r>
          </w:p>
        </w:tc>
        <w:tc>
          <w:tcPr>
            <w:tcW w:w="1937" w:type="dxa"/>
          </w:tcPr>
          <w:p w14:paraId="6C99BE62" w14:textId="3A0AB544" w:rsidR="005124D3" w:rsidRDefault="005124D3" w:rsidP="005124D3">
            <w:r>
              <w:t>Self-tapping screw</w:t>
            </w:r>
          </w:p>
        </w:tc>
        <w:tc>
          <w:tcPr>
            <w:tcW w:w="2410" w:type="dxa"/>
          </w:tcPr>
          <w:p w14:paraId="20AAF23F" w14:textId="77777777" w:rsidR="00AA71FF" w:rsidRDefault="00AA71FF" w:rsidP="00AA71FF">
            <w:r>
              <w:t xml:space="preserve">DIN 7049 ST2.9 X 6.5, Carbon </w:t>
            </w:r>
          </w:p>
          <w:p w14:paraId="6129AE89" w14:textId="591C2AAF" w:rsidR="005124D3" w:rsidRDefault="00AA71FF" w:rsidP="00AA71FF">
            <w:r>
              <w:t>Steel Gr 8.8</w:t>
            </w:r>
          </w:p>
        </w:tc>
        <w:tc>
          <w:tcPr>
            <w:tcW w:w="1134" w:type="dxa"/>
          </w:tcPr>
          <w:p w14:paraId="17199E34" w14:textId="6E1DC423" w:rsidR="005124D3" w:rsidRDefault="008C4B71" w:rsidP="005124D3">
            <w:r>
              <w:t>0.008</w:t>
            </w:r>
          </w:p>
        </w:tc>
        <w:tc>
          <w:tcPr>
            <w:tcW w:w="1113" w:type="dxa"/>
          </w:tcPr>
          <w:p w14:paraId="4CD701F6" w14:textId="4C072ED1" w:rsidR="005124D3" w:rsidRDefault="00285A77" w:rsidP="005124D3">
            <w:r>
              <w:t>6</w:t>
            </w:r>
          </w:p>
        </w:tc>
        <w:tc>
          <w:tcPr>
            <w:tcW w:w="669" w:type="dxa"/>
          </w:tcPr>
          <w:p w14:paraId="6F7328BC" w14:textId="2A0CD225" w:rsidR="005124D3" w:rsidRDefault="005124D3" w:rsidP="005124D3">
            <w:r>
              <w:t>6</w:t>
            </w:r>
          </w:p>
        </w:tc>
      </w:tr>
      <w:tr w:rsidR="005124D3" w14:paraId="72135C72" w14:textId="77777777" w:rsidTr="00F35B3F">
        <w:tc>
          <w:tcPr>
            <w:tcW w:w="703" w:type="dxa"/>
          </w:tcPr>
          <w:p w14:paraId="3F776F55" w14:textId="6D662F86" w:rsidR="005124D3" w:rsidRDefault="005124D3" w:rsidP="005124D3">
            <w:r>
              <w:t>57</w:t>
            </w:r>
          </w:p>
        </w:tc>
        <w:tc>
          <w:tcPr>
            <w:tcW w:w="1891" w:type="dxa"/>
          </w:tcPr>
          <w:p w14:paraId="63F6EA51" w14:textId="45B19254" w:rsidR="005124D3" w:rsidRDefault="005124D3" w:rsidP="005124D3">
            <w:r>
              <w:t>UCT-19510</w:t>
            </w:r>
          </w:p>
        </w:tc>
        <w:tc>
          <w:tcPr>
            <w:tcW w:w="1937" w:type="dxa"/>
          </w:tcPr>
          <w:p w14:paraId="1288087C" w14:textId="48476E24" w:rsidR="005124D3" w:rsidRDefault="005124D3" w:rsidP="005124D3">
            <w:r>
              <w:t>Self-tapping screw</w:t>
            </w:r>
          </w:p>
        </w:tc>
        <w:tc>
          <w:tcPr>
            <w:tcW w:w="2410" w:type="dxa"/>
          </w:tcPr>
          <w:p w14:paraId="74190529" w14:textId="77777777" w:rsidR="00AA71FF" w:rsidRDefault="00AA71FF" w:rsidP="00AA71FF">
            <w:r>
              <w:t xml:space="preserve">DIN 7049 ST3.5 X 9.5, Carbon </w:t>
            </w:r>
          </w:p>
          <w:p w14:paraId="07BA3579" w14:textId="7EE7FBCA" w:rsidR="005124D3" w:rsidRDefault="00AA71FF" w:rsidP="00AA71FF">
            <w:r>
              <w:t>Steel Gr 8.8</w:t>
            </w:r>
          </w:p>
        </w:tc>
        <w:tc>
          <w:tcPr>
            <w:tcW w:w="1134" w:type="dxa"/>
          </w:tcPr>
          <w:p w14:paraId="0DA20DD2" w14:textId="017EFFB4" w:rsidR="005124D3" w:rsidRDefault="008C4B71" w:rsidP="005124D3">
            <w:r>
              <w:t>0.018</w:t>
            </w:r>
          </w:p>
        </w:tc>
        <w:tc>
          <w:tcPr>
            <w:tcW w:w="1113" w:type="dxa"/>
          </w:tcPr>
          <w:p w14:paraId="1CF8E0DF" w14:textId="6CDFEC89" w:rsidR="005124D3" w:rsidRDefault="00285A77" w:rsidP="005124D3">
            <w:r>
              <w:t>12</w:t>
            </w:r>
          </w:p>
        </w:tc>
        <w:tc>
          <w:tcPr>
            <w:tcW w:w="669" w:type="dxa"/>
          </w:tcPr>
          <w:p w14:paraId="12D78B9A" w14:textId="35586125" w:rsidR="005124D3" w:rsidRDefault="005124D3" w:rsidP="005124D3">
            <w:r>
              <w:t>12</w:t>
            </w:r>
          </w:p>
        </w:tc>
      </w:tr>
      <w:tr w:rsidR="005124D3" w14:paraId="4DFEB204" w14:textId="77777777" w:rsidTr="00F35B3F">
        <w:tc>
          <w:tcPr>
            <w:tcW w:w="703" w:type="dxa"/>
          </w:tcPr>
          <w:p w14:paraId="2E8E8902" w14:textId="00DB4A28" w:rsidR="005124D3" w:rsidRDefault="005124D3" w:rsidP="005124D3">
            <w:r>
              <w:t>58</w:t>
            </w:r>
          </w:p>
        </w:tc>
        <w:tc>
          <w:tcPr>
            <w:tcW w:w="1891" w:type="dxa"/>
          </w:tcPr>
          <w:p w14:paraId="2D2AD863" w14:textId="07B41495" w:rsidR="005124D3" w:rsidRDefault="005124D3" w:rsidP="005124D3">
            <w:r>
              <w:t>UCT-19518</w:t>
            </w:r>
          </w:p>
        </w:tc>
        <w:tc>
          <w:tcPr>
            <w:tcW w:w="1937" w:type="dxa"/>
          </w:tcPr>
          <w:p w14:paraId="5FBC0C74" w14:textId="228659B1" w:rsidR="005124D3" w:rsidRDefault="005124D3" w:rsidP="005124D3">
            <w:r>
              <w:t>Self-tapping screw</w:t>
            </w:r>
          </w:p>
        </w:tc>
        <w:tc>
          <w:tcPr>
            <w:tcW w:w="2410" w:type="dxa"/>
          </w:tcPr>
          <w:p w14:paraId="167B4D25" w14:textId="77777777" w:rsidR="00AA71FF" w:rsidRDefault="00AA71FF" w:rsidP="00AA71FF">
            <w:r>
              <w:t xml:space="preserve">DIN 7049 ST4.2 X 16, Carbon </w:t>
            </w:r>
          </w:p>
          <w:p w14:paraId="4C36AAB6" w14:textId="134B4302" w:rsidR="005124D3" w:rsidRDefault="00AA71FF" w:rsidP="00AA71FF">
            <w:r>
              <w:t>Steel Gr 8.8</w:t>
            </w:r>
          </w:p>
        </w:tc>
        <w:tc>
          <w:tcPr>
            <w:tcW w:w="1134" w:type="dxa"/>
          </w:tcPr>
          <w:p w14:paraId="683FE986" w14:textId="417B1AF5" w:rsidR="005124D3" w:rsidRDefault="008C4B71" w:rsidP="005124D3">
            <w:r>
              <w:t>0.019</w:t>
            </w:r>
          </w:p>
        </w:tc>
        <w:tc>
          <w:tcPr>
            <w:tcW w:w="1113" w:type="dxa"/>
          </w:tcPr>
          <w:p w14:paraId="76EE989C" w14:textId="65823DE7" w:rsidR="005124D3" w:rsidRDefault="00285A77" w:rsidP="005124D3">
            <w:r>
              <w:t>4</w:t>
            </w:r>
          </w:p>
        </w:tc>
        <w:tc>
          <w:tcPr>
            <w:tcW w:w="669" w:type="dxa"/>
          </w:tcPr>
          <w:p w14:paraId="3A619E32" w14:textId="172BB2AC" w:rsidR="005124D3" w:rsidRDefault="005124D3" w:rsidP="005124D3">
            <w:r>
              <w:t>4</w:t>
            </w:r>
          </w:p>
        </w:tc>
      </w:tr>
      <w:tr w:rsidR="005124D3" w14:paraId="0D04DB74" w14:textId="77777777" w:rsidTr="00F35B3F">
        <w:tc>
          <w:tcPr>
            <w:tcW w:w="703" w:type="dxa"/>
          </w:tcPr>
          <w:p w14:paraId="0917073A" w14:textId="1EB21E74" w:rsidR="005124D3" w:rsidRDefault="005124D3" w:rsidP="005124D3">
            <w:r>
              <w:t>59</w:t>
            </w:r>
          </w:p>
        </w:tc>
        <w:tc>
          <w:tcPr>
            <w:tcW w:w="1891" w:type="dxa"/>
          </w:tcPr>
          <w:p w14:paraId="537CDF36" w14:textId="30A32841" w:rsidR="005124D3" w:rsidRDefault="005124D3" w:rsidP="005124D3">
            <w:r>
              <w:t>UCT-01027</w:t>
            </w:r>
          </w:p>
        </w:tc>
        <w:tc>
          <w:tcPr>
            <w:tcW w:w="1937" w:type="dxa"/>
          </w:tcPr>
          <w:p w14:paraId="788BFBB9" w14:textId="6836449B" w:rsidR="005124D3" w:rsidRDefault="005124D3" w:rsidP="005124D3">
            <w:r>
              <w:t>Hex Bolt M5</w:t>
            </w:r>
          </w:p>
        </w:tc>
        <w:tc>
          <w:tcPr>
            <w:tcW w:w="2410" w:type="dxa"/>
          </w:tcPr>
          <w:p w14:paraId="2D43A3E7" w14:textId="77777777" w:rsidR="00AA71FF" w:rsidRDefault="00AA71FF" w:rsidP="00AA71FF">
            <w:r>
              <w:t xml:space="preserve">ISO 4015 - M5 X 8 x 8, Carbon </w:t>
            </w:r>
          </w:p>
          <w:p w14:paraId="2D44D1A2" w14:textId="16F39B47" w:rsidR="005124D3" w:rsidRDefault="00AA71FF" w:rsidP="00AA71FF">
            <w:r>
              <w:t>Steel Gr 8.8</w:t>
            </w:r>
          </w:p>
        </w:tc>
        <w:tc>
          <w:tcPr>
            <w:tcW w:w="1134" w:type="dxa"/>
          </w:tcPr>
          <w:p w14:paraId="442AFD35" w14:textId="1E9C8CC9" w:rsidR="005124D3" w:rsidRDefault="008C4B71" w:rsidP="005124D3">
            <w:r>
              <w:t>0.004</w:t>
            </w:r>
          </w:p>
        </w:tc>
        <w:tc>
          <w:tcPr>
            <w:tcW w:w="1113" w:type="dxa"/>
          </w:tcPr>
          <w:p w14:paraId="4040AD6D" w14:textId="508DA3C1" w:rsidR="005124D3" w:rsidRDefault="00285A77" w:rsidP="005124D3">
            <w:r>
              <w:t>5</w:t>
            </w:r>
          </w:p>
        </w:tc>
        <w:tc>
          <w:tcPr>
            <w:tcW w:w="669" w:type="dxa"/>
          </w:tcPr>
          <w:p w14:paraId="0C49F9E7" w14:textId="04F2D51D" w:rsidR="005124D3" w:rsidRDefault="005124D3" w:rsidP="005124D3">
            <w:r>
              <w:t>5</w:t>
            </w:r>
          </w:p>
        </w:tc>
      </w:tr>
      <w:tr w:rsidR="005124D3" w14:paraId="3A5CDA24" w14:textId="77777777" w:rsidTr="00F35B3F">
        <w:tc>
          <w:tcPr>
            <w:tcW w:w="703" w:type="dxa"/>
          </w:tcPr>
          <w:p w14:paraId="08AAEF0E" w14:textId="2A092E20" w:rsidR="005124D3" w:rsidRDefault="005124D3" w:rsidP="005124D3">
            <w:r>
              <w:t>60</w:t>
            </w:r>
          </w:p>
        </w:tc>
        <w:tc>
          <w:tcPr>
            <w:tcW w:w="1891" w:type="dxa"/>
          </w:tcPr>
          <w:p w14:paraId="20A19DFE" w14:textId="45A80039" w:rsidR="005124D3" w:rsidRDefault="005124D3" w:rsidP="005124D3">
            <w:r>
              <w:t>UCT-11205</w:t>
            </w:r>
          </w:p>
        </w:tc>
        <w:tc>
          <w:tcPr>
            <w:tcW w:w="1937" w:type="dxa"/>
          </w:tcPr>
          <w:p w14:paraId="7336CBB3" w14:textId="7442710A" w:rsidR="005124D3" w:rsidRDefault="005124D3" w:rsidP="005124D3">
            <w:r>
              <w:t>Hex thin nut M5</w:t>
            </w:r>
          </w:p>
        </w:tc>
        <w:tc>
          <w:tcPr>
            <w:tcW w:w="2410" w:type="dxa"/>
          </w:tcPr>
          <w:p w14:paraId="158EAE20" w14:textId="77777777" w:rsidR="00AA71FF" w:rsidRDefault="00AA71FF" w:rsidP="00AA71FF">
            <w:r>
              <w:t xml:space="preserve">ISO 4035 - M5, Carbon Steel </w:t>
            </w:r>
          </w:p>
          <w:p w14:paraId="1831753C" w14:textId="1DBAC690" w:rsidR="005124D3" w:rsidRDefault="00AA71FF" w:rsidP="00AA71FF">
            <w:r>
              <w:t>Gr 8.8</w:t>
            </w:r>
          </w:p>
        </w:tc>
        <w:tc>
          <w:tcPr>
            <w:tcW w:w="1134" w:type="dxa"/>
          </w:tcPr>
          <w:p w14:paraId="3C6B4528" w14:textId="2E86E3DB" w:rsidR="005124D3" w:rsidRDefault="008C4B71" w:rsidP="005124D3">
            <w:r>
              <w:t>0.019</w:t>
            </w:r>
          </w:p>
        </w:tc>
        <w:tc>
          <w:tcPr>
            <w:tcW w:w="1113" w:type="dxa"/>
          </w:tcPr>
          <w:p w14:paraId="7A48D882" w14:textId="64CFFEF9" w:rsidR="005124D3" w:rsidRDefault="00285A77" w:rsidP="005124D3">
            <w:r>
              <w:t>7</w:t>
            </w:r>
          </w:p>
        </w:tc>
        <w:tc>
          <w:tcPr>
            <w:tcW w:w="669" w:type="dxa"/>
          </w:tcPr>
          <w:p w14:paraId="57A6F048" w14:textId="593728B3" w:rsidR="005124D3" w:rsidRDefault="00F57679" w:rsidP="005124D3">
            <w:r>
              <w:t>7</w:t>
            </w:r>
          </w:p>
        </w:tc>
      </w:tr>
      <w:tr w:rsidR="00F57679" w14:paraId="42CCA762" w14:textId="77777777" w:rsidTr="00F35B3F">
        <w:tc>
          <w:tcPr>
            <w:tcW w:w="703" w:type="dxa"/>
          </w:tcPr>
          <w:p w14:paraId="0E37D0AF" w14:textId="2D3AE70D" w:rsidR="00F57679" w:rsidRDefault="00F57679" w:rsidP="005124D3">
            <w:r>
              <w:t>61</w:t>
            </w:r>
          </w:p>
        </w:tc>
        <w:tc>
          <w:tcPr>
            <w:tcW w:w="1891" w:type="dxa"/>
          </w:tcPr>
          <w:p w14:paraId="0E4D891E" w14:textId="2B6C0001" w:rsidR="00F57679" w:rsidRDefault="00F57679" w:rsidP="005124D3">
            <w:r>
              <w:t>UCT-19516</w:t>
            </w:r>
          </w:p>
        </w:tc>
        <w:tc>
          <w:tcPr>
            <w:tcW w:w="1937" w:type="dxa"/>
          </w:tcPr>
          <w:p w14:paraId="4F91F893" w14:textId="066EFB81" w:rsidR="00F57679" w:rsidRDefault="00F57679" w:rsidP="005124D3">
            <w:r>
              <w:t>Self-tapping screw</w:t>
            </w:r>
          </w:p>
        </w:tc>
        <w:tc>
          <w:tcPr>
            <w:tcW w:w="2410" w:type="dxa"/>
          </w:tcPr>
          <w:p w14:paraId="4EF71E1E" w14:textId="77777777" w:rsidR="00AA71FF" w:rsidRDefault="00AA71FF" w:rsidP="00AA71FF">
            <w:r>
              <w:t xml:space="preserve">DIN 7049 ST4.2 X 9.5, Carbon </w:t>
            </w:r>
          </w:p>
          <w:p w14:paraId="2DF9ED7B" w14:textId="794B3405" w:rsidR="00F57679" w:rsidRDefault="00AA71FF" w:rsidP="00AA71FF">
            <w:r>
              <w:t>Steel Gr 8.8</w:t>
            </w:r>
          </w:p>
        </w:tc>
        <w:tc>
          <w:tcPr>
            <w:tcW w:w="1134" w:type="dxa"/>
          </w:tcPr>
          <w:p w14:paraId="6818457F" w14:textId="5CF59A12" w:rsidR="00F57679" w:rsidRDefault="008C4B71" w:rsidP="005124D3">
            <w:r>
              <w:t>0.034</w:t>
            </w:r>
          </w:p>
        </w:tc>
        <w:tc>
          <w:tcPr>
            <w:tcW w:w="1113" w:type="dxa"/>
          </w:tcPr>
          <w:p w14:paraId="062F13B9" w14:textId="2A5B7780" w:rsidR="00F57679" w:rsidRDefault="00285A77" w:rsidP="005124D3">
            <w:r>
              <w:t>21</w:t>
            </w:r>
          </w:p>
        </w:tc>
        <w:tc>
          <w:tcPr>
            <w:tcW w:w="669" w:type="dxa"/>
          </w:tcPr>
          <w:p w14:paraId="571459FA" w14:textId="785076EC" w:rsidR="00F57679" w:rsidRDefault="00F57679" w:rsidP="005124D3">
            <w:r>
              <w:t>21</w:t>
            </w:r>
          </w:p>
        </w:tc>
      </w:tr>
      <w:tr w:rsidR="00F57679" w14:paraId="396F75B9" w14:textId="77777777" w:rsidTr="00F35B3F">
        <w:tc>
          <w:tcPr>
            <w:tcW w:w="703" w:type="dxa"/>
          </w:tcPr>
          <w:p w14:paraId="417A53FB" w14:textId="2BE39DA3" w:rsidR="00F57679" w:rsidRDefault="00F57679" w:rsidP="005124D3">
            <w:r>
              <w:t>62</w:t>
            </w:r>
          </w:p>
        </w:tc>
        <w:tc>
          <w:tcPr>
            <w:tcW w:w="1891" w:type="dxa"/>
          </w:tcPr>
          <w:p w14:paraId="0CF4AD03" w14:textId="5F46D477" w:rsidR="00F57679" w:rsidRDefault="00F57679" w:rsidP="005124D3">
            <w:r>
              <w:t>UCT-11103</w:t>
            </w:r>
          </w:p>
        </w:tc>
        <w:tc>
          <w:tcPr>
            <w:tcW w:w="1937" w:type="dxa"/>
          </w:tcPr>
          <w:p w14:paraId="219E03FD" w14:textId="52FBAF34" w:rsidR="00F57679" w:rsidRDefault="00F57679" w:rsidP="005124D3">
            <w:r>
              <w:t>Hex nut M3</w:t>
            </w:r>
          </w:p>
        </w:tc>
        <w:tc>
          <w:tcPr>
            <w:tcW w:w="2410" w:type="dxa"/>
          </w:tcPr>
          <w:p w14:paraId="52836E07" w14:textId="77777777" w:rsidR="00AA71FF" w:rsidRDefault="00AA71FF" w:rsidP="00AA71FF">
            <w:r>
              <w:t xml:space="preserve">ISO 4032 - M3, Carbon Steel </w:t>
            </w:r>
          </w:p>
          <w:p w14:paraId="460BC7B8" w14:textId="1720D425" w:rsidR="00F57679" w:rsidRDefault="00AA71FF" w:rsidP="00AA71FF">
            <w:r>
              <w:t>Gr 8.8</w:t>
            </w:r>
          </w:p>
        </w:tc>
        <w:tc>
          <w:tcPr>
            <w:tcW w:w="1134" w:type="dxa"/>
          </w:tcPr>
          <w:p w14:paraId="4CF9AA45" w14:textId="73F95091" w:rsidR="00F57679" w:rsidRDefault="008C4B71" w:rsidP="005124D3">
            <w:r>
              <w:t>0.004</w:t>
            </w:r>
          </w:p>
        </w:tc>
        <w:tc>
          <w:tcPr>
            <w:tcW w:w="1113" w:type="dxa"/>
          </w:tcPr>
          <w:p w14:paraId="2105FD66" w14:textId="120441D8" w:rsidR="00F57679" w:rsidRDefault="00285A77" w:rsidP="005124D3">
            <w:r>
              <w:t>1</w:t>
            </w:r>
          </w:p>
        </w:tc>
        <w:tc>
          <w:tcPr>
            <w:tcW w:w="669" w:type="dxa"/>
          </w:tcPr>
          <w:p w14:paraId="7DD6EDD8" w14:textId="1C7D4645" w:rsidR="00F57679" w:rsidRDefault="00F57679" w:rsidP="005124D3">
            <w:r>
              <w:t>1</w:t>
            </w:r>
          </w:p>
        </w:tc>
      </w:tr>
      <w:tr w:rsidR="00F57679" w14:paraId="25ADB1E4" w14:textId="77777777" w:rsidTr="00F35B3F">
        <w:tc>
          <w:tcPr>
            <w:tcW w:w="703" w:type="dxa"/>
          </w:tcPr>
          <w:p w14:paraId="05A6F493" w14:textId="52453F4F" w:rsidR="00F57679" w:rsidRDefault="00F57679" w:rsidP="005124D3">
            <w:r>
              <w:t>63</w:t>
            </w:r>
          </w:p>
        </w:tc>
        <w:tc>
          <w:tcPr>
            <w:tcW w:w="1891" w:type="dxa"/>
          </w:tcPr>
          <w:p w14:paraId="71015E0D" w14:textId="0D43B5F5" w:rsidR="00F57679" w:rsidRDefault="00F57679" w:rsidP="005124D3">
            <w:r>
              <w:t>UCT-01031</w:t>
            </w:r>
          </w:p>
        </w:tc>
        <w:tc>
          <w:tcPr>
            <w:tcW w:w="1937" w:type="dxa"/>
          </w:tcPr>
          <w:p w14:paraId="5C8210D5" w14:textId="688A34F8" w:rsidR="00F57679" w:rsidRDefault="00F57679" w:rsidP="005124D3">
            <w:r>
              <w:t>Hex Bolt M5</w:t>
            </w:r>
          </w:p>
        </w:tc>
        <w:tc>
          <w:tcPr>
            <w:tcW w:w="2410" w:type="dxa"/>
          </w:tcPr>
          <w:p w14:paraId="3445AC0C" w14:textId="77777777" w:rsidR="00AA71FF" w:rsidRDefault="00AA71FF" w:rsidP="00AA71FF">
            <w:r>
              <w:t xml:space="preserve">ISO 4015 - M5 X 16 x 10, </w:t>
            </w:r>
          </w:p>
          <w:p w14:paraId="04CC9BD1" w14:textId="6FE61CE0" w:rsidR="00F57679" w:rsidRDefault="00AA71FF" w:rsidP="00AA71FF">
            <w:r>
              <w:t>Carbon Steel Gr 8.8</w:t>
            </w:r>
          </w:p>
        </w:tc>
        <w:tc>
          <w:tcPr>
            <w:tcW w:w="1134" w:type="dxa"/>
          </w:tcPr>
          <w:p w14:paraId="38824BA3" w14:textId="03FBDDC4" w:rsidR="00F57679" w:rsidRDefault="008C4B71" w:rsidP="005124D3">
            <w:r>
              <w:t>0.0025</w:t>
            </w:r>
          </w:p>
        </w:tc>
        <w:tc>
          <w:tcPr>
            <w:tcW w:w="1113" w:type="dxa"/>
          </w:tcPr>
          <w:p w14:paraId="799C7438" w14:textId="485EB4DD" w:rsidR="00F57679" w:rsidRDefault="00285A77" w:rsidP="005124D3">
            <w:r>
              <w:t>2</w:t>
            </w:r>
          </w:p>
        </w:tc>
        <w:tc>
          <w:tcPr>
            <w:tcW w:w="669" w:type="dxa"/>
          </w:tcPr>
          <w:p w14:paraId="0223778B" w14:textId="191F00BD" w:rsidR="00F57679" w:rsidRDefault="00F57679" w:rsidP="005124D3">
            <w:r>
              <w:t>2</w:t>
            </w:r>
          </w:p>
        </w:tc>
      </w:tr>
    </w:tbl>
    <w:p w14:paraId="09D1BD20" w14:textId="06613414" w:rsidR="00F35B3F" w:rsidRDefault="00F35B3F" w:rsidP="00493F6C"/>
    <w:p w14:paraId="5A17A760" w14:textId="587CEBFC" w:rsidR="00A14CB3" w:rsidRDefault="00A14CB3" w:rsidP="00493F6C"/>
    <w:p w14:paraId="4B7601C8" w14:textId="092F2A54" w:rsidR="00A14CB3" w:rsidRDefault="00A14CB3" w:rsidP="00493F6C"/>
    <w:p w14:paraId="717795BB" w14:textId="13B81023" w:rsidR="00A14CB3" w:rsidRDefault="00A14CB3" w:rsidP="00493F6C"/>
    <w:p w14:paraId="174FC318" w14:textId="69FC21EB" w:rsidR="00A14CB3" w:rsidRDefault="00A14CB3" w:rsidP="00493F6C"/>
    <w:p w14:paraId="797102D0" w14:textId="7F85D44E" w:rsidR="00A14CB3" w:rsidRDefault="00A14CB3" w:rsidP="00493F6C"/>
    <w:p w14:paraId="4C2EA028" w14:textId="33C3070F" w:rsidR="00A14CB3" w:rsidRDefault="00A14CB3" w:rsidP="00493F6C"/>
    <w:p w14:paraId="5BF28CD6" w14:textId="2EAB2907" w:rsidR="00A14CB3" w:rsidRDefault="00A14CB3" w:rsidP="00493F6C">
      <w:r>
        <w:t>Here’s the summary below of the mass and cost calculation.</w:t>
      </w:r>
    </w:p>
    <w:p w14:paraId="2F33C27A" w14:textId="6FB87E7C" w:rsidR="00A14CB3" w:rsidRDefault="00A14CB3" w:rsidP="00493F6C"/>
    <w:tbl>
      <w:tblPr>
        <w:tblStyle w:val="GridTable2"/>
        <w:tblW w:w="0" w:type="auto"/>
        <w:tblLook w:val="04A0" w:firstRow="1" w:lastRow="0" w:firstColumn="1" w:lastColumn="0" w:noHBand="0" w:noVBand="1"/>
      </w:tblPr>
      <w:tblGrid>
        <w:gridCol w:w="1803"/>
        <w:gridCol w:w="1803"/>
        <w:gridCol w:w="1803"/>
        <w:gridCol w:w="1803"/>
        <w:gridCol w:w="1804"/>
      </w:tblGrid>
      <w:tr w:rsidR="00A14CB3" w14:paraId="4C7AEA2A" w14:textId="77777777" w:rsidTr="00A14C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D65DFFB" w14:textId="77777777" w:rsidR="00A14CB3" w:rsidRDefault="00A14CB3" w:rsidP="006A1B47"/>
        </w:tc>
        <w:tc>
          <w:tcPr>
            <w:tcW w:w="1803" w:type="dxa"/>
          </w:tcPr>
          <w:p w14:paraId="284E7F6B" w14:textId="77777777" w:rsidR="00A14CB3" w:rsidRDefault="00A14CB3" w:rsidP="006A1B47">
            <w:pPr>
              <w:cnfStyle w:val="100000000000" w:firstRow="1" w:lastRow="0" w:firstColumn="0" w:lastColumn="0" w:oddVBand="0" w:evenVBand="0" w:oddHBand="0" w:evenHBand="0" w:firstRowFirstColumn="0" w:firstRowLastColumn="0" w:lastRowFirstColumn="0" w:lastRowLastColumn="0"/>
            </w:pPr>
            <w:r>
              <w:t>Bought parts</w:t>
            </w:r>
          </w:p>
        </w:tc>
        <w:tc>
          <w:tcPr>
            <w:tcW w:w="1803" w:type="dxa"/>
          </w:tcPr>
          <w:p w14:paraId="667B008A" w14:textId="77777777" w:rsidR="00A14CB3" w:rsidRDefault="00A14CB3" w:rsidP="006A1B47">
            <w:pPr>
              <w:cnfStyle w:val="100000000000" w:firstRow="1" w:lastRow="0" w:firstColumn="0" w:lastColumn="0" w:oddVBand="0" w:evenVBand="0" w:oddHBand="0" w:evenHBand="0" w:firstRowFirstColumn="0" w:firstRowLastColumn="0" w:lastRowFirstColumn="0" w:lastRowLastColumn="0"/>
            </w:pPr>
            <w:r>
              <w:t>3D printed parts</w:t>
            </w:r>
          </w:p>
        </w:tc>
        <w:tc>
          <w:tcPr>
            <w:tcW w:w="1803" w:type="dxa"/>
          </w:tcPr>
          <w:p w14:paraId="17D091B7" w14:textId="77777777" w:rsidR="00A14CB3" w:rsidRDefault="00A14CB3" w:rsidP="006A1B47">
            <w:pPr>
              <w:cnfStyle w:val="100000000000" w:firstRow="1" w:lastRow="0" w:firstColumn="0" w:lastColumn="0" w:oddVBand="0" w:evenVBand="0" w:oddHBand="0" w:evenHBand="0" w:firstRowFirstColumn="0" w:firstRowLastColumn="0" w:lastRowFirstColumn="0" w:lastRowLastColumn="0"/>
            </w:pPr>
            <w:r>
              <w:t>Sheet metal parts</w:t>
            </w:r>
          </w:p>
        </w:tc>
        <w:tc>
          <w:tcPr>
            <w:tcW w:w="1804" w:type="dxa"/>
          </w:tcPr>
          <w:p w14:paraId="3772DC51" w14:textId="77777777" w:rsidR="00A14CB3" w:rsidRDefault="00A14CB3" w:rsidP="006A1B47">
            <w:pPr>
              <w:cnfStyle w:val="100000000000" w:firstRow="1" w:lastRow="0" w:firstColumn="0" w:lastColumn="0" w:oddVBand="0" w:evenVBand="0" w:oddHBand="0" w:evenHBand="0" w:firstRowFirstColumn="0" w:firstRowLastColumn="0" w:lastRowFirstColumn="0" w:lastRowLastColumn="0"/>
            </w:pPr>
            <w:r>
              <w:t>Machined parts</w:t>
            </w:r>
          </w:p>
        </w:tc>
      </w:tr>
      <w:tr w:rsidR="00A14CB3" w14:paraId="26AAF1B0" w14:textId="77777777" w:rsidTr="00A14C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227625D3" w14:textId="77777777" w:rsidR="00A14CB3" w:rsidRDefault="00A14CB3" w:rsidP="006A1B47">
            <w:r>
              <w:t>Total mass [kg]</w:t>
            </w:r>
          </w:p>
        </w:tc>
        <w:tc>
          <w:tcPr>
            <w:tcW w:w="1803" w:type="dxa"/>
          </w:tcPr>
          <w:p w14:paraId="2995DDF4" w14:textId="77777777" w:rsidR="00A14CB3" w:rsidRDefault="00A14CB3" w:rsidP="006A1B47">
            <w:pPr>
              <w:cnfStyle w:val="000000100000" w:firstRow="0" w:lastRow="0" w:firstColumn="0" w:lastColumn="0" w:oddVBand="0" w:evenVBand="0" w:oddHBand="1" w:evenHBand="0" w:firstRowFirstColumn="0" w:firstRowLastColumn="0" w:lastRowFirstColumn="0" w:lastRowLastColumn="0"/>
            </w:pPr>
            <w:r>
              <w:t>0.607</w:t>
            </w:r>
          </w:p>
        </w:tc>
        <w:tc>
          <w:tcPr>
            <w:tcW w:w="1803" w:type="dxa"/>
          </w:tcPr>
          <w:p w14:paraId="7570AC5C" w14:textId="77777777" w:rsidR="00A14CB3" w:rsidRDefault="00A14CB3" w:rsidP="006A1B47">
            <w:pPr>
              <w:cnfStyle w:val="000000100000" w:firstRow="0" w:lastRow="0" w:firstColumn="0" w:lastColumn="0" w:oddVBand="0" w:evenVBand="0" w:oddHBand="1" w:evenHBand="0" w:firstRowFirstColumn="0" w:firstRowLastColumn="0" w:lastRowFirstColumn="0" w:lastRowLastColumn="0"/>
            </w:pPr>
            <w:r>
              <w:t>0.469</w:t>
            </w:r>
          </w:p>
        </w:tc>
        <w:tc>
          <w:tcPr>
            <w:tcW w:w="1803" w:type="dxa"/>
          </w:tcPr>
          <w:p w14:paraId="7E9133A3" w14:textId="77777777" w:rsidR="00A14CB3" w:rsidRDefault="00A14CB3" w:rsidP="006A1B47">
            <w:pPr>
              <w:cnfStyle w:val="000000100000" w:firstRow="0" w:lastRow="0" w:firstColumn="0" w:lastColumn="0" w:oddVBand="0" w:evenVBand="0" w:oddHBand="1" w:evenHBand="0" w:firstRowFirstColumn="0" w:firstRowLastColumn="0" w:lastRowFirstColumn="0" w:lastRowLastColumn="0"/>
            </w:pPr>
            <w:r>
              <w:t>0.341</w:t>
            </w:r>
          </w:p>
        </w:tc>
        <w:tc>
          <w:tcPr>
            <w:tcW w:w="1804" w:type="dxa"/>
          </w:tcPr>
          <w:p w14:paraId="2376FBE9" w14:textId="77777777" w:rsidR="00A14CB3" w:rsidRDefault="00A14CB3" w:rsidP="006A1B47">
            <w:pPr>
              <w:cnfStyle w:val="000000100000" w:firstRow="0" w:lastRow="0" w:firstColumn="0" w:lastColumn="0" w:oddVBand="0" w:evenVBand="0" w:oddHBand="1" w:evenHBand="0" w:firstRowFirstColumn="0" w:firstRowLastColumn="0" w:lastRowFirstColumn="0" w:lastRowLastColumn="0"/>
            </w:pPr>
            <w:r>
              <w:t>0.03</w:t>
            </w:r>
          </w:p>
        </w:tc>
      </w:tr>
      <w:tr w:rsidR="00A14CB3" w14:paraId="1DD38BA6" w14:textId="77777777" w:rsidTr="00A14CB3">
        <w:tc>
          <w:tcPr>
            <w:cnfStyle w:val="001000000000" w:firstRow="0" w:lastRow="0" w:firstColumn="1" w:lastColumn="0" w:oddVBand="0" w:evenVBand="0" w:oddHBand="0" w:evenHBand="0" w:firstRowFirstColumn="0" w:firstRowLastColumn="0" w:lastRowFirstColumn="0" w:lastRowLastColumn="0"/>
            <w:tcW w:w="1803" w:type="dxa"/>
          </w:tcPr>
          <w:p w14:paraId="0706B0D4" w14:textId="77777777" w:rsidR="00A14CB3" w:rsidRDefault="00A14CB3" w:rsidP="006A1B47">
            <w:r>
              <w:t>Total cost [Rands]</w:t>
            </w:r>
          </w:p>
        </w:tc>
        <w:tc>
          <w:tcPr>
            <w:tcW w:w="1803" w:type="dxa"/>
          </w:tcPr>
          <w:p w14:paraId="26BA57DC" w14:textId="77777777" w:rsidR="00A14CB3" w:rsidRDefault="00A14CB3" w:rsidP="006A1B47">
            <w:pPr>
              <w:cnfStyle w:val="000000000000" w:firstRow="0" w:lastRow="0" w:firstColumn="0" w:lastColumn="0" w:oddVBand="0" w:evenVBand="0" w:oddHBand="0" w:evenHBand="0" w:firstRowFirstColumn="0" w:firstRowLastColumn="0" w:lastRowFirstColumn="0" w:lastRowLastColumn="0"/>
            </w:pPr>
            <w:r>
              <w:t>694.1</w:t>
            </w:r>
          </w:p>
        </w:tc>
        <w:tc>
          <w:tcPr>
            <w:tcW w:w="1803" w:type="dxa"/>
          </w:tcPr>
          <w:p w14:paraId="55C95828" w14:textId="77777777" w:rsidR="00A14CB3" w:rsidRDefault="00A14CB3" w:rsidP="006A1B47">
            <w:pPr>
              <w:cnfStyle w:val="000000000000" w:firstRow="0" w:lastRow="0" w:firstColumn="0" w:lastColumn="0" w:oddVBand="0" w:evenVBand="0" w:oddHBand="0" w:evenHBand="0" w:firstRowFirstColumn="0" w:firstRowLastColumn="0" w:lastRowFirstColumn="0" w:lastRowLastColumn="0"/>
            </w:pPr>
            <w:r>
              <w:t>978.656</w:t>
            </w:r>
          </w:p>
        </w:tc>
        <w:tc>
          <w:tcPr>
            <w:tcW w:w="1803" w:type="dxa"/>
          </w:tcPr>
          <w:p w14:paraId="2847CA14" w14:textId="77777777" w:rsidR="00A14CB3" w:rsidRDefault="00A14CB3" w:rsidP="006A1B47">
            <w:pPr>
              <w:cnfStyle w:val="000000000000" w:firstRow="0" w:lastRow="0" w:firstColumn="0" w:lastColumn="0" w:oddVBand="0" w:evenVBand="0" w:oddHBand="0" w:evenHBand="0" w:firstRowFirstColumn="0" w:firstRowLastColumn="0" w:lastRowFirstColumn="0" w:lastRowLastColumn="0"/>
            </w:pPr>
            <w:r>
              <w:t>178.241</w:t>
            </w:r>
          </w:p>
        </w:tc>
        <w:tc>
          <w:tcPr>
            <w:tcW w:w="1804" w:type="dxa"/>
          </w:tcPr>
          <w:p w14:paraId="6520290C" w14:textId="77777777" w:rsidR="00A14CB3" w:rsidRDefault="00A14CB3" w:rsidP="006A1B47">
            <w:pPr>
              <w:cnfStyle w:val="000000000000" w:firstRow="0" w:lastRow="0" w:firstColumn="0" w:lastColumn="0" w:oddVBand="0" w:evenVBand="0" w:oddHBand="0" w:evenHBand="0" w:firstRowFirstColumn="0" w:firstRowLastColumn="0" w:lastRowFirstColumn="0" w:lastRowLastColumn="0"/>
            </w:pPr>
            <w:r>
              <w:t>975.765</w:t>
            </w:r>
          </w:p>
        </w:tc>
      </w:tr>
    </w:tbl>
    <w:p w14:paraId="13D955C8" w14:textId="2A3FF8D5" w:rsidR="00A14CB3" w:rsidRDefault="00A14CB3" w:rsidP="00493F6C"/>
    <w:p w14:paraId="632805CB" w14:textId="70E44742" w:rsidR="00A14CB3" w:rsidRDefault="00A14CB3" w:rsidP="00493F6C">
      <w:pPr>
        <w:rPr>
          <w:b/>
        </w:rPr>
      </w:pPr>
      <w:r>
        <w:t xml:space="preserve">The total mass of all the components is </w:t>
      </w:r>
      <w:r w:rsidRPr="00A14CB3">
        <w:rPr>
          <w:b/>
        </w:rPr>
        <w:t>1.447kg</w:t>
      </w:r>
    </w:p>
    <w:p w14:paraId="008EAD4F" w14:textId="1202330D" w:rsidR="00A14CB3" w:rsidRPr="00577434" w:rsidRDefault="00A14CB3" w:rsidP="00493F6C">
      <w:pPr>
        <w:rPr>
          <w:b/>
        </w:rPr>
      </w:pPr>
      <w:r>
        <w:t xml:space="preserve">The total cost of all the components is </w:t>
      </w:r>
      <w:r w:rsidR="00577434" w:rsidRPr="00577434">
        <w:rPr>
          <w:b/>
        </w:rPr>
        <w:t>R2</w:t>
      </w:r>
      <w:r w:rsidR="00577434">
        <w:rPr>
          <w:b/>
        </w:rPr>
        <w:t> </w:t>
      </w:r>
      <w:r w:rsidR="00577434" w:rsidRPr="00577434">
        <w:rPr>
          <w:b/>
        </w:rPr>
        <w:t>827</w:t>
      </w:r>
    </w:p>
    <w:p w14:paraId="79A74384" w14:textId="796D3477" w:rsidR="00577434" w:rsidRDefault="00577434" w:rsidP="00493F6C"/>
    <w:p w14:paraId="6D82A2A7" w14:textId="09DC4D34" w:rsidR="00577434" w:rsidRDefault="00577434" w:rsidP="00493F6C">
      <w:pPr>
        <w:rPr>
          <w:b/>
        </w:rPr>
      </w:pPr>
      <w:r>
        <w:t xml:space="preserve">When determining the prototype cost, labour has to be included. In detail calculations (Appendix E) labour cost is determined to be </w:t>
      </w:r>
      <w:r w:rsidRPr="00577434">
        <w:rPr>
          <w:b/>
        </w:rPr>
        <w:t>R162</w:t>
      </w:r>
      <w:r>
        <w:rPr>
          <w:b/>
        </w:rPr>
        <w:t>.</w:t>
      </w:r>
    </w:p>
    <w:p w14:paraId="159BAB8C" w14:textId="1010E59D" w:rsidR="00577434" w:rsidRDefault="00577434" w:rsidP="00493F6C"/>
    <w:p w14:paraId="73458402" w14:textId="714AC9E6" w:rsidR="00577434" w:rsidRDefault="00577434" w:rsidP="00493F6C">
      <w:pPr>
        <w:rPr>
          <w:b/>
        </w:rPr>
      </w:pPr>
      <w:r>
        <w:t xml:space="preserve">Therefore, the prototype cost is </w:t>
      </w:r>
      <w:r w:rsidRPr="00577434">
        <w:rPr>
          <w:b/>
        </w:rPr>
        <w:t>R 2</w:t>
      </w:r>
      <w:r w:rsidR="002D17F0">
        <w:rPr>
          <w:b/>
        </w:rPr>
        <w:t> </w:t>
      </w:r>
      <w:r w:rsidRPr="00577434">
        <w:rPr>
          <w:b/>
        </w:rPr>
        <w:t>989.</w:t>
      </w:r>
    </w:p>
    <w:p w14:paraId="5D306647" w14:textId="24D09706" w:rsidR="002D17F0" w:rsidRDefault="002D17F0" w:rsidP="00493F6C"/>
    <w:p w14:paraId="713E83DD" w14:textId="7B873BE9" w:rsidR="002D17F0" w:rsidRDefault="002D17F0" w:rsidP="00493F6C"/>
    <w:p w14:paraId="0E1255A7" w14:textId="622A6386" w:rsidR="002D17F0" w:rsidRDefault="002D17F0" w:rsidP="00493F6C"/>
    <w:p w14:paraId="0F38EB24" w14:textId="75941E67" w:rsidR="002D17F0" w:rsidRDefault="002D17F0" w:rsidP="00493F6C"/>
    <w:p w14:paraId="4E5F4C07" w14:textId="27196FA5" w:rsidR="002D17F0" w:rsidRDefault="002D17F0" w:rsidP="00493F6C"/>
    <w:p w14:paraId="15DCCF7B" w14:textId="6CEC8E72" w:rsidR="002D17F0" w:rsidRDefault="002D17F0" w:rsidP="00493F6C"/>
    <w:p w14:paraId="4A218C39" w14:textId="0C3BC0BB" w:rsidR="002D17F0" w:rsidRDefault="002D17F0" w:rsidP="00493F6C"/>
    <w:p w14:paraId="6B5D7D14" w14:textId="1503DC89" w:rsidR="002D17F0" w:rsidRDefault="002D17F0" w:rsidP="00493F6C"/>
    <w:p w14:paraId="50302F43" w14:textId="3399BD87" w:rsidR="002D17F0" w:rsidRDefault="002D17F0" w:rsidP="00493F6C"/>
    <w:p w14:paraId="2C08B6B1" w14:textId="63596D8C" w:rsidR="002D17F0" w:rsidRDefault="002D17F0" w:rsidP="00493F6C"/>
    <w:p w14:paraId="78CC7EC7" w14:textId="26656612" w:rsidR="002D17F0" w:rsidRDefault="002D17F0" w:rsidP="00493F6C"/>
    <w:p w14:paraId="1B0986C0" w14:textId="47D1F25F" w:rsidR="002D17F0" w:rsidRDefault="002D17F0" w:rsidP="00493F6C"/>
    <w:p w14:paraId="5C4BF436" w14:textId="6FD2CC82" w:rsidR="002D17F0" w:rsidRDefault="002D17F0" w:rsidP="00493F6C"/>
    <w:p w14:paraId="04FC8467" w14:textId="65A2F722" w:rsidR="002D17F0" w:rsidRDefault="002D17F0" w:rsidP="00493F6C"/>
    <w:p w14:paraId="37EFD20E" w14:textId="0F370952" w:rsidR="002D17F0" w:rsidRDefault="002D17F0" w:rsidP="00493F6C"/>
    <w:p w14:paraId="4D6D543F" w14:textId="1AABD7AB" w:rsidR="002D17F0" w:rsidRDefault="002D17F0" w:rsidP="00493F6C"/>
    <w:p w14:paraId="4D7D8CB8" w14:textId="59F8DE19" w:rsidR="002D17F0" w:rsidRDefault="002D17F0" w:rsidP="00493F6C"/>
    <w:p w14:paraId="3B6D5B18" w14:textId="77777777" w:rsidR="002D17F0" w:rsidRDefault="002D17F0" w:rsidP="00493F6C"/>
    <w:p w14:paraId="4044D850" w14:textId="7E75C406" w:rsidR="00493F6C" w:rsidRDefault="00493F6C" w:rsidP="00493F6C">
      <w:pPr>
        <w:pStyle w:val="Heading1"/>
      </w:pPr>
      <w:bookmarkStart w:id="16" w:name="_Toc131674015"/>
      <w:r>
        <w:lastRenderedPageBreak/>
        <w:t>Development plan</w:t>
      </w:r>
      <w:bookmarkEnd w:id="16"/>
    </w:p>
    <w:p w14:paraId="788DC6BA" w14:textId="77777777" w:rsidR="00493F6C" w:rsidRDefault="00493F6C" w:rsidP="00493F6C"/>
    <w:p w14:paraId="07893362" w14:textId="3E7B06BA" w:rsidR="001162BE" w:rsidRPr="00965E1C" w:rsidRDefault="001162BE" w:rsidP="00493F6C">
      <w:pPr>
        <w:rPr>
          <w:u w:val="single"/>
        </w:rPr>
      </w:pPr>
      <w:r w:rsidRPr="001162BE">
        <w:rPr>
          <w:u w:val="single"/>
        </w:rPr>
        <w:t>Development costs</w:t>
      </w:r>
    </w:p>
    <w:p w14:paraId="17F1EB6B" w14:textId="77777777" w:rsidR="00965E1C" w:rsidRDefault="00965E1C" w:rsidP="00965E1C">
      <w:pPr>
        <w:widowControl/>
        <w:autoSpaceDE w:val="0"/>
        <w:autoSpaceDN w:val="0"/>
        <w:adjustRightInd w:val="0"/>
        <w:spacing w:after="0" w:line="240" w:lineRule="auto"/>
        <w:jc w:val="left"/>
        <w:rPr>
          <w:rFonts w:ascii="Tahoma" w:hAnsi="Tahoma" w:cs="Tahoma"/>
          <w:color w:val="000000"/>
          <w:szCs w:val="22"/>
          <w:lang w:val="en-US"/>
        </w:rPr>
      </w:pPr>
      <w:r>
        <w:rPr>
          <w:rFonts w:ascii="Tahoma" w:hAnsi="Tahoma" w:cs="Tahoma"/>
          <w:color w:val="000000"/>
          <w:szCs w:val="22"/>
          <w:lang w:val="en-US"/>
        </w:rPr>
        <w:t>Development costs are commonly referred to as research and development costs. These costs can include a host of expenses, such as marketing analysis, developmental engineering and customer surveying.</w:t>
      </w:r>
    </w:p>
    <w:p w14:paraId="36E12457" w14:textId="77777777" w:rsidR="00965E1C" w:rsidRDefault="00965E1C" w:rsidP="00965E1C">
      <w:pPr>
        <w:widowControl/>
        <w:autoSpaceDE w:val="0"/>
        <w:autoSpaceDN w:val="0"/>
        <w:adjustRightInd w:val="0"/>
        <w:spacing w:after="0" w:line="240" w:lineRule="auto"/>
        <w:jc w:val="left"/>
        <w:rPr>
          <w:rFonts w:ascii="Tahoma" w:hAnsi="Tahoma"/>
          <w:color w:val="000000"/>
          <w:szCs w:val="22"/>
          <w:lang w:val="en-US"/>
        </w:rPr>
      </w:pPr>
    </w:p>
    <w:p w14:paraId="763BE77B" w14:textId="77777777" w:rsidR="00965E1C" w:rsidRDefault="00965E1C" w:rsidP="00965E1C">
      <w:pPr>
        <w:widowControl/>
        <w:autoSpaceDE w:val="0"/>
        <w:autoSpaceDN w:val="0"/>
        <w:adjustRightInd w:val="0"/>
        <w:spacing w:after="0" w:line="240" w:lineRule="auto"/>
        <w:jc w:val="left"/>
        <w:rPr>
          <w:rFonts w:ascii="Tahoma" w:hAnsi="Tahoma"/>
          <w:color w:val="000000"/>
          <w:szCs w:val="22"/>
          <w:lang w:val="en-US"/>
        </w:rPr>
      </w:pPr>
    </w:p>
    <w:p w14:paraId="732C5DA1" w14:textId="77777777" w:rsidR="00965E1C" w:rsidRDefault="00965E1C" w:rsidP="00965E1C">
      <w:pPr>
        <w:widowControl/>
        <w:autoSpaceDE w:val="0"/>
        <w:autoSpaceDN w:val="0"/>
        <w:adjustRightInd w:val="0"/>
        <w:spacing w:after="0" w:line="240" w:lineRule="auto"/>
        <w:jc w:val="left"/>
        <w:rPr>
          <w:rFonts w:ascii="Tahoma" w:hAnsi="Tahoma"/>
          <w:color w:val="000000"/>
          <w:szCs w:val="22"/>
          <w:lang w:val="en-US"/>
        </w:rPr>
      </w:pPr>
      <w:r>
        <w:rPr>
          <w:rFonts w:ascii="Tahoma" w:hAnsi="Tahoma"/>
          <w:color w:val="000000"/>
          <w:szCs w:val="22"/>
          <w:lang w:val="en-US"/>
        </w:rPr>
        <w:t>Activities that are typically considered as research and development include:</w:t>
      </w:r>
    </w:p>
    <w:p w14:paraId="0810E4C0" w14:textId="77777777" w:rsidR="00965E1C" w:rsidRDefault="00965E1C" w:rsidP="00965E1C">
      <w:pPr>
        <w:widowControl/>
        <w:autoSpaceDE w:val="0"/>
        <w:autoSpaceDN w:val="0"/>
        <w:adjustRightInd w:val="0"/>
        <w:spacing w:after="0" w:line="240" w:lineRule="auto"/>
        <w:jc w:val="left"/>
        <w:rPr>
          <w:rFonts w:ascii="Tahoma" w:hAnsi="Tahoma"/>
          <w:color w:val="000000"/>
          <w:szCs w:val="22"/>
          <w:lang w:val="en-US"/>
        </w:rPr>
      </w:pPr>
    </w:p>
    <w:p w14:paraId="0B244596" w14:textId="77777777" w:rsidR="00965E1C" w:rsidRDefault="00965E1C" w:rsidP="00965E1C">
      <w:pPr>
        <w:widowControl/>
        <w:autoSpaceDE w:val="0"/>
        <w:autoSpaceDN w:val="0"/>
        <w:adjustRightInd w:val="0"/>
        <w:spacing w:after="0" w:line="240" w:lineRule="auto"/>
        <w:jc w:val="left"/>
        <w:rPr>
          <w:rFonts w:ascii="Tahoma" w:hAnsi="Tahoma"/>
          <w:color w:val="000000"/>
          <w:szCs w:val="22"/>
          <w:lang w:val="en-US"/>
        </w:rPr>
      </w:pPr>
      <w:r>
        <w:rPr>
          <w:rFonts w:ascii="Tahoma" w:hAnsi="Tahoma"/>
          <w:color w:val="000000"/>
          <w:szCs w:val="22"/>
          <w:lang w:val="en-US"/>
        </w:rPr>
        <w:t>Research to bring about new knowledge</w:t>
      </w:r>
    </w:p>
    <w:p w14:paraId="098E48F0" w14:textId="77777777" w:rsidR="00965E1C" w:rsidRDefault="00965E1C" w:rsidP="00965E1C">
      <w:pPr>
        <w:widowControl/>
        <w:autoSpaceDE w:val="0"/>
        <w:autoSpaceDN w:val="0"/>
        <w:adjustRightInd w:val="0"/>
        <w:spacing w:after="0" w:line="240" w:lineRule="auto"/>
        <w:jc w:val="left"/>
        <w:rPr>
          <w:rFonts w:ascii="Tahoma" w:hAnsi="Tahoma"/>
          <w:color w:val="000000"/>
          <w:szCs w:val="22"/>
          <w:lang w:val="en-US"/>
        </w:rPr>
      </w:pPr>
      <w:r>
        <w:rPr>
          <w:rFonts w:ascii="Tahoma" w:hAnsi="Tahoma"/>
          <w:color w:val="000000"/>
          <w:szCs w:val="22"/>
          <w:lang w:val="en-US"/>
        </w:rPr>
        <w:t>Creation of product and process designs</w:t>
      </w:r>
    </w:p>
    <w:p w14:paraId="3290D091" w14:textId="77777777" w:rsidR="00965E1C" w:rsidRDefault="00965E1C" w:rsidP="00965E1C">
      <w:pPr>
        <w:widowControl/>
        <w:autoSpaceDE w:val="0"/>
        <w:autoSpaceDN w:val="0"/>
        <w:adjustRightInd w:val="0"/>
        <w:spacing w:after="0" w:line="240" w:lineRule="auto"/>
        <w:jc w:val="left"/>
        <w:rPr>
          <w:rFonts w:ascii="Tahoma" w:hAnsi="Tahoma"/>
          <w:color w:val="000000"/>
          <w:szCs w:val="22"/>
          <w:lang w:val="en-US"/>
        </w:rPr>
      </w:pPr>
      <w:r>
        <w:rPr>
          <w:rFonts w:ascii="Tahoma" w:hAnsi="Tahoma"/>
          <w:color w:val="000000"/>
          <w:szCs w:val="22"/>
          <w:lang w:val="en-US"/>
        </w:rPr>
        <w:t>Testing processes and products</w:t>
      </w:r>
    </w:p>
    <w:p w14:paraId="789E190C" w14:textId="77777777" w:rsidR="00965E1C" w:rsidRDefault="00965E1C" w:rsidP="00965E1C">
      <w:pPr>
        <w:widowControl/>
        <w:autoSpaceDE w:val="0"/>
        <w:autoSpaceDN w:val="0"/>
        <w:adjustRightInd w:val="0"/>
        <w:spacing w:after="0" w:line="240" w:lineRule="auto"/>
        <w:jc w:val="left"/>
        <w:rPr>
          <w:rFonts w:ascii="Tahoma" w:hAnsi="Tahoma"/>
          <w:color w:val="000000"/>
          <w:szCs w:val="22"/>
          <w:lang w:val="en-US"/>
        </w:rPr>
      </w:pPr>
      <w:r>
        <w:rPr>
          <w:rFonts w:ascii="Tahoma" w:hAnsi="Tahoma"/>
          <w:color w:val="000000"/>
          <w:szCs w:val="22"/>
          <w:lang w:val="en-US"/>
        </w:rPr>
        <w:t>Modifying processes and products</w:t>
      </w:r>
    </w:p>
    <w:p w14:paraId="6433E169" w14:textId="77777777" w:rsidR="00965E1C" w:rsidRDefault="00965E1C" w:rsidP="00965E1C">
      <w:pPr>
        <w:widowControl/>
        <w:autoSpaceDE w:val="0"/>
        <w:autoSpaceDN w:val="0"/>
        <w:adjustRightInd w:val="0"/>
        <w:spacing w:after="0" w:line="240" w:lineRule="auto"/>
        <w:jc w:val="left"/>
        <w:rPr>
          <w:rFonts w:ascii="Tahoma" w:hAnsi="Tahoma"/>
          <w:color w:val="000000"/>
          <w:szCs w:val="22"/>
          <w:lang w:val="en-US"/>
        </w:rPr>
      </w:pPr>
      <w:r>
        <w:rPr>
          <w:rFonts w:ascii="Tahoma" w:hAnsi="Tahoma"/>
          <w:color w:val="000000"/>
          <w:szCs w:val="22"/>
          <w:lang w:val="en-US"/>
        </w:rPr>
        <w:t>Designing prototypes</w:t>
      </w:r>
    </w:p>
    <w:p w14:paraId="355B6352" w14:textId="77777777" w:rsidR="00965E1C" w:rsidRDefault="00965E1C" w:rsidP="00965E1C">
      <w:pPr>
        <w:widowControl/>
        <w:autoSpaceDE w:val="0"/>
        <w:autoSpaceDN w:val="0"/>
        <w:adjustRightInd w:val="0"/>
        <w:spacing w:after="0" w:line="240" w:lineRule="auto"/>
        <w:jc w:val="left"/>
        <w:rPr>
          <w:rFonts w:ascii="Tahoma" w:hAnsi="Tahoma"/>
          <w:color w:val="000000"/>
          <w:szCs w:val="22"/>
          <w:lang w:val="en-US"/>
        </w:rPr>
      </w:pPr>
      <w:r>
        <w:rPr>
          <w:rFonts w:ascii="Tahoma" w:hAnsi="Tahoma"/>
          <w:color w:val="000000"/>
          <w:szCs w:val="22"/>
          <w:lang w:val="en-US"/>
        </w:rPr>
        <w:t>Testing prototypes</w:t>
      </w:r>
    </w:p>
    <w:p w14:paraId="0DFE0307" w14:textId="10BDD8E0" w:rsidR="00965E1C" w:rsidRDefault="00965E1C" w:rsidP="00965E1C">
      <w:pPr>
        <w:widowControl/>
        <w:autoSpaceDE w:val="0"/>
        <w:autoSpaceDN w:val="0"/>
        <w:adjustRightInd w:val="0"/>
        <w:spacing w:after="0" w:line="240" w:lineRule="auto"/>
        <w:jc w:val="left"/>
        <w:rPr>
          <w:rFonts w:ascii="Tahoma" w:hAnsi="Tahoma"/>
          <w:color w:val="000000"/>
          <w:szCs w:val="22"/>
          <w:lang w:val="en-US"/>
        </w:rPr>
      </w:pPr>
      <w:r>
        <w:rPr>
          <w:rFonts w:ascii="Tahoma" w:hAnsi="Tahoma"/>
          <w:color w:val="000000"/>
          <w:szCs w:val="22"/>
          <w:lang w:val="en-US"/>
        </w:rPr>
        <w:t>Designing new tools</w:t>
      </w:r>
    </w:p>
    <w:p w14:paraId="5E35D1E7" w14:textId="51C28487" w:rsidR="00965E1C" w:rsidRDefault="00965E1C" w:rsidP="00965E1C">
      <w:pPr>
        <w:widowControl/>
        <w:autoSpaceDE w:val="0"/>
        <w:autoSpaceDN w:val="0"/>
        <w:adjustRightInd w:val="0"/>
        <w:spacing w:after="0" w:line="240" w:lineRule="auto"/>
        <w:jc w:val="left"/>
        <w:rPr>
          <w:rFonts w:ascii="Tahoma" w:hAnsi="Tahoma"/>
          <w:color w:val="000000"/>
          <w:szCs w:val="22"/>
          <w:lang w:val="en-US"/>
        </w:rPr>
      </w:pPr>
    </w:p>
    <w:p w14:paraId="2E630151" w14:textId="42E2C3F7" w:rsidR="00965E1C" w:rsidRDefault="00965E1C" w:rsidP="00965E1C">
      <w:pPr>
        <w:widowControl/>
        <w:autoSpaceDE w:val="0"/>
        <w:autoSpaceDN w:val="0"/>
        <w:adjustRightInd w:val="0"/>
        <w:spacing w:after="0" w:line="240" w:lineRule="auto"/>
        <w:jc w:val="left"/>
        <w:rPr>
          <w:rFonts w:ascii="Tahoma" w:hAnsi="Tahoma"/>
          <w:color w:val="000000"/>
          <w:szCs w:val="22"/>
          <w:lang w:val="en-US"/>
        </w:rPr>
      </w:pPr>
      <w:r>
        <w:rPr>
          <w:rFonts w:ascii="Tahoma" w:hAnsi="Tahoma"/>
          <w:color w:val="000000"/>
          <w:szCs w:val="22"/>
          <w:lang w:val="en-US"/>
        </w:rPr>
        <w:t>In the costing calculations (</w:t>
      </w:r>
      <w:r w:rsidRPr="00152E88">
        <w:rPr>
          <w:rFonts w:ascii="Tahoma" w:hAnsi="Tahoma"/>
          <w:b/>
          <w:color w:val="000000"/>
          <w:szCs w:val="22"/>
          <w:lang w:val="en-US"/>
        </w:rPr>
        <w:t>Appendix H</w:t>
      </w:r>
      <w:r>
        <w:rPr>
          <w:rFonts w:ascii="Tahoma" w:hAnsi="Tahoma"/>
          <w:color w:val="000000"/>
          <w:szCs w:val="22"/>
          <w:lang w:val="en-US"/>
        </w:rPr>
        <w:t>), the following was determined:</w:t>
      </w:r>
    </w:p>
    <w:p w14:paraId="1084BF70" w14:textId="0DC582FE" w:rsidR="00965E1C" w:rsidRDefault="00965E1C" w:rsidP="008D42E3">
      <w:pPr>
        <w:pStyle w:val="ListParagraph"/>
        <w:widowControl/>
        <w:numPr>
          <w:ilvl w:val="0"/>
          <w:numId w:val="21"/>
        </w:numPr>
        <w:autoSpaceDE w:val="0"/>
        <w:autoSpaceDN w:val="0"/>
        <w:adjustRightInd w:val="0"/>
        <w:spacing w:after="0" w:line="240" w:lineRule="auto"/>
        <w:jc w:val="left"/>
        <w:rPr>
          <w:rFonts w:ascii="Tahoma" w:hAnsi="Tahoma"/>
          <w:color w:val="000000"/>
          <w:szCs w:val="22"/>
          <w:lang w:val="en-US"/>
        </w:rPr>
      </w:pPr>
      <w:r>
        <w:rPr>
          <w:rFonts w:ascii="Tahoma" w:hAnsi="Tahoma"/>
          <w:color w:val="000000"/>
          <w:szCs w:val="22"/>
          <w:lang w:val="en-US"/>
        </w:rPr>
        <w:t>2 Engineers will work on research and development</w:t>
      </w:r>
    </w:p>
    <w:p w14:paraId="6D3F144D" w14:textId="57F7E937" w:rsidR="00965E1C" w:rsidRDefault="00965E1C" w:rsidP="008D42E3">
      <w:pPr>
        <w:pStyle w:val="ListParagraph"/>
        <w:widowControl/>
        <w:numPr>
          <w:ilvl w:val="0"/>
          <w:numId w:val="21"/>
        </w:numPr>
        <w:autoSpaceDE w:val="0"/>
        <w:autoSpaceDN w:val="0"/>
        <w:adjustRightInd w:val="0"/>
        <w:spacing w:after="0" w:line="240" w:lineRule="auto"/>
        <w:jc w:val="left"/>
        <w:rPr>
          <w:rFonts w:ascii="Tahoma" w:hAnsi="Tahoma"/>
          <w:color w:val="000000"/>
          <w:szCs w:val="22"/>
          <w:lang w:val="en-US"/>
        </w:rPr>
      </w:pPr>
      <w:r>
        <w:rPr>
          <w:rFonts w:ascii="Tahoma" w:hAnsi="Tahoma"/>
          <w:color w:val="000000"/>
          <w:szCs w:val="22"/>
          <w:lang w:val="en-US"/>
        </w:rPr>
        <w:t>They will cost 400/</w:t>
      </w:r>
      <w:proofErr w:type="spellStart"/>
      <w:r>
        <w:rPr>
          <w:rFonts w:ascii="Tahoma" w:hAnsi="Tahoma"/>
          <w:color w:val="000000"/>
          <w:szCs w:val="22"/>
          <w:lang w:val="en-US"/>
        </w:rPr>
        <w:t>hr</w:t>
      </w:r>
      <w:proofErr w:type="spellEnd"/>
    </w:p>
    <w:p w14:paraId="5CBAD7B8" w14:textId="19CF34FA" w:rsidR="00965E1C" w:rsidRDefault="00965E1C" w:rsidP="008D42E3">
      <w:pPr>
        <w:pStyle w:val="ListParagraph"/>
        <w:widowControl/>
        <w:numPr>
          <w:ilvl w:val="0"/>
          <w:numId w:val="21"/>
        </w:numPr>
        <w:autoSpaceDE w:val="0"/>
        <w:autoSpaceDN w:val="0"/>
        <w:adjustRightInd w:val="0"/>
        <w:spacing w:after="0" w:line="240" w:lineRule="auto"/>
        <w:jc w:val="left"/>
        <w:rPr>
          <w:rFonts w:ascii="Tahoma" w:hAnsi="Tahoma"/>
          <w:color w:val="000000"/>
          <w:szCs w:val="22"/>
          <w:lang w:val="en-US"/>
        </w:rPr>
      </w:pPr>
      <w:r>
        <w:rPr>
          <w:rFonts w:ascii="Tahoma" w:hAnsi="Tahoma"/>
          <w:color w:val="000000"/>
          <w:szCs w:val="22"/>
          <w:lang w:val="en-US"/>
        </w:rPr>
        <w:t>They will work for 2 months</w:t>
      </w:r>
    </w:p>
    <w:p w14:paraId="3D302560" w14:textId="7696640A" w:rsidR="00965E1C" w:rsidRDefault="00152E88" w:rsidP="008D42E3">
      <w:pPr>
        <w:pStyle w:val="ListParagraph"/>
        <w:widowControl/>
        <w:numPr>
          <w:ilvl w:val="0"/>
          <w:numId w:val="21"/>
        </w:numPr>
        <w:autoSpaceDE w:val="0"/>
        <w:autoSpaceDN w:val="0"/>
        <w:adjustRightInd w:val="0"/>
        <w:spacing w:after="0" w:line="240" w:lineRule="auto"/>
        <w:jc w:val="left"/>
        <w:rPr>
          <w:rFonts w:ascii="Tahoma" w:hAnsi="Tahoma"/>
          <w:color w:val="000000"/>
          <w:szCs w:val="22"/>
          <w:lang w:val="en-US"/>
        </w:rPr>
      </w:pPr>
      <w:r>
        <w:rPr>
          <w:rFonts w:ascii="Tahoma" w:hAnsi="Tahoma"/>
          <w:color w:val="000000"/>
          <w:szCs w:val="22"/>
          <w:lang w:val="en-US"/>
        </w:rPr>
        <w:t>Four demonstrations need to be made @prototype cost</w:t>
      </w:r>
    </w:p>
    <w:p w14:paraId="0288D0B1" w14:textId="158B5699" w:rsidR="00152E88" w:rsidRDefault="00152E88" w:rsidP="00152E88">
      <w:pPr>
        <w:widowControl/>
        <w:autoSpaceDE w:val="0"/>
        <w:autoSpaceDN w:val="0"/>
        <w:adjustRightInd w:val="0"/>
        <w:spacing w:after="0" w:line="240" w:lineRule="auto"/>
        <w:jc w:val="left"/>
        <w:rPr>
          <w:rFonts w:ascii="Tahoma" w:hAnsi="Tahoma"/>
          <w:color w:val="000000"/>
          <w:szCs w:val="22"/>
          <w:lang w:val="en-US"/>
        </w:rPr>
      </w:pPr>
    </w:p>
    <w:p w14:paraId="1D85E009" w14:textId="2CE9051D" w:rsidR="00152E88" w:rsidRPr="00152E88" w:rsidRDefault="00152E88" w:rsidP="00152E88">
      <w:pPr>
        <w:widowControl/>
        <w:autoSpaceDE w:val="0"/>
        <w:autoSpaceDN w:val="0"/>
        <w:adjustRightInd w:val="0"/>
        <w:spacing w:after="0" w:line="240" w:lineRule="auto"/>
        <w:jc w:val="left"/>
        <w:rPr>
          <w:rFonts w:ascii="Tahoma" w:hAnsi="Tahoma"/>
          <w:color w:val="000000"/>
          <w:szCs w:val="22"/>
          <w:lang w:val="en-US"/>
        </w:rPr>
      </w:pPr>
      <w:r>
        <w:rPr>
          <w:rFonts w:ascii="Tahoma" w:hAnsi="Tahoma"/>
          <w:color w:val="000000"/>
          <w:szCs w:val="22"/>
          <w:lang w:val="en-US"/>
        </w:rPr>
        <w:t xml:space="preserve">The development cost came up to </w:t>
      </w:r>
      <w:r w:rsidRPr="00152E88">
        <w:rPr>
          <w:rFonts w:ascii="Tahoma" w:hAnsi="Tahoma"/>
          <w:b/>
          <w:color w:val="000000"/>
          <w:szCs w:val="22"/>
          <w:lang w:val="en-US"/>
        </w:rPr>
        <w:t>R140 000.</w:t>
      </w:r>
    </w:p>
    <w:p w14:paraId="50DD8C94" w14:textId="320BAC77" w:rsidR="00965E1C" w:rsidRDefault="00965E1C" w:rsidP="00493F6C"/>
    <w:p w14:paraId="04E41977" w14:textId="77777777" w:rsidR="00965E1C" w:rsidRDefault="00965E1C" w:rsidP="00493F6C"/>
    <w:p w14:paraId="3291F97C" w14:textId="2B37C013" w:rsidR="001162BE" w:rsidRPr="001162BE" w:rsidRDefault="001162BE" w:rsidP="00493F6C">
      <w:pPr>
        <w:rPr>
          <w:u w:val="single"/>
        </w:rPr>
      </w:pPr>
      <w:r w:rsidRPr="001162BE">
        <w:rPr>
          <w:u w:val="single"/>
        </w:rPr>
        <w:t>Ramp-up costs</w:t>
      </w:r>
    </w:p>
    <w:p w14:paraId="14D06DB9" w14:textId="3D8517E7" w:rsidR="001162BE" w:rsidRDefault="001162BE" w:rsidP="00493F6C"/>
    <w:p w14:paraId="3815F424" w14:textId="77777777" w:rsidR="00297AD2" w:rsidRDefault="00297AD2" w:rsidP="00297AD2">
      <w:pPr>
        <w:keepNext/>
      </w:pPr>
      <w:r>
        <w:rPr>
          <w:noProof/>
        </w:rPr>
        <w:drawing>
          <wp:inline distT="0" distB="0" distL="0" distR="0" wp14:anchorId="292D4477" wp14:editId="7B5CEB30">
            <wp:extent cx="4442215" cy="3057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52235" cy="3064422"/>
                    </a:xfrm>
                    <a:prstGeom prst="rect">
                      <a:avLst/>
                    </a:prstGeom>
                  </pic:spPr>
                </pic:pic>
              </a:graphicData>
            </a:graphic>
          </wp:inline>
        </w:drawing>
      </w:r>
    </w:p>
    <w:p w14:paraId="59889CD9" w14:textId="56456D36" w:rsidR="00297AD2" w:rsidRPr="00297AD2" w:rsidRDefault="00297AD2" w:rsidP="00297AD2">
      <w:pPr>
        <w:pStyle w:val="Caption"/>
        <w:jc w:val="both"/>
      </w:pPr>
      <w:r>
        <w:t xml:space="preserve">Figure </w:t>
      </w:r>
      <w:r>
        <w:fldChar w:fldCharType="begin"/>
      </w:r>
      <w:r>
        <w:instrText xml:space="preserve"> SEQ Figure \* ARABIC </w:instrText>
      </w:r>
      <w:r>
        <w:fldChar w:fldCharType="separate"/>
      </w:r>
      <w:r w:rsidR="00BA73AE">
        <w:rPr>
          <w:noProof/>
        </w:rPr>
        <w:t>48</w:t>
      </w:r>
      <w:r>
        <w:fldChar w:fldCharType="end"/>
      </w:r>
      <w:r>
        <w:t xml:space="preserve">: Tooling cost </w:t>
      </w:r>
    </w:p>
    <w:p w14:paraId="24AA42E4" w14:textId="32D4E664" w:rsidR="00297AD2" w:rsidRDefault="00297AD2" w:rsidP="00493F6C"/>
    <w:p w14:paraId="2C9761B2" w14:textId="46F4440F" w:rsidR="00297AD2" w:rsidRDefault="00297AD2" w:rsidP="00493F6C">
      <w:r>
        <w:t>The above figure shows the formulae that will be used to determine the costs.</w:t>
      </w:r>
      <w:r w:rsidR="00CD3AAD">
        <w:t xml:space="preserve"> </w:t>
      </w:r>
    </w:p>
    <w:p w14:paraId="291590C8" w14:textId="3B600666" w:rsidR="00297AD2" w:rsidRDefault="00297AD2" w:rsidP="00493F6C"/>
    <w:p w14:paraId="6DE2444E" w14:textId="0D9DF8F9" w:rsidR="00297AD2" w:rsidRDefault="00297AD2" w:rsidP="00493F6C">
      <w:r>
        <w:t xml:space="preserve">The </w:t>
      </w:r>
      <w:r w:rsidR="00CD3AAD">
        <w:t>tooling cost needed to be determined for the following:</w:t>
      </w:r>
    </w:p>
    <w:p w14:paraId="00651EEF" w14:textId="58CD4DE6" w:rsidR="00CD3AAD" w:rsidRDefault="006A1B47" w:rsidP="008D42E3">
      <w:pPr>
        <w:pStyle w:val="ListParagraph"/>
        <w:numPr>
          <w:ilvl w:val="0"/>
          <w:numId w:val="22"/>
        </w:numPr>
      </w:pPr>
      <w:r>
        <w:t>Single cavity simple injection mould</w:t>
      </w:r>
    </w:p>
    <w:p w14:paraId="57324D04" w14:textId="7914BAB6" w:rsidR="006A1B47" w:rsidRDefault="006A1B47" w:rsidP="008D42E3">
      <w:pPr>
        <w:pStyle w:val="ListParagraph"/>
        <w:numPr>
          <w:ilvl w:val="0"/>
          <w:numId w:val="22"/>
        </w:numPr>
      </w:pPr>
      <w:r>
        <w:t>Steel stamping tool</w:t>
      </w:r>
    </w:p>
    <w:p w14:paraId="2B4BDE9D" w14:textId="6D865448" w:rsidR="006A1B47" w:rsidRDefault="006A1B47" w:rsidP="006A1B47"/>
    <w:p w14:paraId="555C3602" w14:textId="12F6B908" w:rsidR="006A1B47" w:rsidRDefault="006A1B47" w:rsidP="006A1B47">
      <w:r>
        <w:t>Thus, the following was determined in the costing calculations (Appendix H):</w:t>
      </w:r>
    </w:p>
    <w:p w14:paraId="2688570F" w14:textId="0BB3D235" w:rsidR="006A1B47" w:rsidRDefault="006A1B47" w:rsidP="008D42E3">
      <w:pPr>
        <w:pStyle w:val="ListParagraph"/>
        <w:numPr>
          <w:ilvl w:val="0"/>
          <w:numId w:val="23"/>
        </w:numPr>
      </w:pPr>
      <w:r>
        <w:t xml:space="preserve">The total tooling cost came to </w:t>
      </w:r>
      <w:r w:rsidRPr="006A1B47">
        <w:rPr>
          <w:b/>
        </w:rPr>
        <w:t>R424</w:t>
      </w:r>
      <w:r>
        <w:rPr>
          <w:b/>
        </w:rPr>
        <w:t> </w:t>
      </w:r>
      <w:r w:rsidRPr="006A1B47">
        <w:rPr>
          <w:b/>
        </w:rPr>
        <w:t>000</w:t>
      </w:r>
      <w:r>
        <w:t>.</w:t>
      </w:r>
    </w:p>
    <w:p w14:paraId="0C9404C3" w14:textId="4763B338" w:rsidR="006A1B47" w:rsidRDefault="006A1B47" w:rsidP="008D42E3">
      <w:pPr>
        <w:pStyle w:val="ListParagraph"/>
        <w:numPr>
          <w:ilvl w:val="0"/>
          <w:numId w:val="23"/>
        </w:numPr>
      </w:pPr>
      <w:r>
        <w:t>Three alpha prototypes will be made @R2 989</w:t>
      </w:r>
    </w:p>
    <w:p w14:paraId="12384FA2" w14:textId="16E6F083" w:rsidR="006A1B47" w:rsidRDefault="006A1B47" w:rsidP="008D42E3">
      <w:pPr>
        <w:pStyle w:val="ListParagraph"/>
        <w:numPr>
          <w:ilvl w:val="0"/>
          <w:numId w:val="23"/>
        </w:numPr>
      </w:pPr>
      <w:r>
        <w:t>Six beta prototypes will be made @R2 242</w:t>
      </w:r>
    </w:p>
    <w:p w14:paraId="74AC3DB4" w14:textId="34A58F8E" w:rsidR="006A1B47" w:rsidRDefault="006A1B47" w:rsidP="006A1B47"/>
    <w:p w14:paraId="4E811CBE" w14:textId="25FD1906" w:rsidR="006A1B47" w:rsidRDefault="006A1B47" w:rsidP="006A1B47">
      <w:r>
        <w:t xml:space="preserve">The total ramp-up cost came up to </w:t>
      </w:r>
      <w:r w:rsidRPr="006A1B47">
        <w:rPr>
          <w:b/>
        </w:rPr>
        <w:t>R446</w:t>
      </w:r>
      <w:r>
        <w:rPr>
          <w:b/>
        </w:rPr>
        <w:t> </w:t>
      </w:r>
      <w:r w:rsidRPr="006A1B47">
        <w:rPr>
          <w:b/>
        </w:rPr>
        <w:t>400</w:t>
      </w:r>
    </w:p>
    <w:p w14:paraId="7A3EFC24" w14:textId="5D5BE870" w:rsidR="006A1B47" w:rsidRDefault="006A1B47" w:rsidP="00493F6C"/>
    <w:p w14:paraId="24EAA3F9" w14:textId="77777777" w:rsidR="006A1B47" w:rsidRDefault="006A1B47" w:rsidP="00493F6C"/>
    <w:p w14:paraId="2258FE89" w14:textId="097CD7C1" w:rsidR="001162BE" w:rsidRPr="001162BE" w:rsidRDefault="001162BE" w:rsidP="00493F6C">
      <w:pPr>
        <w:rPr>
          <w:u w:val="single"/>
        </w:rPr>
      </w:pPr>
      <w:r w:rsidRPr="001162BE">
        <w:rPr>
          <w:u w:val="single"/>
        </w:rPr>
        <w:t>Volume production cost per product</w:t>
      </w:r>
    </w:p>
    <w:p w14:paraId="156DAAA2" w14:textId="148119A8" w:rsidR="001162BE" w:rsidRDefault="001162BE" w:rsidP="00493F6C"/>
    <w:p w14:paraId="54C76F1C" w14:textId="076E13E8" w:rsidR="006A1B47" w:rsidRDefault="006A1B47" w:rsidP="00493F6C">
      <w:r>
        <w:t xml:space="preserve">The volume production costs are determined using the formulae in Figure </w:t>
      </w:r>
      <w:r>
        <w:fldChar w:fldCharType="begin"/>
      </w:r>
      <w:r>
        <w:instrText xml:space="preserve"> SEQ Figure \* ARABIC </w:instrText>
      </w:r>
      <w:r>
        <w:fldChar w:fldCharType="separate"/>
      </w:r>
      <w:r w:rsidR="00BA73AE">
        <w:rPr>
          <w:noProof/>
        </w:rPr>
        <w:t>49</w:t>
      </w:r>
      <w:r>
        <w:fldChar w:fldCharType="end"/>
      </w:r>
      <w:r>
        <w:t>.</w:t>
      </w:r>
    </w:p>
    <w:p w14:paraId="08AAD71C" w14:textId="1D0B0F90" w:rsidR="006A1B47" w:rsidRDefault="006A1B47" w:rsidP="00493F6C"/>
    <w:p w14:paraId="4C60B83E" w14:textId="57BD0D50" w:rsidR="006A1B47" w:rsidRDefault="006A1B47" w:rsidP="00493F6C">
      <w:r>
        <w:t>The results of the calculations are</w:t>
      </w:r>
      <w:r w:rsidR="00584D82">
        <w:t xml:space="preserve"> (detail calculations in Appendix H)</w:t>
      </w:r>
      <w:r>
        <w:t>:</w:t>
      </w:r>
    </w:p>
    <w:p w14:paraId="4601F8FC" w14:textId="047718F4" w:rsidR="006A1B47" w:rsidRDefault="00584D82" w:rsidP="008D42E3">
      <w:pPr>
        <w:pStyle w:val="ListParagraph"/>
        <w:numPr>
          <w:ilvl w:val="0"/>
          <w:numId w:val="24"/>
        </w:numPr>
      </w:pPr>
      <w:r>
        <w:t>Total cost of injection moulded ABS plastic is R19.38</w:t>
      </w:r>
    </w:p>
    <w:p w14:paraId="0A680D34" w14:textId="28614819" w:rsidR="00584D82" w:rsidRDefault="00584D82" w:rsidP="008D42E3">
      <w:pPr>
        <w:pStyle w:val="ListParagraph"/>
        <w:numPr>
          <w:ilvl w:val="0"/>
          <w:numId w:val="24"/>
        </w:numPr>
      </w:pPr>
      <w:r>
        <w:t>Total cost of CNC machined components is R2.09</w:t>
      </w:r>
    </w:p>
    <w:p w14:paraId="4B8F4FA0" w14:textId="7D838B1D" w:rsidR="00584D82" w:rsidRDefault="00584D82" w:rsidP="008D42E3">
      <w:pPr>
        <w:pStyle w:val="ListParagraph"/>
        <w:numPr>
          <w:ilvl w:val="0"/>
          <w:numId w:val="24"/>
        </w:numPr>
      </w:pPr>
      <w:r>
        <w:t>Total cost of steel stamped sheet metal components is R14.96</w:t>
      </w:r>
    </w:p>
    <w:p w14:paraId="564E682C" w14:textId="58D1C863" w:rsidR="00584D82" w:rsidRDefault="00584D82" w:rsidP="008D42E3">
      <w:pPr>
        <w:pStyle w:val="ListParagraph"/>
        <w:numPr>
          <w:ilvl w:val="0"/>
          <w:numId w:val="24"/>
        </w:numPr>
      </w:pPr>
      <w:r>
        <w:t>Total cost of off the shelf components is R694.10</w:t>
      </w:r>
    </w:p>
    <w:p w14:paraId="5E62A93A" w14:textId="681E9CB5" w:rsidR="00584D82" w:rsidRDefault="00584D82" w:rsidP="008D42E3">
      <w:pPr>
        <w:pStyle w:val="ListParagraph"/>
        <w:numPr>
          <w:ilvl w:val="0"/>
          <w:numId w:val="24"/>
        </w:numPr>
      </w:pPr>
      <w:r>
        <w:t>Labour cost is R162</w:t>
      </w:r>
    </w:p>
    <w:p w14:paraId="796EA810" w14:textId="7A72508D" w:rsidR="00584D82" w:rsidRDefault="00584D82" w:rsidP="00584D82"/>
    <w:p w14:paraId="0E89383F" w14:textId="510AC41A" w:rsidR="00584D82" w:rsidRDefault="00584D82" w:rsidP="00584D82">
      <w:pPr>
        <w:rPr>
          <w:b/>
        </w:rPr>
      </w:pPr>
      <w:r>
        <w:t xml:space="preserve">The volume production cost came up to </w:t>
      </w:r>
      <w:r w:rsidRPr="00584D82">
        <w:rPr>
          <w:b/>
        </w:rPr>
        <w:t>R892.53</w:t>
      </w:r>
    </w:p>
    <w:p w14:paraId="2511E93F" w14:textId="36B78028" w:rsidR="00302E5F" w:rsidRDefault="00302E5F" w:rsidP="00584D82"/>
    <w:p w14:paraId="38BC51C7" w14:textId="2B9A1191" w:rsidR="002D17F0" w:rsidRDefault="002D17F0" w:rsidP="00584D82"/>
    <w:p w14:paraId="50A0AC16" w14:textId="3EF69B9D" w:rsidR="002D17F0" w:rsidRDefault="002D17F0" w:rsidP="00584D82"/>
    <w:p w14:paraId="15BCA4CA" w14:textId="010A8931" w:rsidR="002D17F0" w:rsidRDefault="002D17F0" w:rsidP="00584D82"/>
    <w:p w14:paraId="0C3DCBEF" w14:textId="39C54CF8" w:rsidR="002D17F0" w:rsidRDefault="002D17F0" w:rsidP="00584D82"/>
    <w:p w14:paraId="61268D76" w14:textId="1F0DD56A" w:rsidR="002D17F0" w:rsidRDefault="002D17F0" w:rsidP="00584D82"/>
    <w:p w14:paraId="70C10C69" w14:textId="39060E3B" w:rsidR="002D17F0" w:rsidRDefault="002D17F0" w:rsidP="00584D82"/>
    <w:p w14:paraId="385CD177" w14:textId="5BDC8883" w:rsidR="002D17F0" w:rsidRDefault="002D17F0" w:rsidP="00584D82"/>
    <w:p w14:paraId="366DF1F7" w14:textId="32E86B8B" w:rsidR="002D17F0" w:rsidRDefault="002D17F0" w:rsidP="00584D82"/>
    <w:p w14:paraId="19729308" w14:textId="5B7F6415" w:rsidR="002D17F0" w:rsidRDefault="002D17F0" w:rsidP="00584D82"/>
    <w:p w14:paraId="412F7317" w14:textId="545EFDB0" w:rsidR="002D17F0" w:rsidRDefault="002D17F0" w:rsidP="00584D82"/>
    <w:p w14:paraId="5B373BF3" w14:textId="77777777" w:rsidR="002D17F0" w:rsidRDefault="002D17F0" w:rsidP="00584D82"/>
    <w:p w14:paraId="0A2DE698" w14:textId="007A4753" w:rsidR="001162BE" w:rsidRDefault="00302E5F" w:rsidP="00493F6C">
      <w:r>
        <w:t>The table below shows a summary of values used to determine the development plan.</w:t>
      </w:r>
    </w:p>
    <w:p w14:paraId="6E0EEFAD" w14:textId="77777777" w:rsidR="00302E5F" w:rsidRDefault="00302E5F" w:rsidP="00493F6C"/>
    <w:tbl>
      <w:tblPr>
        <w:tblStyle w:val="TableGrid"/>
        <w:tblW w:w="0" w:type="auto"/>
        <w:tblLook w:val="04A0" w:firstRow="1" w:lastRow="0" w:firstColumn="1" w:lastColumn="0" w:noHBand="0" w:noVBand="1"/>
      </w:tblPr>
      <w:tblGrid>
        <w:gridCol w:w="3005"/>
        <w:gridCol w:w="1810"/>
        <w:gridCol w:w="4201"/>
      </w:tblGrid>
      <w:tr w:rsidR="00900EC3" w14:paraId="1BA18535" w14:textId="77777777" w:rsidTr="005F6094">
        <w:tc>
          <w:tcPr>
            <w:tcW w:w="3005" w:type="dxa"/>
          </w:tcPr>
          <w:p w14:paraId="64D13299" w14:textId="77777777" w:rsidR="00900EC3" w:rsidRDefault="00900EC3" w:rsidP="006A1B47">
            <w:r>
              <w:t>Development costs</w:t>
            </w:r>
          </w:p>
        </w:tc>
        <w:tc>
          <w:tcPr>
            <w:tcW w:w="1810" w:type="dxa"/>
          </w:tcPr>
          <w:p w14:paraId="488EF52B" w14:textId="77777777" w:rsidR="00900EC3" w:rsidRDefault="00900EC3" w:rsidP="006A1B47">
            <w:r>
              <w:t>R140 000</w:t>
            </w:r>
          </w:p>
        </w:tc>
        <w:tc>
          <w:tcPr>
            <w:tcW w:w="4201" w:type="dxa"/>
          </w:tcPr>
          <w:p w14:paraId="2F604771" w14:textId="4BBE5473" w:rsidR="00900EC3" w:rsidRDefault="0019750D" w:rsidP="006A1B47">
            <w:r>
              <w:t>2 man</w:t>
            </w:r>
            <w:r w:rsidR="005F6094">
              <w:t xml:space="preserve">-months </w:t>
            </w:r>
            <w:r w:rsidR="00AF541F">
              <w:t>@R400</w:t>
            </w:r>
            <w:r w:rsidR="005F6094">
              <w:t>/h</w:t>
            </w:r>
            <w:r w:rsidR="00AF541F">
              <w:t xml:space="preserve"> plus, 4 demo</w:t>
            </w:r>
            <w:r w:rsidR="005F6094">
              <w:t>nstrations prototypes</w:t>
            </w:r>
            <w:r w:rsidR="00AF541F">
              <w:t xml:space="preserve"> @</w:t>
            </w:r>
            <w:r w:rsidR="005F6094">
              <w:t>R2989 each</w:t>
            </w:r>
            <w:r w:rsidR="00AF541F">
              <w:t>, spread over 2 months</w:t>
            </w:r>
          </w:p>
        </w:tc>
      </w:tr>
      <w:tr w:rsidR="00900EC3" w14:paraId="6D19E383" w14:textId="77777777" w:rsidTr="005F6094">
        <w:tc>
          <w:tcPr>
            <w:tcW w:w="3005" w:type="dxa"/>
          </w:tcPr>
          <w:p w14:paraId="1E7FFCDA" w14:textId="77777777" w:rsidR="00900EC3" w:rsidRDefault="00900EC3" w:rsidP="006A1B47">
            <w:r>
              <w:t>Ramp-up costs</w:t>
            </w:r>
          </w:p>
        </w:tc>
        <w:tc>
          <w:tcPr>
            <w:tcW w:w="1810" w:type="dxa"/>
          </w:tcPr>
          <w:p w14:paraId="2F13EC52" w14:textId="77777777" w:rsidR="00900EC3" w:rsidRDefault="00900EC3" w:rsidP="006A1B47">
            <w:r>
              <w:t>R446 400</w:t>
            </w:r>
          </w:p>
        </w:tc>
        <w:tc>
          <w:tcPr>
            <w:tcW w:w="4201" w:type="dxa"/>
          </w:tcPr>
          <w:p w14:paraId="2A5DD750" w14:textId="1DCAED64" w:rsidR="00900EC3" w:rsidRDefault="00AF541F" w:rsidP="006A1B47">
            <w:r>
              <w:t>Tooling @R424000, plus 3 alpha</w:t>
            </w:r>
            <w:r w:rsidR="005F6094">
              <w:t xml:space="preserve"> prototypes</w:t>
            </w:r>
            <w:r>
              <w:t xml:space="preserve"> @</w:t>
            </w:r>
            <w:r w:rsidR="005F6094">
              <w:t>R2989 each and</w:t>
            </w:r>
            <w:r>
              <w:t xml:space="preserve"> 6 beta</w:t>
            </w:r>
            <w:r w:rsidR="005F6094">
              <w:t xml:space="preserve"> prototypes</w:t>
            </w:r>
            <w:r>
              <w:t xml:space="preserve"> @R</w:t>
            </w:r>
            <w:r w:rsidR="005F6094">
              <w:t>2242 each</w:t>
            </w:r>
          </w:p>
        </w:tc>
      </w:tr>
      <w:tr w:rsidR="00900EC3" w14:paraId="5F220A5F" w14:textId="77777777" w:rsidTr="005F6094">
        <w:tc>
          <w:tcPr>
            <w:tcW w:w="3005" w:type="dxa"/>
          </w:tcPr>
          <w:p w14:paraId="153A156C" w14:textId="77777777" w:rsidR="00900EC3" w:rsidRDefault="00900EC3" w:rsidP="006A1B47">
            <w:r>
              <w:t>Volume production cost per product</w:t>
            </w:r>
          </w:p>
        </w:tc>
        <w:tc>
          <w:tcPr>
            <w:tcW w:w="1810" w:type="dxa"/>
          </w:tcPr>
          <w:p w14:paraId="70549B63" w14:textId="77777777" w:rsidR="00900EC3" w:rsidRDefault="00900EC3" w:rsidP="006A1B47">
            <w:r>
              <w:t>R892.53</w:t>
            </w:r>
          </w:p>
        </w:tc>
        <w:tc>
          <w:tcPr>
            <w:tcW w:w="4201" w:type="dxa"/>
          </w:tcPr>
          <w:p w14:paraId="78DA05EB" w14:textId="65F2852B" w:rsidR="00900EC3" w:rsidRDefault="00AF541F" w:rsidP="006A1B47">
            <w:r>
              <w:t>See production costing</w:t>
            </w:r>
            <w:r w:rsidR="005F6094">
              <w:t xml:space="preserve"> in Appendix H</w:t>
            </w:r>
          </w:p>
        </w:tc>
      </w:tr>
      <w:tr w:rsidR="00900EC3" w14:paraId="42D0F4C5" w14:textId="77777777" w:rsidTr="005F6094">
        <w:tc>
          <w:tcPr>
            <w:tcW w:w="3005" w:type="dxa"/>
          </w:tcPr>
          <w:p w14:paraId="37F4BE0C" w14:textId="77777777" w:rsidR="00900EC3" w:rsidRDefault="00900EC3" w:rsidP="006A1B47">
            <w:r>
              <w:t>Sales price to distributor per product</w:t>
            </w:r>
          </w:p>
        </w:tc>
        <w:tc>
          <w:tcPr>
            <w:tcW w:w="1810" w:type="dxa"/>
          </w:tcPr>
          <w:p w14:paraId="432B9C8A" w14:textId="77777777" w:rsidR="00900EC3" w:rsidRDefault="00900EC3" w:rsidP="006A1B47">
            <w:r>
              <w:t>R1 400</w:t>
            </w:r>
          </w:p>
        </w:tc>
        <w:tc>
          <w:tcPr>
            <w:tcW w:w="4201" w:type="dxa"/>
          </w:tcPr>
          <w:p w14:paraId="7B212D3A" w14:textId="77777777" w:rsidR="00900EC3" w:rsidRDefault="00900EC3" w:rsidP="006A1B47">
            <w:r>
              <w:t>As per URS</w:t>
            </w:r>
          </w:p>
        </w:tc>
      </w:tr>
      <w:tr w:rsidR="00900EC3" w14:paraId="558E68F2" w14:textId="77777777" w:rsidTr="005F6094">
        <w:tc>
          <w:tcPr>
            <w:tcW w:w="3005" w:type="dxa"/>
          </w:tcPr>
          <w:p w14:paraId="654AF637" w14:textId="77777777" w:rsidR="00900EC3" w:rsidRDefault="00900EC3" w:rsidP="006A1B47">
            <w:r>
              <w:t>Steady state production / sales per month</w:t>
            </w:r>
          </w:p>
        </w:tc>
        <w:tc>
          <w:tcPr>
            <w:tcW w:w="1810" w:type="dxa"/>
          </w:tcPr>
          <w:p w14:paraId="07D49538" w14:textId="77777777" w:rsidR="00900EC3" w:rsidRDefault="00900EC3" w:rsidP="006A1B47">
            <w:r>
              <w:t>260</w:t>
            </w:r>
          </w:p>
        </w:tc>
        <w:tc>
          <w:tcPr>
            <w:tcW w:w="4201" w:type="dxa"/>
          </w:tcPr>
          <w:p w14:paraId="016D34C7" w14:textId="5BB31DB8" w:rsidR="00900EC3" w:rsidRDefault="005F6094" w:rsidP="006A1B47">
            <w:r>
              <w:t>Given that 5 complete prototypes are made each day</w:t>
            </w:r>
          </w:p>
        </w:tc>
      </w:tr>
    </w:tbl>
    <w:p w14:paraId="0353A18E" w14:textId="535CDDA9" w:rsidR="00900EC3" w:rsidRDefault="00900EC3" w:rsidP="00493F6C"/>
    <w:p w14:paraId="08486840" w14:textId="54C0898C" w:rsidR="00F27C0E" w:rsidRDefault="00F27C0E" w:rsidP="00493F6C"/>
    <w:p w14:paraId="79699846" w14:textId="0933001E" w:rsidR="00F27C0E" w:rsidRDefault="00F27C0E" w:rsidP="00493F6C"/>
    <w:p w14:paraId="239FD423" w14:textId="77777777" w:rsidR="00DF653D" w:rsidRDefault="00AE5ADE" w:rsidP="00DF653D">
      <w:pPr>
        <w:keepNext/>
      </w:pPr>
      <w:r>
        <w:rPr>
          <w:noProof/>
        </w:rPr>
        <w:drawing>
          <wp:inline distT="0" distB="0" distL="0" distR="0" wp14:anchorId="1C045B29" wp14:editId="22B38AEE">
            <wp:extent cx="6265545" cy="122682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sh flow.png"/>
                    <pic:cNvPicPr/>
                  </pic:nvPicPr>
                  <pic:blipFill>
                    <a:blip r:embed="rId58">
                      <a:extLst>
                        <a:ext uri="{28A0092B-C50C-407E-A947-70E740481C1C}">
                          <a14:useLocalDpi xmlns:a14="http://schemas.microsoft.com/office/drawing/2010/main" val="0"/>
                        </a:ext>
                      </a:extLst>
                    </a:blip>
                    <a:stretch>
                      <a:fillRect/>
                    </a:stretch>
                  </pic:blipFill>
                  <pic:spPr>
                    <a:xfrm>
                      <a:off x="0" y="0"/>
                      <a:ext cx="6265545" cy="1226820"/>
                    </a:xfrm>
                    <a:prstGeom prst="rect">
                      <a:avLst/>
                    </a:prstGeom>
                  </pic:spPr>
                </pic:pic>
              </a:graphicData>
            </a:graphic>
          </wp:inline>
        </w:drawing>
      </w:r>
    </w:p>
    <w:p w14:paraId="04983CB8" w14:textId="056C953F" w:rsidR="00F27C0E" w:rsidRDefault="00DF653D" w:rsidP="00DF653D">
      <w:pPr>
        <w:pStyle w:val="Caption"/>
        <w:jc w:val="both"/>
      </w:pPr>
      <w:r>
        <w:t xml:space="preserve">Figure </w:t>
      </w:r>
      <w:r>
        <w:fldChar w:fldCharType="begin"/>
      </w:r>
      <w:r>
        <w:instrText xml:space="preserve"> SEQ Figure \* ARABIC </w:instrText>
      </w:r>
      <w:r>
        <w:fldChar w:fldCharType="separate"/>
      </w:r>
      <w:r w:rsidR="00BA73AE">
        <w:rPr>
          <w:noProof/>
        </w:rPr>
        <w:t>50</w:t>
      </w:r>
      <w:r>
        <w:fldChar w:fldCharType="end"/>
      </w:r>
      <w:r>
        <w:t>: Cash flow analysis</w:t>
      </w:r>
    </w:p>
    <w:p w14:paraId="40AB398D" w14:textId="03CBB131" w:rsidR="00DF653D" w:rsidRDefault="00DF653D" w:rsidP="00DF653D"/>
    <w:p w14:paraId="3859458C" w14:textId="5DB7B455" w:rsidR="00DF653D" w:rsidRPr="00DF653D" w:rsidRDefault="00DF653D" w:rsidP="00DF653D">
      <w:r>
        <w:t xml:space="preserve">The above cash flow analysis shows that the break-even point after </w:t>
      </w:r>
      <w:r w:rsidRPr="00DF653D">
        <w:rPr>
          <w:b/>
        </w:rPr>
        <w:t>14 months</w:t>
      </w:r>
      <w:r>
        <w:t>.</w:t>
      </w:r>
    </w:p>
    <w:p w14:paraId="2F5DDA3E" w14:textId="1462A1C8" w:rsidR="00F27C0E" w:rsidRDefault="00F27C0E" w:rsidP="00493F6C"/>
    <w:p w14:paraId="26E53E6A" w14:textId="43982A4C" w:rsidR="002D17F0" w:rsidRDefault="002D17F0" w:rsidP="00493F6C"/>
    <w:p w14:paraId="3F9B6B85" w14:textId="12463AEA" w:rsidR="002D17F0" w:rsidRDefault="002D17F0" w:rsidP="00493F6C"/>
    <w:p w14:paraId="2B4ED86F" w14:textId="343C714C" w:rsidR="002D17F0" w:rsidRDefault="002D17F0" w:rsidP="00493F6C"/>
    <w:p w14:paraId="0DD32D88" w14:textId="752F99A7" w:rsidR="002D17F0" w:rsidRDefault="002D17F0" w:rsidP="00493F6C"/>
    <w:p w14:paraId="3E267F06" w14:textId="0A49B4AD" w:rsidR="002D17F0" w:rsidRDefault="002D17F0" w:rsidP="00493F6C"/>
    <w:p w14:paraId="48A5042C" w14:textId="1A9788E5" w:rsidR="002D17F0" w:rsidRDefault="002D17F0" w:rsidP="00493F6C"/>
    <w:p w14:paraId="426B6C98" w14:textId="20D0A2BD" w:rsidR="002D17F0" w:rsidRDefault="002D17F0" w:rsidP="00493F6C"/>
    <w:p w14:paraId="7EFFFBEE" w14:textId="77777777" w:rsidR="002D17F0" w:rsidRDefault="002D17F0" w:rsidP="00493F6C"/>
    <w:p w14:paraId="4A1B19ED" w14:textId="5425278D" w:rsidR="00493F6C" w:rsidRDefault="00493F6C" w:rsidP="00493F6C">
      <w:pPr>
        <w:pStyle w:val="Heading1"/>
      </w:pPr>
      <w:bookmarkStart w:id="17" w:name="_Toc131674016"/>
      <w:r>
        <w:lastRenderedPageBreak/>
        <w:t>Risks and drawbacks</w:t>
      </w:r>
      <w:bookmarkEnd w:id="17"/>
    </w:p>
    <w:p w14:paraId="1CA542B3" w14:textId="3DB826DB" w:rsidR="00493F6C" w:rsidRDefault="00493F6C" w:rsidP="00493F6C"/>
    <w:p w14:paraId="5865D0B5" w14:textId="77777777" w:rsidR="00AA4DA7" w:rsidRDefault="00274C27" w:rsidP="00493F6C">
      <w:r>
        <w:t>The</w:t>
      </w:r>
      <w:r w:rsidR="00AA4DA7">
        <w:t xml:space="preserve"> main</w:t>
      </w:r>
      <w:r>
        <w:t xml:space="preserve"> </w:t>
      </w:r>
      <w:r w:rsidR="00AA4DA7">
        <w:t>drawback of the design is that it uses too many gears and it is because of how it is shaped. But the required moment to bend the pipe can be achieved with a smaller number of gears. Using less number benefit this design because it would make the following improvements:</w:t>
      </w:r>
    </w:p>
    <w:p w14:paraId="5AF1F108" w14:textId="3E285100" w:rsidR="00493F6C" w:rsidRDefault="00AA4DA7" w:rsidP="008D42E3">
      <w:pPr>
        <w:pStyle w:val="ListParagraph"/>
        <w:numPr>
          <w:ilvl w:val="0"/>
          <w:numId w:val="35"/>
        </w:numPr>
      </w:pPr>
      <w:r>
        <w:t>Reduce prototype cost</w:t>
      </w:r>
    </w:p>
    <w:p w14:paraId="2BB83801" w14:textId="24FFFDCE" w:rsidR="00AA4DA7" w:rsidRDefault="00AA4DA7" w:rsidP="008D42E3">
      <w:pPr>
        <w:pStyle w:val="ListParagraph"/>
        <w:numPr>
          <w:ilvl w:val="0"/>
          <w:numId w:val="35"/>
        </w:numPr>
      </w:pPr>
      <w:r>
        <w:t>Lower the prototype mass</w:t>
      </w:r>
    </w:p>
    <w:p w14:paraId="0BB884C2" w14:textId="6209FFA4" w:rsidR="00AA4DA7" w:rsidRDefault="00AA4DA7" w:rsidP="008D42E3">
      <w:pPr>
        <w:pStyle w:val="ListParagraph"/>
        <w:numPr>
          <w:ilvl w:val="0"/>
          <w:numId w:val="35"/>
        </w:numPr>
      </w:pPr>
      <w:r>
        <w:t>Reduce the number of gears that need to be supported</w:t>
      </w:r>
    </w:p>
    <w:p w14:paraId="34A12300" w14:textId="7B4423C4" w:rsidR="00AA4DA7" w:rsidRDefault="00AA4DA7" w:rsidP="008D42E3">
      <w:pPr>
        <w:pStyle w:val="ListParagraph"/>
        <w:numPr>
          <w:ilvl w:val="0"/>
          <w:numId w:val="35"/>
        </w:numPr>
      </w:pPr>
      <w:r>
        <w:t>Decrease the number of parts used</w:t>
      </w:r>
    </w:p>
    <w:p w14:paraId="001D1AD5" w14:textId="3CB7AE42" w:rsidR="00AA4DA7" w:rsidRDefault="00AA4DA7" w:rsidP="00AA4DA7"/>
    <w:p w14:paraId="6DA4FD8E" w14:textId="4423F8D7" w:rsidR="00AA4DA7" w:rsidRDefault="00AA4DA7" w:rsidP="00AA4DA7">
      <w:r>
        <w:t>The main risk of the design is that if the wiring is not done correctly, it will affect the angle control mechanism. That will have the following effects:</w:t>
      </w:r>
    </w:p>
    <w:p w14:paraId="330E19B0" w14:textId="051F113D" w:rsidR="00AA4DA7" w:rsidRDefault="00AA4DA7" w:rsidP="008D42E3">
      <w:pPr>
        <w:pStyle w:val="ListParagraph"/>
        <w:numPr>
          <w:ilvl w:val="0"/>
          <w:numId w:val="36"/>
        </w:numPr>
      </w:pPr>
      <w:r>
        <w:t>Fail to stop the pipe at a desired angle</w:t>
      </w:r>
    </w:p>
    <w:p w14:paraId="13E50A1C" w14:textId="74EBB1E2" w:rsidR="00AA4DA7" w:rsidRDefault="00AA4DA7" w:rsidP="008D42E3">
      <w:pPr>
        <w:pStyle w:val="ListParagraph"/>
        <w:numPr>
          <w:ilvl w:val="0"/>
          <w:numId w:val="36"/>
        </w:numPr>
      </w:pPr>
      <w:r>
        <w:t>Fail to start the motor</w:t>
      </w:r>
    </w:p>
    <w:p w14:paraId="1114229E" w14:textId="60BC0F61" w:rsidR="00AA4DA7" w:rsidRDefault="00AA4DA7" w:rsidP="008D42E3">
      <w:pPr>
        <w:pStyle w:val="ListParagraph"/>
        <w:numPr>
          <w:ilvl w:val="0"/>
          <w:numId w:val="36"/>
        </w:numPr>
      </w:pPr>
      <w:r>
        <w:t>Fail to stop the actuator at the starting position</w:t>
      </w:r>
    </w:p>
    <w:p w14:paraId="29A6E810" w14:textId="0E245CEA" w:rsidR="002D17F0" w:rsidRDefault="002D17F0" w:rsidP="002D17F0"/>
    <w:p w14:paraId="240D2D57" w14:textId="13FEE582" w:rsidR="002D17F0" w:rsidRDefault="002D17F0" w:rsidP="002D17F0"/>
    <w:p w14:paraId="34B7726F" w14:textId="2A690CE2" w:rsidR="002D17F0" w:rsidRDefault="002D17F0" w:rsidP="002D17F0"/>
    <w:p w14:paraId="1B200EC6" w14:textId="45734951" w:rsidR="002D17F0" w:rsidRDefault="002D17F0" w:rsidP="002D17F0"/>
    <w:p w14:paraId="72D080FD" w14:textId="5002735A" w:rsidR="002D17F0" w:rsidRDefault="002D17F0" w:rsidP="002D17F0"/>
    <w:p w14:paraId="091020D6" w14:textId="6F99A032" w:rsidR="002D17F0" w:rsidRDefault="002D17F0" w:rsidP="002D17F0"/>
    <w:p w14:paraId="73A38EC7" w14:textId="1BDAE306" w:rsidR="002D17F0" w:rsidRDefault="002D17F0" w:rsidP="002D17F0"/>
    <w:p w14:paraId="374428C8" w14:textId="57F9B02C" w:rsidR="002D17F0" w:rsidRDefault="002D17F0" w:rsidP="002D17F0"/>
    <w:p w14:paraId="20E864AC" w14:textId="0960E46E" w:rsidR="002D17F0" w:rsidRDefault="002D17F0" w:rsidP="002D17F0"/>
    <w:p w14:paraId="652808FB" w14:textId="1C03FBCB" w:rsidR="002D17F0" w:rsidRDefault="002D17F0" w:rsidP="002D17F0"/>
    <w:p w14:paraId="5FDF6E97" w14:textId="6068A24F" w:rsidR="002D17F0" w:rsidRDefault="002D17F0" w:rsidP="002D17F0"/>
    <w:p w14:paraId="292789A4" w14:textId="0858FDF1" w:rsidR="002D17F0" w:rsidRDefault="002D17F0" w:rsidP="002D17F0"/>
    <w:p w14:paraId="5912B6CE" w14:textId="4ED3DD04" w:rsidR="002D17F0" w:rsidRDefault="002D17F0" w:rsidP="002D17F0"/>
    <w:p w14:paraId="30D2D28C" w14:textId="5ED4D68E" w:rsidR="002D17F0" w:rsidRDefault="002D17F0" w:rsidP="002D17F0"/>
    <w:p w14:paraId="2638008C" w14:textId="306B3A5A" w:rsidR="002D17F0" w:rsidRDefault="002D17F0" w:rsidP="002D17F0"/>
    <w:p w14:paraId="1CAA6AC9" w14:textId="7F08B45B" w:rsidR="002D17F0" w:rsidRDefault="002D17F0" w:rsidP="002D17F0"/>
    <w:p w14:paraId="0BFC029E" w14:textId="39C9B53B" w:rsidR="002D17F0" w:rsidRDefault="002D17F0" w:rsidP="002D17F0"/>
    <w:p w14:paraId="0A3A58BA" w14:textId="45A351D3" w:rsidR="002D17F0" w:rsidRDefault="002D17F0" w:rsidP="002D17F0"/>
    <w:p w14:paraId="2586E305" w14:textId="171DD05F" w:rsidR="002D17F0" w:rsidRDefault="002D17F0" w:rsidP="002D17F0"/>
    <w:p w14:paraId="6DCF9963" w14:textId="77777777" w:rsidR="002D17F0" w:rsidRDefault="002D17F0" w:rsidP="002D17F0"/>
    <w:p w14:paraId="2C5B3603" w14:textId="50778856" w:rsidR="00493F6C" w:rsidRDefault="00493F6C" w:rsidP="00493F6C">
      <w:pPr>
        <w:pStyle w:val="Heading1"/>
      </w:pPr>
      <w:bookmarkStart w:id="18" w:name="_Toc131674017"/>
      <w:r>
        <w:lastRenderedPageBreak/>
        <w:t>Reflection</w:t>
      </w:r>
      <w:bookmarkEnd w:id="18"/>
    </w:p>
    <w:p w14:paraId="14B62B74" w14:textId="3EE0122D" w:rsidR="00296823" w:rsidRDefault="00296823" w:rsidP="00296823"/>
    <w:p w14:paraId="396C5B71" w14:textId="71BC197D" w:rsidR="009A2FB3" w:rsidRDefault="00AA4DA7" w:rsidP="00296823">
      <w:r>
        <w:t xml:space="preserve">The product is designed successfully because </w:t>
      </w:r>
      <w:r w:rsidR="009A2FB3">
        <w:t>it meets all the URS requirements. Here’s a table below showing how it meets each user requirement.</w:t>
      </w:r>
    </w:p>
    <w:p w14:paraId="582AC11A" w14:textId="67C51C80" w:rsidR="009A2FB3" w:rsidRDefault="009A2FB3" w:rsidP="00296823"/>
    <w:tbl>
      <w:tblPr>
        <w:tblStyle w:val="TableGrid"/>
        <w:tblW w:w="0" w:type="auto"/>
        <w:tblLook w:val="04A0" w:firstRow="1" w:lastRow="0" w:firstColumn="1" w:lastColumn="0" w:noHBand="0" w:noVBand="1"/>
      </w:tblPr>
      <w:tblGrid>
        <w:gridCol w:w="4928"/>
        <w:gridCol w:w="4929"/>
      </w:tblGrid>
      <w:tr w:rsidR="009A2FB3" w14:paraId="7269950F" w14:textId="77777777" w:rsidTr="009A2FB3">
        <w:tc>
          <w:tcPr>
            <w:tcW w:w="4928" w:type="dxa"/>
          </w:tcPr>
          <w:p w14:paraId="4C24E4B1" w14:textId="368FD71B" w:rsidR="009A2FB3" w:rsidRDefault="009A2FB3" w:rsidP="00296823">
            <w:r>
              <w:t>User requirements</w:t>
            </w:r>
          </w:p>
        </w:tc>
        <w:tc>
          <w:tcPr>
            <w:tcW w:w="4929" w:type="dxa"/>
          </w:tcPr>
          <w:p w14:paraId="3E663770" w14:textId="454CF105" w:rsidR="009A2FB3" w:rsidRDefault="009A2FB3" w:rsidP="00296823">
            <w:r>
              <w:t>How it meets the requirement</w:t>
            </w:r>
          </w:p>
        </w:tc>
      </w:tr>
      <w:tr w:rsidR="009A2FB3" w14:paraId="4AE74032" w14:textId="77777777" w:rsidTr="009A2FB3">
        <w:tc>
          <w:tcPr>
            <w:tcW w:w="4928" w:type="dxa"/>
          </w:tcPr>
          <w:p w14:paraId="57884454" w14:textId="5362DA9D" w:rsidR="009A2FB3" w:rsidRDefault="009D6DF6" w:rsidP="00296823">
            <w:r>
              <w:t>B1. The manufacturing of the first prototype has a target cost of R3 000</w:t>
            </w:r>
          </w:p>
        </w:tc>
        <w:tc>
          <w:tcPr>
            <w:tcW w:w="4929" w:type="dxa"/>
          </w:tcPr>
          <w:p w14:paraId="21B2294D" w14:textId="402ACA9D" w:rsidR="009A2FB3" w:rsidRDefault="009D6DF6" w:rsidP="00296823">
            <w:r>
              <w:t>The prototype cost was determined to be R2989</w:t>
            </w:r>
          </w:p>
        </w:tc>
      </w:tr>
      <w:tr w:rsidR="009D6DF6" w14:paraId="73F3C0F6" w14:textId="77777777" w:rsidTr="009A2FB3">
        <w:tc>
          <w:tcPr>
            <w:tcW w:w="4928" w:type="dxa"/>
          </w:tcPr>
          <w:p w14:paraId="20A8C44A" w14:textId="2886E3DE" w:rsidR="009D6DF6" w:rsidRDefault="009D6DF6" w:rsidP="00296823">
            <w:r>
              <w:t>B2. For the production product, the sales target price is R1 400.</w:t>
            </w:r>
          </w:p>
        </w:tc>
        <w:tc>
          <w:tcPr>
            <w:tcW w:w="4929" w:type="dxa"/>
          </w:tcPr>
          <w:p w14:paraId="057EFE70" w14:textId="57E51DFA" w:rsidR="009D6DF6" w:rsidRDefault="009D6DF6" w:rsidP="00296823">
            <w:r>
              <w:t>Sales target of R1400 was used to determine the break-even point</w:t>
            </w:r>
          </w:p>
        </w:tc>
      </w:tr>
      <w:tr w:rsidR="009D6DF6" w14:paraId="1DC646F4" w14:textId="77777777" w:rsidTr="009A2FB3">
        <w:tc>
          <w:tcPr>
            <w:tcW w:w="4928" w:type="dxa"/>
          </w:tcPr>
          <w:p w14:paraId="2C8C3400" w14:textId="7065882D" w:rsidR="009D6DF6" w:rsidRDefault="009D6DF6" w:rsidP="00296823">
            <w:r>
              <w:t>B3. Break-even point for the product is required within 2 years from start of volume production</w:t>
            </w:r>
          </w:p>
        </w:tc>
        <w:tc>
          <w:tcPr>
            <w:tcW w:w="4929" w:type="dxa"/>
          </w:tcPr>
          <w:p w14:paraId="19B3B227" w14:textId="2C985919" w:rsidR="009D6DF6" w:rsidRDefault="009D6DF6" w:rsidP="00296823">
            <w:r>
              <w:t>The break-even point is reach after 14 months</w:t>
            </w:r>
          </w:p>
        </w:tc>
      </w:tr>
      <w:tr w:rsidR="009D6DF6" w14:paraId="0DAD87D0" w14:textId="77777777" w:rsidTr="009A2FB3">
        <w:tc>
          <w:tcPr>
            <w:tcW w:w="4928" w:type="dxa"/>
          </w:tcPr>
          <w:p w14:paraId="33288F29" w14:textId="0B16FE7D" w:rsidR="009D6DF6" w:rsidRDefault="009D6DF6" w:rsidP="00296823">
            <w:r>
              <w:t>C1. The device shall be battery operated.</w:t>
            </w:r>
          </w:p>
        </w:tc>
        <w:tc>
          <w:tcPr>
            <w:tcW w:w="4929" w:type="dxa"/>
          </w:tcPr>
          <w:p w14:paraId="3608E107" w14:textId="3F505A4F" w:rsidR="009D6DF6" w:rsidRDefault="009D6DF6" w:rsidP="00296823">
            <w:r>
              <w:t>The device is battery operated</w:t>
            </w:r>
          </w:p>
        </w:tc>
      </w:tr>
      <w:tr w:rsidR="009D6DF6" w14:paraId="00C48373" w14:textId="77777777" w:rsidTr="009A2FB3">
        <w:tc>
          <w:tcPr>
            <w:tcW w:w="4928" w:type="dxa"/>
          </w:tcPr>
          <w:p w14:paraId="4F54F97F" w14:textId="5F24A60D" w:rsidR="009D6DF6" w:rsidRDefault="009D6DF6" w:rsidP="00296823">
            <w:r>
              <w:t>C2. The battery shall be integrated into the device</w:t>
            </w:r>
          </w:p>
        </w:tc>
        <w:tc>
          <w:tcPr>
            <w:tcW w:w="4929" w:type="dxa"/>
          </w:tcPr>
          <w:p w14:paraId="09F46B49" w14:textId="0B3F816C" w:rsidR="009D6DF6" w:rsidRDefault="009D6DF6" w:rsidP="00296823">
            <w:r>
              <w:t>The battery is integrated into the device</w:t>
            </w:r>
          </w:p>
        </w:tc>
      </w:tr>
      <w:tr w:rsidR="009D6DF6" w14:paraId="4DC2F75A" w14:textId="77777777" w:rsidTr="009A2FB3">
        <w:tc>
          <w:tcPr>
            <w:tcW w:w="4928" w:type="dxa"/>
          </w:tcPr>
          <w:p w14:paraId="2D837FF1" w14:textId="19305FA1" w:rsidR="009D6DF6" w:rsidRDefault="009D6DF6" w:rsidP="00296823">
            <w:r>
              <w:t>C3. The bending force shall be from an electrical motor via mechanical means only.</w:t>
            </w:r>
          </w:p>
        </w:tc>
        <w:tc>
          <w:tcPr>
            <w:tcW w:w="4929" w:type="dxa"/>
          </w:tcPr>
          <w:p w14:paraId="28CFFA52" w14:textId="0F269AD5" w:rsidR="009D6DF6" w:rsidRDefault="009D6DF6" w:rsidP="00296823">
            <w:r>
              <w:t>The bending force is due to the actuator</w:t>
            </w:r>
          </w:p>
        </w:tc>
      </w:tr>
      <w:tr w:rsidR="009D6DF6" w14:paraId="6B7DE8A2" w14:textId="77777777" w:rsidTr="009A2FB3">
        <w:tc>
          <w:tcPr>
            <w:tcW w:w="4928" w:type="dxa"/>
          </w:tcPr>
          <w:p w14:paraId="746578E9" w14:textId="79A2A04C" w:rsidR="009D6DF6" w:rsidRDefault="009D6DF6" w:rsidP="00296823">
            <w:r>
              <w:t>C4. Bending control shall be by means of limit switches only.</w:t>
            </w:r>
          </w:p>
        </w:tc>
        <w:tc>
          <w:tcPr>
            <w:tcW w:w="4929" w:type="dxa"/>
          </w:tcPr>
          <w:p w14:paraId="73DC74E8" w14:textId="3ED95861" w:rsidR="009D6DF6" w:rsidRDefault="009D6DF6" w:rsidP="00296823">
            <w:r>
              <w:t>Only limit switches are used for angle control mechanism</w:t>
            </w:r>
          </w:p>
        </w:tc>
      </w:tr>
      <w:tr w:rsidR="009D6DF6" w14:paraId="3F16FF8F" w14:textId="77777777" w:rsidTr="009A2FB3">
        <w:tc>
          <w:tcPr>
            <w:tcW w:w="4928" w:type="dxa"/>
          </w:tcPr>
          <w:p w14:paraId="5AA0C6C0" w14:textId="79D06BA6" w:rsidR="009D6DF6" w:rsidRDefault="009D6DF6" w:rsidP="00296823">
            <w:r>
              <w:t>F1. The device shall perform the bending and retracting action using an electric switch.</w:t>
            </w:r>
          </w:p>
        </w:tc>
        <w:tc>
          <w:tcPr>
            <w:tcW w:w="4929" w:type="dxa"/>
          </w:tcPr>
          <w:p w14:paraId="64F5A710" w14:textId="6E2429E6" w:rsidR="009D6DF6" w:rsidRDefault="009D6DF6" w:rsidP="00296823">
            <w:r>
              <w:t>The device is able to retract using a control switch</w:t>
            </w:r>
          </w:p>
        </w:tc>
      </w:tr>
      <w:tr w:rsidR="009D6DF6" w14:paraId="656C7B03" w14:textId="77777777" w:rsidTr="009A2FB3">
        <w:tc>
          <w:tcPr>
            <w:tcW w:w="4928" w:type="dxa"/>
          </w:tcPr>
          <w:p w14:paraId="7757DE7E" w14:textId="23F264B5" w:rsidR="009D6DF6" w:rsidRDefault="009D6DF6" w:rsidP="00296823">
            <w:r>
              <w:t>F2. It shall be possible to bend a pipe that is fixed 40mm from a surface in any direction except towards the surface.</w:t>
            </w:r>
          </w:p>
        </w:tc>
        <w:tc>
          <w:tcPr>
            <w:tcW w:w="4929" w:type="dxa"/>
          </w:tcPr>
          <w:p w14:paraId="00FF83B6" w14:textId="073A53EF" w:rsidR="009D6DF6" w:rsidRDefault="009D6DF6" w:rsidP="00296823">
            <w:r>
              <w:t>The device is able to bend the pipe fixed 40mm from a surface in any direction except toward the wall</w:t>
            </w:r>
          </w:p>
        </w:tc>
      </w:tr>
      <w:tr w:rsidR="009D6DF6" w14:paraId="59A2685C" w14:textId="77777777" w:rsidTr="009A2FB3">
        <w:tc>
          <w:tcPr>
            <w:tcW w:w="4928" w:type="dxa"/>
          </w:tcPr>
          <w:p w14:paraId="3F808718" w14:textId="08663A7F" w:rsidR="009D6DF6" w:rsidRDefault="009D6DF6" w:rsidP="00296823">
            <w:r>
              <w:t>F3. It shall be possible to have a free end after the bend of minimum 60 mm.</w:t>
            </w:r>
          </w:p>
        </w:tc>
        <w:tc>
          <w:tcPr>
            <w:tcW w:w="4929" w:type="dxa"/>
          </w:tcPr>
          <w:p w14:paraId="40CB7DB5" w14:textId="206F03D9" w:rsidR="009D6DF6" w:rsidRDefault="009D6DF6" w:rsidP="00296823">
            <w:r>
              <w:t xml:space="preserve">The way actuator bends the pipe and the shape of the housing allows for a </w:t>
            </w:r>
            <w:r w:rsidR="0022795A">
              <w:t>minimum 60mm free end after bend</w:t>
            </w:r>
          </w:p>
        </w:tc>
      </w:tr>
      <w:tr w:rsidR="0022795A" w14:paraId="756AD7AF" w14:textId="77777777" w:rsidTr="009A2FB3">
        <w:tc>
          <w:tcPr>
            <w:tcW w:w="4928" w:type="dxa"/>
          </w:tcPr>
          <w:p w14:paraId="39044320" w14:textId="0509BFCF" w:rsidR="0022795A" w:rsidRDefault="0022795A" w:rsidP="00296823">
            <w:r>
              <w:t>F4. The device shall bend the pipe to an inner radius of 15mm without pinching</w:t>
            </w:r>
          </w:p>
        </w:tc>
        <w:tc>
          <w:tcPr>
            <w:tcW w:w="4929" w:type="dxa"/>
          </w:tcPr>
          <w:p w14:paraId="738FF9B0" w14:textId="457F810B" w:rsidR="0022795A" w:rsidRDefault="0022795A" w:rsidP="00296823">
            <w:r>
              <w:t>A big roller with an inner radius of 15mm is used</w:t>
            </w:r>
          </w:p>
        </w:tc>
      </w:tr>
      <w:tr w:rsidR="0022795A" w14:paraId="36F116C0" w14:textId="77777777" w:rsidTr="009A2FB3">
        <w:tc>
          <w:tcPr>
            <w:tcW w:w="4928" w:type="dxa"/>
          </w:tcPr>
          <w:p w14:paraId="03204506" w14:textId="14DCD157" w:rsidR="0022795A" w:rsidRDefault="0022795A" w:rsidP="00296823">
            <w:r>
              <w:t>. Bend angle range 45° to 90°. Fully adjustable with at least 5° increments</w:t>
            </w:r>
          </w:p>
        </w:tc>
        <w:tc>
          <w:tcPr>
            <w:tcW w:w="4929" w:type="dxa"/>
          </w:tcPr>
          <w:p w14:paraId="0804B06E" w14:textId="732280DF" w:rsidR="0022795A" w:rsidRDefault="0022795A" w:rsidP="00296823">
            <w:r>
              <w:t>The device can bend the pipe from 45° to 90° and it is fully adjustable in any increments.</w:t>
            </w:r>
          </w:p>
        </w:tc>
      </w:tr>
      <w:tr w:rsidR="0022795A" w14:paraId="6BAC3B69" w14:textId="77777777" w:rsidTr="009A2FB3">
        <w:tc>
          <w:tcPr>
            <w:tcW w:w="4928" w:type="dxa"/>
          </w:tcPr>
          <w:p w14:paraId="4778BC46" w14:textId="76427564" w:rsidR="0022795A" w:rsidRDefault="0022795A" w:rsidP="00296823">
            <w:r>
              <w:t>P3. Bend angle precision ± 2.5°</w:t>
            </w:r>
          </w:p>
        </w:tc>
        <w:tc>
          <w:tcPr>
            <w:tcW w:w="4929" w:type="dxa"/>
          </w:tcPr>
          <w:p w14:paraId="7DDB933B" w14:textId="482F4BDD" w:rsidR="0022795A" w:rsidRDefault="0022795A" w:rsidP="00296823">
            <w:r>
              <w:t>The device meets this precision</w:t>
            </w:r>
          </w:p>
        </w:tc>
      </w:tr>
      <w:tr w:rsidR="0022795A" w14:paraId="4BD9C661" w14:textId="77777777" w:rsidTr="009A2FB3">
        <w:tc>
          <w:tcPr>
            <w:tcW w:w="4928" w:type="dxa"/>
          </w:tcPr>
          <w:p w14:paraId="5E146134" w14:textId="44BEEF87" w:rsidR="0022795A" w:rsidRDefault="0022795A" w:rsidP="00296823">
            <w:r>
              <w:t>P4. Total mass &lt; 1.5 kg</w:t>
            </w:r>
          </w:p>
        </w:tc>
        <w:tc>
          <w:tcPr>
            <w:tcW w:w="4929" w:type="dxa"/>
          </w:tcPr>
          <w:p w14:paraId="4EE1E9F9" w14:textId="17E428BB" w:rsidR="0022795A" w:rsidRDefault="0022795A" w:rsidP="00296823">
            <w:r>
              <w:t>The device has a total mass of 1.447kg</w:t>
            </w:r>
          </w:p>
        </w:tc>
      </w:tr>
      <w:tr w:rsidR="0022795A" w14:paraId="0E30CC5C" w14:textId="77777777" w:rsidTr="009A2FB3">
        <w:tc>
          <w:tcPr>
            <w:tcW w:w="4928" w:type="dxa"/>
          </w:tcPr>
          <w:p w14:paraId="7FAAF56D" w14:textId="3A284CC5" w:rsidR="0022795A" w:rsidRDefault="0022795A" w:rsidP="00296823">
            <w:r>
              <w:t>P5. Permanent deformation of any component when fully loaded</w:t>
            </w:r>
          </w:p>
        </w:tc>
        <w:tc>
          <w:tcPr>
            <w:tcW w:w="4929" w:type="dxa"/>
          </w:tcPr>
          <w:p w14:paraId="5C965467" w14:textId="46ADE13A" w:rsidR="0022795A" w:rsidRDefault="0022795A" w:rsidP="00296823">
            <w:r>
              <w:t>The strength calculations are done to show that the device will not deform plasticly</w:t>
            </w:r>
          </w:p>
        </w:tc>
      </w:tr>
      <w:tr w:rsidR="0022795A" w14:paraId="28549E48" w14:textId="77777777" w:rsidTr="009A2FB3">
        <w:tc>
          <w:tcPr>
            <w:tcW w:w="4928" w:type="dxa"/>
          </w:tcPr>
          <w:p w14:paraId="1D5D95C9" w14:textId="18D39BB3" w:rsidR="0022795A" w:rsidRDefault="0022795A" w:rsidP="00296823">
            <w:r>
              <w:t>E1. All gears and electronics shall be covered such that a rod of minimum 2mm diameter cannot contact it.</w:t>
            </w:r>
          </w:p>
        </w:tc>
        <w:tc>
          <w:tcPr>
            <w:tcW w:w="4929" w:type="dxa"/>
          </w:tcPr>
          <w:p w14:paraId="2A480781" w14:textId="3A42F845" w:rsidR="0022795A" w:rsidRDefault="0022795A" w:rsidP="00296823">
            <w:r>
              <w:t>All gears are covered, and there’s no space for a rod of minimum 2mm diameter.</w:t>
            </w:r>
          </w:p>
        </w:tc>
      </w:tr>
      <w:tr w:rsidR="0022795A" w14:paraId="4EBD0360" w14:textId="77777777" w:rsidTr="009A2FB3">
        <w:tc>
          <w:tcPr>
            <w:tcW w:w="4928" w:type="dxa"/>
          </w:tcPr>
          <w:p w14:paraId="1D8EAD3D" w14:textId="661246F1" w:rsidR="0022795A" w:rsidRDefault="0022795A" w:rsidP="00296823">
            <w:r>
              <w:t xml:space="preserve">E2. The device shall be </w:t>
            </w:r>
            <w:proofErr w:type="spellStart"/>
            <w:r>
              <w:t>operatable</w:t>
            </w:r>
            <w:proofErr w:type="spellEnd"/>
            <w:r>
              <w:t xml:space="preserve"> by a 95% percentile adult male or female using only one </w:t>
            </w:r>
            <w:r>
              <w:lastRenderedPageBreak/>
              <w:t>hand</w:t>
            </w:r>
          </w:p>
        </w:tc>
        <w:tc>
          <w:tcPr>
            <w:tcW w:w="4929" w:type="dxa"/>
          </w:tcPr>
          <w:p w14:paraId="0598B74F" w14:textId="5B5D44DB" w:rsidR="0022795A" w:rsidRDefault="0022795A" w:rsidP="00296823">
            <w:r>
              <w:lastRenderedPageBreak/>
              <w:t xml:space="preserve">The device meets this requirement because it has small mass and handle to allow for one </w:t>
            </w:r>
            <w:r>
              <w:lastRenderedPageBreak/>
              <w:t>operation</w:t>
            </w:r>
          </w:p>
        </w:tc>
      </w:tr>
      <w:tr w:rsidR="0022795A" w14:paraId="4ECF73F4" w14:textId="77777777" w:rsidTr="009A2FB3">
        <w:tc>
          <w:tcPr>
            <w:tcW w:w="4928" w:type="dxa"/>
          </w:tcPr>
          <w:p w14:paraId="6D6CF77D" w14:textId="3C42C3E9" w:rsidR="0022795A" w:rsidRDefault="0022795A" w:rsidP="00296823">
            <w:r>
              <w:t xml:space="preserve">E3. The device ergonomics shall enable maximum </w:t>
            </w:r>
            <w:proofErr w:type="spellStart"/>
            <w:r>
              <w:t>maneuverability</w:t>
            </w:r>
            <w:proofErr w:type="spellEnd"/>
            <w:r>
              <w:t xml:space="preserve"> and control to the user.</w:t>
            </w:r>
          </w:p>
        </w:tc>
        <w:tc>
          <w:tcPr>
            <w:tcW w:w="4929" w:type="dxa"/>
          </w:tcPr>
          <w:p w14:paraId="085F65C2" w14:textId="514435AD" w:rsidR="0022795A" w:rsidRDefault="0022795A" w:rsidP="00296823">
            <w:r>
              <w:t>The switches are position close to the handle to allow for easy access and the handle is designed to allow the user to grip it.</w:t>
            </w:r>
          </w:p>
        </w:tc>
      </w:tr>
    </w:tbl>
    <w:p w14:paraId="0FE33804" w14:textId="4ED07826" w:rsidR="009A2FB3" w:rsidRDefault="009A2FB3" w:rsidP="00296823"/>
    <w:p w14:paraId="2E9E333B" w14:textId="362B44B0" w:rsidR="002D17F0" w:rsidRDefault="002D17F0" w:rsidP="00296823"/>
    <w:p w14:paraId="61695E4B" w14:textId="46FC5949" w:rsidR="002D17F0" w:rsidRDefault="002D17F0" w:rsidP="00296823"/>
    <w:p w14:paraId="59FA1D42" w14:textId="0891A5B1" w:rsidR="002D17F0" w:rsidRDefault="002D17F0" w:rsidP="00296823"/>
    <w:p w14:paraId="568E241B" w14:textId="7CD9FA92" w:rsidR="002D17F0" w:rsidRDefault="002D17F0" w:rsidP="00296823"/>
    <w:p w14:paraId="516EAF92" w14:textId="567E6A91" w:rsidR="002D17F0" w:rsidRDefault="002D17F0" w:rsidP="00296823"/>
    <w:p w14:paraId="4ACB2C2B" w14:textId="350C7B88" w:rsidR="002D17F0" w:rsidRDefault="002D17F0" w:rsidP="00296823"/>
    <w:p w14:paraId="3AEBDF3B" w14:textId="0AA643FA" w:rsidR="002D17F0" w:rsidRDefault="002D17F0" w:rsidP="00296823"/>
    <w:p w14:paraId="278A7157" w14:textId="34285C05" w:rsidR="002D17F0" w:rsidRDefault="002D17F0" w:rsidP="00296823"/>
    <w:p w14:paraId="0B5F024A" w14:textId="25B916A6" w:rsidR="002D17F0" w:rsidRDefault="002D17F0" w:rsidP="00296823"/>
    <w:p w14:paraId="48A6AE2E" w14:textId="42CBDCAB" w:rsidR="002D17F0" w:rsidRDefault="002D17F0" w:rsidP="00296823"/>
    <w:p w14:paraId="21DD68A9" w14:textId="510B2FB5" w:rsidR="002D17F0" w:rsidRDefault="002D17F0" w:rsidP="00296823"/>
    <w:p w14:paraId="35321510" w14:textId="6ED97255" w:rsidR="002D17F0" w:rsidRDefault="002D17F0" w:rsidP="00296823"/>
    <w:p w14:paraId="27041EEA" w14:textId="3D53BCD2" w:rsidR="002D17F0" w:rsidRDefault="002D17F0" w:rsidP="00296823"/>
    <w:p w14:paraId="507F9283" w14:textId="3D36A208" w:rsidR="002D17F0" w:rsidRDefault="002D17F0" w:rsidP="00296823"/>
    <w:p w14:paraId="73F2EC83" w14:textId="12F5BBF4" w:rsidR="002D17F0" w:rsidRDefault="002D17F0" w:rsidP="00296823"/>
    <w:p w14:paraId="78383968" w14:textId="1D43E439" w:rsidR="002D17F0" w:rsidRDefault="002D17F0" w:rsidP="00296823"/>
    <w:p w14:paraId="509721C4" w14:textId="3CAEAF53" w:rsidR="002D17F0" w:rsidRDefault="002D17F0" w:rsidP="00296823"/>
    <w:p w14:paraId="1488E204" w14:textId="1776F218" w:rsidR="002D17F0" w:rsidRDefault="002D17F0" w:rsidP="00296823"/>
    <w:p w14:paraId="4932349F" w14:textId="4C7EDE1F" w:rsidR="002D17F0" w:rsidRDefault="002D17F0" w:rsidP="00296823"/>
    <w:p w14:paraId="3A1C301E" w14:textId="1EB28A3D" w:rsidR="002D17F0" w:rsidRDefault="002D17F0" w:rsidP="00296823"/>
    <w:p w14:paraId="426DFE0F" w14:textId="761EAF1C" w:rsidR="002D17F0" w:rsidRDefault="002D17F0" w:rsidP="00296823"/>
    <w:p w14:paraId="1230ABE7" w14:textId="4C5DC351" w:rsidR="002D17F0" w:rsidRDefault="002D17F0" w:rsidP="00296823"/>
    <w:p w14:paraId="441AE559" w14:textId="17A05532" w:rsidR="002D17F0" w:rsidRDefault="002D17F0" w:rsidP="00296823"/>
    <w:p w14:paraId="7CF120DF" w14:textId="4A19A840" w:rsidR="002D17F0" w:rsidRDefault="002D17F0" w:rsidP="00296823"/>
    <w:p w14:paraId="55586B4D" w14:textId="6ED1AB41" w:rsidR="002D17F0" w:rsidRDefault="002D17F0" w:rsidP="00296823"/>
    <w:p w14:paraId="7CA3DCBD" w14:textId="67CC49BB" w:rsidR="002D17F0" w:rsidRDefault="002D17F0" w:rsidP="00296823"/>
    <w:p w14:paraId="23358046" w14:textId="6BE3726D" w:rsidR="002D17F0" w:rsidRDefault="002D17F0" w:rsidP="00296823"/>
    <w:p w14:paraId="0FA9A4C1" w14:textId="6AE061E6" w:rsidR="002D17F0" w:rsidRDefault="002D17F0" w:rsidP="00296823"/>
    <w:p w14:paraId="3D1898E2" w14:textId="68A016C3" w:rsidR="002D17F0" w:rsidRDefault="002D17F0" w:rsidP="00296823"/>
    <w:p w14:paraId="60961386" w14:textId="77777777" w:rsidR="002D17F0" w:rsidRDefault="002D17F0" w:rsidP="00296823"/>
    <w:bookmarkStart w:id="19" w:name="_Toc131674018" w:displacedByCustomXml="next"/>
    <w:sdt>
      <w:sdtPr>
        <w:rPr>
          <w:rFonts w:eastAsia="Times New Roman" w:hAnsi="Arial"/>
          <w:b w:val="0"/>
          <w:kern w:val="0"/>
          <w:sz w:val="22"/>
        </w:rPr>
        <w:id w:val="1002319923"/>
        <w:docPartObj>
          <w:docPartGallery w:val="Bibliographies"/>
          <w:docPartUnique/>
        </w:docPartObj>
      </w:sdtPr>
      <w:sdtContent>
        <w:p w14:paraId="3B59B034" w14:textId="630848A4" w:rsidR="00620D9D" w:rsidRDefault="00620D9D">
          <w:pPr>
            <w:pStyle w:val="Heading1"/>
          </w:pPr>
          <w:r>
            <w:t>References</w:t>
          </w:r>
          <w:bookmarkEnd w:id="19"/>
        </w:p>
        <w:sdt>
          <w:sdtPr>
            <w:id w:val="-573587230"/>
            <w:bibliography/>
          </w:sdtPr>
          <w:sdtContent>
            <w:p w14:paraId="70DA6475" w14:textId="77777777" w:rsidR="00F7171C" w:rsidRDefault="00620D9D">
              <w:pPr>
                <w:rPr>
                  <w:rFonts w:ascii="Times New Roman" w:hAnsi="Times New Roman"/>
                  <w:noProof/>
                  <w:sz w:val="20"/>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9547"/>
              </w:tblGrid>
              <w:tr w:rsidR="00F7171C" w14:paraId="20F6BF67" w14:textId="77777777">
                <w:trPr>
                  <w:divId w:val="1336417342"/>
                  <w:tblCellSpacing w:w="15" w:type="dxa"/>
                </w:trPr>
                <w:tc>
                  <w:tcPr>
                    <w:tcW w:w="50" w:type="pct"/>
                    <w:hideMark/>
                  </w:tcPr>
                  <w:p w14:paraId="091F64D9" w14:textId="0D5429F5" w:rsidR="00F7171C" w:rsidRDefault="00F7171C">
                    <w:pPr>
                      <w:pStyle w:val="Bibliography"/>
                      <w:rPr>
                        <w:noProof/>
                        <w:sz w:val="24"/>
                        <w:szCs w:val="24"/>
                      </w:rPr>
                    </w:pPr>
                    <w:r>
                      <w:rPr>
                        <w:noProof/>
                      </w:rPr>
                      <w:t xml:space="preserve">[1] </w:t>
                    </w:r>
                  </w:p>
                </w:tc>
                <w:tc>
                  <w:tcPr>
                    <w:tcW w:w="0" w:type="auto"/>
                    <w:hideMark/>
                  </w:tcPr>
                  <w:p w14:paraId="146C7CA7" w14:textId="77777777" w:rsidR="00F7171C" w:rsidRDefault="00F7171C">
                    <w:pPr>
                      <w:pStyle w:val="Bibliography"/>
                      <w:rPr>
                        <w:noProof/>
                      </w:rPr>
                    </w:pPr>
                    <w:r>
                      <w:rPr>
                        <w:noProof/>
                      </w:rPr>
                      <w:t xml:space="preserve">R. Hibbeler, Mechanics of Materials, SI Edition (Paperback, 10th edition), United Kingdom: Pearson Education, 2018. </w:t>
                    </w:r>
                  </w:p>
                </w:tc>
              </w:tr>
              <w:tr w:rsidR="00F7171C" w14:paraId="2976D013" w14:textId="77777777">
                <w:trPr>
                  <w:divId w:val="1336417342"/>
                  <w:tblCellSpacing w:w="15" w:type="dxa"/>
                </w:trPr>
                <w:tc>
                  <w:tcPr>
                    <w:tcW w:w="50" w:type="pct"/>
                    <w:hideMark/>
                  </w:tcPr>
                  <w:p w14:paraId="351996C1" w14:textId="77777777" w:rsidR="00F7171C" w:rsidRDefault="00F7171C">
                    <w:pPr>
                      <w:pStyle w:val="Bibliography"/>
                      <w:rPr>
                        <w:noProof/>
                      </w:rPr>
                    </w:pPr>
                    <w:r>
                      <w:rPr>
                        <w:noProof/>
                      </w:rPr>
                      <w:t xml:space="preserve">[2] </w:t>
                    </w:r>
                  </w:p>
                </w:tc>
                <w:tc>
                  <w:tcPr>
                    <w:tcW w:w="0" w:type="auto"/>
                    <w:hideMark/>
                  </w:tcPr>
                  <w:p w14:paraId="31B936C4" w14:textId="77777777" w:rsidR="00F7171C" w:rsidRDefault="00F7171C">
                    <w:pPr>
                      <w:pStyle w:val="Bibliography"/>
                      <w:rPr>
                        <w:noProof/>
                      </w:rPr>
                    </w:pPr>
                    <w:r>
                      <w:rPr>
                        <w:noProof/>
                      </w:rPr>
                      <w:t>RS Components, “RS PRO Momentary Miniature Push Button Switch, Panel Mount, SPST, 13.6mm Cutout, 32/50/125V ac, IP67,” 6 April 2023. [Online]. Available: https://za.rs-online.com/web/p/push-button-switches/7346716.</w:t>
                    </w:r>
                  </w:p>
                </w:tc>
              </w:tr>
              <w:tr w:rsidR="00F7171C" w14:paraId="0CD7E3F6" w14:textId="77777777">
                <w:trPr>
                  <w:divId w:val="1336417342"/>
                  <w:tblCellSpacing w:w="15" w:type="dxa"/>
                </w:trPr>
                <w:tc>
                  <w:tcPr>
                    <w:tcW w:w="50" w:type="pct"/>
                    <w:hideMark/>
                  </w:tcPr>
                  <w:p w14:paraId="4E193EB2" w14:textId="77777777" w:rsidR="00F7171C" w:rsidRDefault="00F7171C">
                    <w:pPr>
                      <w:pStyle w:val="Bibliography"/>
                      <w:rPr>
                        <w:noProof/>
                      </w:rPr>
                    </w:pPr>
                    <w:r>
                      <w:rPr>
                        <w:noProof/>
                      </w:rPr>
                      <w:t xml:space="preserve">[3] </w:t>
                    </w:r>
                  </w:p>
                </w:tc>
                <w:tc>
                  <w:tcPr>
                    <w:tcW w:w="0" w:type="auto"/>
                    <w:hideMark/>
                  </w:tcPr>
                  <w:p w14:paraId="39870BAE" w14:textId="77777777" w:rsidR="00F7171C" w:rsidRDefault="00F7171C">
                    <w:pPr>
                      <w:pStyle w:val="Bibliography"/>
                      <w:rPr>
                        <w:noProof/>
                      </w:rPr>
                    </w:pPr>
                    <w:r>
                      <w:rPr>
                        <w:noProof/>
                      </w:rPr>
                      <w:t>RS components, “Marquardt DPDT, (On)-Off-(On) Rocker Switch Panel Mount,” RS Components, 6 April 2023. [Online]. Available: https://za.rs-online.com/web/p/rocker-switches/7410820. [Accessed 6 April 2023].</w:t>
                    </w:r>
                  </w:p>
                </w:tc>
              </w:tr>
            </w:tbl>
            <w:p w14:paraId="51510E5C" w14:textId="77777777" w:rsidR="00F7171C" w:rsidRDefault="00F7171C">
              <w:pPr>
                <w:divId w:val="1336417342"/>
                <w:rPr>
                  <w:noProof/>
                </w:rPr>
              </w:pPr>
            </w:p>
            <w:p w14:paraId="7AC981B2" w14:textId="4E046182" w:rsidR="00620D9D" w:rsidRDefault="00620D9D">
              <w:r>
                <w:rPr>
                  <w:b/>
                  <w:bCs/>
                  <w:noProof/>
                </w:rPr>
                <w:fldChar w:fldCharType="end"/>
              </w:r>
            </w:p>
          </w:sdtContent>
        </w:sdt>
      </w:sdtContent>
    </w:sdt>
    <w:p w14:paraId="43445412" w14:textId="77777777" w:rsidR="00296823" w:rsidRPr="00296823" w:rsidRDefault="00296823" w:rsidP="00296823"/>
    <w:p w14:paraId="17CB1760" w14:textId="77777777" w:rsidR="00493F6C" w:rsidRDefault="00493F6C" w:rsidP="00493F6C"/>
    <w:p w14:paraId="40240130" w14:textId="77777777" w:rsidR="00493F6C" w:rsidRDefault="00493F6C" w:rsidP="00493F6C"/>
    <w:p w14:paraId="73913A88" w14:textId="77777777" w:rsidR="00493F6C" w:rsidRDefault="00493F6C" w:rsidP="00493F6C"/>
    <w:p w14:paraId="2B820167" w14:textId="77777777" w:rsidR="00E76D94" w:rsidRDefault="00E76D94" w:rsidP="00493F6C"/>
    <w:p w14:paraId="43415A30" w14:textId="77777777" w:rsidR="00E76D94" w:rsidRDefault="00E76D94" w:rsidP="00493F6C"/>
    <w:p w14:paraId="1FBA5358" w14:textId="77777777" w:rsidR="00E76D94" w:rsidRDefault="00E76D94" w:rsidP="00493F6C"/>
    <w:p w14:paraId="3519576D" w14:textId="77777777" w:rsidR="00E76D94" w:rsidRDefault="00E76D94" w:rsidP="00493F6C"/>
    <w:p w14:paraId="1750CDB1" w14:textId="77777777" w:rsidR="00E76D94" w:rsidRDefault="00E76D94" w:rsidP="00493F6C"/>
    <w:p w14:paraId="35DDB49E" w14:textId="77777777" w:rsidR="00E76D94" w:rsidRDefault="00E76D94" w:rsidP="00493F6C"/>
    <w:p w14:paraId="27F9993B" w14:textId="77777777" w:rsidR="00E76D94" w:rsidRDefault="00E76D94" w:rsidP="00493F6C"/>
    <w:p w14:paraId="781BD4E5" w14:textId="77777777" w:rsidR="00E76D94" w:rsidRDefault="00E76D94" w:rsidP="00493F6C"/>
    <w:p w14:paraId="0545A5BD" w14:textId="77777777" w:rsidR="00E76D94" w:rsidRDefault="00E76D94" w:rsidP="00493F6C"/>
    <w:p w14:paraId="37AABEEA" w14:textId="77777777" w:rsidR="00E76D94" w:rsidRDefault="00E76D94" w:rsidP="00493F6C"/>
    <w:p w14:paraId="1EDA18AB" w14:textId="7559C020" w:rsidR="00E76D94" w:rsidRDefault="00E76D94" w:rsidP="00493F6C"/>
    <w:p w14:paraId="0F2C7115" w14:textId="62269222" w:rsidR="002D17F0" w:rsidRDefault="002D17F0" w:rsidP="00493F6C"/>
    <w:p w14:paraId="7CC10C72" w14:textId="7F0E4C6D" w:rsidR="002D17F0" w:rsidRDefault="002D17F0" w:rsidP="00493F6C"/>
    <w:p w14:paraId="6296E2AA" w14:textId="6C0E3D89" w:rsidR="002D17F0" w:rsidRDefault="002D17F0" w:rsidP="00493F6C"/>
    <w:p w14:paraId="795B91B9" w14:textId="5DB6478F" w:rsidR="002D17F0" w:rsidRDefault="002D17F0" w:rsidP="00493F6C"/>
    <w:p w14:paraId="34E43269" w14:textId="71999F1C" w:rsidR="002D17F0" w:rsidRDefault="002D17F0" w:rsidP="00493F6C"/>
    <w:p w14:paraId="2D79F17B" w14:textId="022825D3" w:rsidR="002D17F0" w:rsidRDefault="002D17F0" w:rsidP="00493F6C"/>
    <w:p w14:paraId="593FD316" w14:textId="77777777" w:rsidR="002D17F0" w:rsidRDefault="002D17F0" w:rsidP="00493F6C"/>
    <w:p w14:paraId="7197EADE" w14:textId="64EBD07B" w:rsidR="00493F6C" w:rsidRDefault="00493F6C" w:rsidP="00493F6C">
      <w:pPr>
        <w:pStyle w:val="Heading1"/>
      </w:pPr>
      <w:bookmarkStart w:id="20" w:name="_Toc131674019"/>
      <w:r>
        <w:lastRenderedPageBreak/>
        <w:t>Appendix</w:t>
      </w:r>
      <w:bookmarkEnd w:id="20"/>
      <w:r>
        <w:t xml:space="preserve"> </w:t>
      </w:r>
    </w:p>
    <w:p w14:paraId="2387B474" w14:textId="77777777" w:rsidR="00493F6C" w:rsidRPr="00493F6C" w:rsidRDefault="00493F6C" w:rsidP="00493F6C"/>
    <w:p w14:paraId="441D6D66" w14:textId="7818FDC9" w:rsidR="00493F6C" w:rsidRDefault="00493F6C" w:rsidP="00493F6C">
      <w:pPr>
        <w:pStyle w:val="Heading2"/>
      </w:pPr>
      <w:bookmarkStart w:id="21" w:name="_Toc131674020"/>
      <w:r>
        <w:t xml:space="preserve">Appendix A: </w:t>
      </w:r>
      <w:bookmarkEnd w:id="21"/>
      <w:r w:rsidR="00586953">
        <w:t>Bending requirements</w:t>
      </w:r>
    </w:p>
    <w:p w14:paraId="7E55AB27" w14:textId="3D9C8FB4" w:rsidR="00586953" w:rsidRDefault="00586953" w:rsidP="00586953"/>
    <w:p w14:paraId="3A41BE37" w14:textId="77777777" w:rsidR="00576818" w:rsidRPr="00586953" w:rsidRDefault="00576818" w:rsidP="00586953"/>
    <w:p w14:paraId="3793E5EA" w14:textId="610F0C78" w:rsidR="00586953" w:rsidRDefault="00586953" w:rsidP="00586953">
      <w:pPr>
        <w:pStyle w:val="Heading2"/>
      </w:pPr>
      <w:r>
        <w:t>Appendix B: Motor calculations</w:t>
      </w:r>
    </w:p>
    <w:p w14:paraId="529164E1" w14:textId="6D890C8F" w:rsidR="00493F6C" w:rsidRDefault="00493F6C" w:rsidP="00493F6C"/>
    <w:p w14:paraId="3DB3BF10" w14:textId="3D7C614E" w:rsidR="009F5CDA" w:rsidRDefault="001B1ABF" w:rsidP="00493F6C">
      <w:r>
        <w:rPr>
          <w:noProof/>
        </w:rPr>
        <mc:AlternateContent>
          <mc:Choice Requires="wps">
            <w:drawing>
              <wp:anchor distT="0" distB="0" distL="114300" distR="114300" simplePos="0" relativeHeight="251661312" behindDoc="0" locked="0" layoutInCell="1" allowOverlap="1" wp14:anchorId="30D37AF0" wp14:editId="43A1FC15">
                <wp:simplePos x="0" y="0"/>
                <wp:positionH relativeFrom="column">
                  <wp:posOffset>400050</wp:posOffset>
                </wp:positionH>
                <wp:positionV relativeFrom="paragraph">
                  <wp:posOffset>766445</wp:posOffset>
                </wp:positionV>
                <wp:extent cx="76200" cy="838200"/>
                <wp:effectExtent l="0" t="0" r="19050" b="19050"/>
                <wp:wrapNone/>
                <wp:docPr id="9" name="Left Brace 9"/>
                <wp:cNvGraphicFramePr/>
                <a:graphic xmlns:a="http://schemas.openxmlformats.org/drawingml/2006/main">
                  <a:graphicData uri="http://schemas.microsoft.com/office/word/2010/wordprocessingShape">
                    <wps:wsp>
                      <wps:cNvSpPr/>
                      <wps:spPr>
                        <a:xfrm>
                          <a:off x="0" y="0"/>
                          <a:ext cx="76200" cy="838200"/>
                        </a:xfrm>
                        <a:prstGeom prst="leftBrace">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30C422D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9" o:spid="_x0000_s1026" type="#_x0000_t87" style="position:absolute;margin-left:31.5pt;margin-top:60.35pt;width:6pt;height:6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" adj="164" strokecolor="black [3040]" strokeweight="1.5pt"/>
            </w:pict>
          </mc:Fallback>
        </mc:AlternateContent>
      </w:r>
      <w:r>
        <w:rPr>
          <w:noProof/>
        </w:rPr>
        <mc:AlternateContent>
          <mc:Choice Requires="wps">
            <w:drawing>
              <wp:anchor distT="0" distB="0" distL="114300" distR="114300" simplePos="0" relativeHeight="251660288" behindDoc="0" locked="0" layoutInCell="1" allowOverlap="1" wp14:anchorId="06058D2F" wp14:editId="1AE0BE82">
                <wp:simplePos x="0" y="0"/>
                <wp:positionH relativeFrom="column">
                  <wp:posOffset>628650</wp:posOffset>
                </wp:positionH>
                <wp:positionV relativeFrom="paragraph">
                  <wp:posOffset>1614170</wp:posOffset>
                </wp:positionV>
                <wp:extent cx="1895475" cy="0"/>
                <wp:effectExtent l="19050" t="19050" r="9525" b="19050"/>
                <wp:wrapNone/>
                <wp:docPr id="8" name="Straight Connector 8"/>
                <wp:cNvGraphicFramePr/>
                <a:graphic xmlns:a="http://schemas.openxmlformats.org/drawingml/2006/main">
                  <a:graphicData uri="http://schemas.microsoft.com/office/word/2010/wordprocessingShape">
                    <wps:wsp>
                      <wps:cNvCnPr/>
                      <wps:spPr>
                        <a:xfrm flipH="1">
                          <a:off x="0" y="0"/>
                          <a:ext cx="1895475"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37D93959" id="Straight Connector 8"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49.5pt,127.1pt" to="198.75pt,1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" strokecolor="black [3040]" strokeweight="2.25pt"/>
            </w:pict>
          </mc:Fallback>
        </mc:AlternateContent>
      </w:r>
      <w:r>
        <w:rPr>
          <w:noProof/>
        </w:rPr>
        <mc:AlternateContent>
          <mc:Choice Requires="wps">
            <w:drawing>
              <wp:anchor distT="0" distB="0" distL="114300" distR="114300" simplePos="0" relativeHeight="251659264" behindDoc="0" locked="0" layoutInCell="1" allowOverlap="1" wp14:anchorId="2B154461" wp14:editId="0EE30196">
                <wp:simplePos x="0" y="0"/>
                <wp:positionH relativeFrom="column">
                  <wp:posOffset>2524125</wp:posOffset>
                </wp:positionH>
                <wp:positionV relativeFrom="paragraph">
                  <wp:posOffset>414019</wp:posOffset>
                </wp:positionV>
                <wp:extent cx="0" cy="1228725"/>
                <wp:effectExtent l="19050" t="0" r="19050" b="28575"/>
                <wp:wrapNone/>
                <wp:docPr id="3" name="Straight Connector 3"/>
                <wp:cNvGraphicFramePr/>
                <a:graphic xmlns:a="http://schemas.openxmlformats.org/drawingml/2006/main">
                  <a:graphicData uri="http://schemas.microsoft.com/office/word/2010/wordprocessingShape">
                    <wps:wsp>
                      <wps:cNvCnPr/>
                      <wps:spPr>
                        <a:xfrm>
                          <a:off x="0" y="0"/>
                          <a:ext cx="0" cy="122872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30EFC772"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98.75pt,32.6pt" to="198.75pt,1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" strokecolor="black [3040]" strokeweight="2.25pt"/>
            </w:pict>
          </mc:Fallback>
        </mc:AlternateContent>
      </w:r>
    </w:p>
    <w:p w14:paraId="0086D972" w14:textId="45450BEB" w:rsidR="00493F6C" w:rsidRDefault="00493F6C" w:rsidP="00493F6C">
      <w:pPr>
        <w:pStyle w:val="Heading2"/>
      </w:pPr>
      <w:bookmarkStart w:id="22" w:name="_Toc131674021"/>
      <w:r>
        <w:t xml:space="preserve">Appendix </w:t>
      </w:r>
      <w:r w:rsidR="00586953">
        <w:t>C</w:t>
      </w:r>
      <w:r>
        <w:t>: Gear calculations</w:t>
      </w:r>
      <w:bookmarkEnd w:id="22"/>
    </w:p>
    <w:p w14:paraId="04E72186" w14:textId="31FDBB6A" w:rsidR="00C5439E" w:rsidRDefault="00C5439E" w:rsidP="00C5439E"/>
    <w:p w14:paraId="6E0BB203" w14:textId="262ADE42" w:rsidR="00C5439E" w:rsidRDefault="00C5439E" w:rsidP="00C5439E"/>
    <w:p w14:paraId="559D4B17" w14:textId="491F13C5" w:rsidR="00C5439E" w:rsidRDefault="00C5439E" w:rsidP="00C5439E"/>
    <w:p w14:paraId="4846438F" w14:textId="10F1F3EE" w:rsidR="00C5439E" w:rsidRDefault="00C5439E" w:rsidP="00C5439E"/>
    <w:p w14:paraId="2D27A995" w14:textId="2F1A60DC" w:rsidR="00C5439E" w:rsidRDefault="00C5439E" w:rsidP="00C5439E"/>
    <w:p w14:paraId="2202AF84" w14:textId="77777777" w:rsidR="00C5439E" w:rsidRPr="00C5439E" w:rsidRDefault="00C5439E" w:rsidP="00C5439E"/>
    <w:p w14:paraId="4163F2E1" w14:textId="5B1D6125" w:rsidR="00493F6C" w:rsidRDefault="00493F6C" w:rsidP="00E76D94">
      <w:pPr>
        <w:pStyle w:val="Heading2"/>
      </w:pPr>
      <w:bookmarkStart w:id="23" w:name="_Toc131674022"/>
      <w:r>
        <w:t xml:space="preserve">Appendix </w:t>
      </w:r>
      <w:r w:rsidR="00586953">
        <w:t>D</w:t>
      </w:r>
      <w:r>
        <w:t>: Deflection</w:t>
      </w:r>
      <w:r w:rsidR="00E76D94">
        <w:t xml:space="preserve"> calculations</w:t>
      </w:r>
      <w:bookmarkEnd w:id="23"/>
    </w:p>
    <w:p w14:paraId="0CC66E39" w14:textId="77777777" w:rsidR="00E76D94" w:rsidRDefault="00E76D94" w:rsidP="00E76D94"/>
    <w:p w14:paraId="330D14B8" w14:textId="487A92E9" w:rsidR="00E76D94" w:rsidRDefault="00E76D94" w:rsidP="00E76D94">
      <w:pPr>
        <w:pStyle w:val="Heading2"/>
      </w:pPr>
      <w:bookmarkStart w:id="24" w:name="_Toc131674023"/>
      <w:r>
        <w:t xml:space="preserve">Appendix </w:t>
      </w:r>
      <w:r w:rsidR="00586953">
        <w:t>E</w:t>
      </w:r>
      <w:r>
        <w:t>: Torsion calculations</w:t>
      </w:r>
      <w:bookmarkEnd w:id="24"/>
    </w:p>
    <w:p w14:paraId="502DFD89" w14:textId="77777777" w:rsidR="00E76D94" w:rsidRDefault="00E76D94" w:rsidP="00E76D94"/>
    <w:p w14:paraId="147840E4" w14:textId="66813DC0" w:rsidR="00E76D94" w:rsidRPr="00E76D94" w:rsidRDefault="00E76D94" w:rsidP="00E76D94">
      <w:pPr>
        <w:pStyle w:val="Heading2"/>
      </w:pPr>
      <w:bookmarkStart w:id="25" w:name="_Toc131674024"/>
      <w:r>
        <w:t xml:space="preserve">Appendix </w:t>
      </w:r>
      <w:r w:rsidR="00586953">
        <w:t>F</w:t>
      </w:r>
      <w:r>
        <w:t>: Strength calculations</w:t>
      </w:r>
      <w:bookmarkEnd w:id="25"/>
    </w:p>
    <w:bookmarkEnd w:id="9"/>
    <w:p w14:paraId="0BB2494B" w14:textId="24E24293" w:rsidR="008320A3" w:rsidRDefault="008320A3" w:rsidP="008320A3">
      <w:pPr>
        <w:pStyle w:val="Caption"/>
      </w:pPr>
    </w:p>
    <w:p w14:paraId="28627818" w14:textId="668E168C" w:rsidR="00E76D94" w:rsidRDefault="00E76D94" w:rsidP="00E76D94">
      <w:pPr>
        <w:pStyle w:val="Heading2"/>
      </w:pPr>
      <w:bookmarkStart w:id="26" w:name="_Toc131674025"/>
      <w:r>
        <w:t xml:space="preserve">Appendix </w:t>
      </w:r>
      <w:r w:rsidR="00586953">
        <w:t>G</w:t>
      </w:r>
      <w:r>
        <w:t>: Mass calculations</w:t>
      </w:r>
      <w:bookmarkEnd w:id="26"/>
    </w:p>
    <w:p w14:paraId="0FA346D3" w14:textId="6F13EC4E" w:rsidR="004E1DDF" w:rsidRDefault="004E1DDF" w:rsidP="00E76D94"/>
    <w:p w14:paraId="0ABA09EC" w14:textId="5645FA31" w:rsidR="00E76D94" w:rsidRPr="00E76D94" w:rsidRDefault="00E76D94" w:rsidP="00E76D94">
      <w:pPr>
        <w:pStyle w:val="Heading2"/>
      </w:pPr>
      <w:bookmarkStart w:id="27" w:name="_Toc131674026"/>
      <w:r>
        <w:t xml:space="preserve">Appendix </w:t>
      </w:r>
      <w:r w:rsidR="00586953">
        <w:t>H</w:t>
      </w:r>
      <w:r>
        <w:t>: Cost calculations</w:t>
      </w:r>
      <w:bookmarkEnd w:id="27"/>
    </w:p>
    <w:p w14:paraId="7D4CEA00" w14:textId="77777777" w:rsidR="00E76D94" w:rsidRPr="00E76D94" w:rsidRDefault="00E76D94" w:rsidP="00E76D94"/>
    <w:p w14:paraId="711ABB51" w14:textId="77777777" w:rsidR="00551720" w:rsidRDefault="00551720" w:rsidP="00551720">
      <w:pPr>
        <w:keepNext/>
      </w:pPr>
      <w:r>
        <w:rPr>
          <w:noProof/>
        </w:rPr>
        <w:lastRenderedPageBreak/>
        <w:drawing>
          <wp:inline distT="0" distB="0" distL="0" distR="0" wp14:anchorId="5BC9B745" wp14:editId="6488BD70">
            <wp:extent cx="5248275" cy="2743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48275" cy="2743200"/>
                    </a:xfrm>
                    <a:prstGeom prst="rect">
                      <a:avLst/>
                    </a:prstGeom>
                  </pic:spPr>
                </pic:pic>
              </a:graphicData>
            </a:graphic>
          </wp:inline>
        </w:drawing>
      </w:r>
    </w:p>
    <w:p w14:paraId="0F00AFBC" w14:textId="077F3B2D" w:rsidR="00E76D94" w:rsidRDefault="00551720" w:rsidP="00551720">
      <w:pPr>
        <w:pStyle w:val="Caption"/>
        <w:jc w:val="both"/>
      </w:pPr>
      <w:r>
        <w:t xml:space="preserve">Figure </w:t>
      </w:r>
      <w:r>
        <w:fldChar w:fldCharType="begin"/>
      </w:r>
      <w:r>
        <w:instrText xml:space="preserve"> SEQ Figure \* ARABIC </w:instrText>
      </w:r>
      <w:r>
        <w:fldChar w:fldCharType="separate"/>
      </w:r>
      <w:r w:rsidR="00BA73AE">
        <w:rPr>
          <w:noProof/>
        </w:rPr>
        <w:t>51</w:t>
      </w:r>
      <w:r>
        <w:fldChar w:fldCharType="end"/>
      </w:r>
      <w:r>
        <w:t xml:space="preserve"> Typical costing inputs</w:t>
      </w:r>
    </w:p>
    <w:p w14:paraId="34DE4F81" w14:textId="4F9CD989" w:rsidR="00551720" w:rsidRDefault="00551720" w:rsidP="00551720"/>
    <w:p w14:paraId="4F523629" w14:textId="77777777" w:rsidR="00551720" w:rsidRPr="00551720" w:rsidRDefault="00551720" w:rsidP="00551720"/>
    <w:sectPr w:rsidR="00551720" w:rsidRPr="00551720" w:rsidSect="006F15A4">
      <w:headerReference w:type="default" r:id="rId60"/>
      <w:footerReference w:type="default" r:id="rId61"/>
      <w:pgSz w:w="11907" w:h="16840" w:code="9"/>
      <w:pgMar w:top="1417" w:right="1020" w:bottom="1417" w:left="1020" w:header="397" w:footer="39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690D5D" w14:textId="77777777" w:rsidR="008D42E3" w:rsidRDefault="008D42E3">
      <w:pPr>
        <w:spacing w:after="0" w:line="240" w:lineRule="auto"/>
      </w:pPr>
      <w:r>
        <w:separator/>
      </w:r>
    </w:p>
  </w:endnote>
  <w:endnote w:type="continuationSeparator" w:id="0">
    <w:p w14:paraId="6B51A23F" w14:textId="77777777" w:rsidR="008D42E3" w:rsidRDefault="008D42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old">
    <w:altName w:val="Arial Unicode MS"/>
    <w:panose1 w:val="00000000000000000000"/>
    <w:charset w:val="00"/>
    <w:family w:val="roman"/>
    <w:notTrueType/>
    <w:pitch w:val="default"/>
    <w:sig w:usb0="00000000" w:usb1="00410000" w:usb2="00690072" w:usb3="006C0061" w:csb0="00420020" w:csb1="006C006F"/>
  </w:font>
  <w:font w:name="Tahoma">
    <w:altName w:val="Arial"/>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713001" w14:textId="77777777" w:rsidR="00576818" w:rsidRDefault="00576818">
    <w:pPr>
      <w:spacing w:after="0" w:line="20" w:lineRule="exact"/>
      <w:jc w:val="center"/>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EB1FC1" w14:textId="77777777" w:rsidR="00576818" w:rsidRDefault="00576818">
    <w:pPr>
      <w:pBdr>
        <w:top w:val="single" w:sz="4" w:space="1" w:color="auto"/>
      </w:pBdr>
      <w:spacing w:after="0"/>
      <w:jc w:val="center"/>
      <w:rPr>
        <w:sz w:val="4"/>
      </w:rPr>
    </w:pPr>
  </w:p>
  <w:tbl>
    <w:tblPr>
      <w:tblW w:w="4979" w:type="pct"/>
      <w:jc w:val="center"/>
      <w:tblCellMar>
        <w:left w:w="57" w:type="dxa"/>
        <w:right w:w="57" w:type="dxa"/>
      </w:tblCellMar>
      <w:tblLook w:val="0000" w:firstRow="0" w:lastRow="0" w:firstColumn="0" w:lastColumn="0" w:noHBand="0" w:noVBand="0"/>
    </w:tblPr>
    <w:tblGrid>
      <w:gridCol w:w="4678"/>
      <w:gridCol w:w="1560"/>
      <w:gridCol w:w="3588"/>
    </w:tblGrid>
    <w:tr w:rsidR="00576818" w14:paraId="6F41BF84" w14:textId="77777777" w:rsidTr="003E6403">
      <w:trPr>
        <w:jc w:val="center"/>
      </w:trPr>
      <w:tc>
        <w:tcPr>
          <w:tcW w:w="2380" w:type="pct"/>
        </w:tcPr>
        <w:p w14:paraId="6B1A83AF" w14:textId="4F04FD29" w:rsidR="00576818" w:rsidRDefault="00576818" w:rsidP="007E6149">
          <w:pPr>
            <w:spacing w:after="0"/>
            <w:jc w:val="left"/>
            <w:rPr>
              <w:sz w:val="18"/>
            </w:rPr>
          </w:pPr>
          <w:r>
            <w:rPr>
              <w:sz w:val="18"/>
            </w:rPr>
            <w:t>MFKKAT007</w:t>
          </w:r>
        </w:p>
      </w:tc>
      <w:tc>
        <w:tcPr>
          <w:tcW w:w="794" w:type="pct"/>
        </w:tcPr>
        <w:p w14:paraId="733AB041" w14:textId="77777777" w:rsidR="00576818" w:rsidRDefault="00576818" w:rsidP="003E6403">
          <w:pPr>
            <w:spacing w:after="40"/>
            <w:ind w:left="-242" w:firstLine="142"/>
            <w:jc w:val="center"/>
            <w:rPr>
              <w:sz w:val="18"/>
            </w:rPr>
          </w:pPr>
        </w:p>
      </w:tc>
      <w:tc>
        <w:tcPr>
          <w:tcW w:w="1826" w:type="pct"/>
        </w:tcPr>
        <w:p w14:paraId="2D88AC2B" w14:textId="77777777" w:rsidR="00576818" w:rsidRDefault="00576818" w:rsidP="00365440">
          <w:pPr>
            <w:spacing w:after="0"/>
            <w:jc w:val="right"/>
            <w:rPr>
              <w:sz w:val="18"/>
            </w:rPr>
          </w:pPr>
          <w:r>
            <w:rPr>
              <w:sz w:val="18"/>
            </w:rPr>
            <w:t xml:space="preserve">Page </w:t>
          </w:r>
          <w:r>
            <w:rPr>
              <w:sz w:val="18"/>
            </w:rPr>
            <w:fldChar w:fldCharType="begin"/>
          </w:r>
          <w:r>
            <w:rPr>
              <w:sz w:val="18"/>
            </w:rPr>
            <w:instrText xml:space="preserve"> PAGE </w:instrText>
          </w:r>
          <w:r>
            <w:rPr>
              <w:sz w:val="18"/>
            </w:rPr>
            <w:fldChar w:fldCharType="separate"/>
          </w:r>
          <w:r>
            <w:rPr>
              <w:noProof/>
              <w:sz w:val="18"/>
            </w:rPr>
            <w:t>2</w:t>
          </w:r>
          <w:r>
            <w:rPr>
              <w:sz w:val="18"/>
            </w:rPr>
            <w:fldChar w:fldCharType="end"/>
          </w:r>
          <w:r>
            <w:rPr>
              <w:sz w:val="18"/>
            </w:rPr>
            <w:t xml:space="preserve"> of </w:t>
          </w:r>
          <w:r>
            <w:rPr>
              <w:sz w:val="18"/>
            </w:rPr>
            <w:fldChar w:fldCharType="begin"/>
          </w:r>
          <w:r>
            <w:rPr>
              <w:sz w:val="18"/>
            </w:rPr>
            <w:instrText xml:space="preserve"> NUMPAGES   \* MERGEFORMAT </w:instrText>
          </w:r>
          <w:r>
            <w:rPr>
              <w:sz w:val="18"/>
            </w:rPr>
            <w:fldChar w:fldCharType="separate"/>
          </w:r>
          <w:r>
            <w:rPr>
              <w:noProof/>
              <w:sz w:val="18"/>
            </w:rPr>
            <w:t>2</w:t>
          </w:r>
          <w:r>
            <w:rPr>
              <w:sz w:val="18"/>
            </w:rPr>
            <w:fldChar w:fldCharType="end"/>
          </w:r>
        </w:p>
      </w:tc>
    </w:tr>
  </w:tbl>
  <w:p w14:paraId="485D193F" w14:textId="77777777" w:rsidR="00576818" w:rsidRDefault="00576818">
    <w:pPr>
      <w:spacing w:after="0" w:line="20" w:lineRule="exact"/>
      <w:jc w:val="center"/>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82D106" w14:textId="77777777" w:rsidR="008D42E3" w:rsidRDefault="008D42E3">
      <w:pPr>
        <w:spacing w:after="0" w:line="240" w:lineRule="auto"/>
      </w:pPr>
      <w:r>
        <w:separator/>
      </w:r>
    </w:p>
  </w:footnote>
  <w:footnote w:type="continuationSeparator" w:id="0">
    <w:p w14:paraId="7D818DA9" w14:textId="77777777" w:rsidR="008D42E3" w:rsidRDefault="008D42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57B952" w14:textId="0400C5E3" w:rsidR="00576818" w:rsidRDefault="00576818" w:rsidP="009A556C">
    <w:pPr>
      <w:pStyle w:val="Header"/>
      <w:tabs>
        <w:tab w:val="left" w:pos="680"/>
        <w:tab w:val="left" w:pos="1360"/>
        <w:tab w:val="left" w:pos="2040"/>
        <w:tab w:val="left" w:pos="2720"/>
        <w:tab w:val="right" w:pos="14800"/>
      </w:tabs>
      <w:jc w:val="left"/>
      <w:rPr>
        <w:noProof/>
        <w:sz w:val="20"/>
        <w:lang w:val="en-US"/>
      </w:rPr>
    </w:pPr>
    <w:sdt>
      <w:sdtPr>
        <w:rPr>
          <w:noProof/>
          <w:sz w:val="20"/>
          <w:lang w:val="en-US"/>
        </w:rPr>
        <w:id w:val="1931003175"/>
        <w:placeholder>
          <w:docPart w:val="87A5EB95B2554E51A2152CC726995564"/>
        </w:placeholder>
        <w:text/>
      </w:sdtPr>
      <w:sdtContent>
        <w:r>
          <w:rPr>
            <w:noProof/>
            <w:sz w:val="20"/>
            <w:lang w:val="en-US"/>
          </w:rPr>
          <w:t>Pipe bending tool</w:t>
        </w:r>
      </w:sdtContent>
    </w:sdt>
    <w:r>
      <w:rPr>
        <w:noProof/>
        <w:lang w:val="en-ZA" w:eastAsia="en-ZA"/>
      </w:rPr>
      <w:drawing>
        <wp:anchor distT="0" distB="0" distL="114300" distR="114300" simplePos="0" relativeHeight="251663360" behindDoc="0" locked="0" layoutInCell="1" allowOverlap="1" wp14:anchorId="676F72EB" wp14:editId="3998913D">
          <wp:simplePos x="0" y="0"/>
          <wp:positionH relativeFrom="column">
            <wp:posOffset>4972050</wp:posOffset>
          </wp:positionH>
          <wp:positionV relativeFrom="paragraph">
            <wp:posOffset>50165</wp:posOffset>
          </wp:positionV>
          <wp:extent cx="1642745" cy="240030"/>
          <wp:effectExtent l="0" t="0" r="0" b="0"/>
          <wp:wrapNone/>
          <wp:docPr id="6" name="Picture 7" descr="UCThoriz_logo1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CThoriz_logo1_CMYK.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2745" cy="240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6D5FE5" w14:textId="77777777" w:rsidR="00576818" w:rsidRDefault="00576818">
    <w:pPr>
      <w:pStyle w:val="Header"/>
      <w:rPr>
        <w:sz w:val="2"/>
      </w:rPr>
    </w:pPr>
  </w:p>
  <w:p w14:paraId="41A31EBD" w14:textId="77777777" w:rsidR="00576818" w:rsidRDefault="00576818">
    <w:pPr>
      <w:pStyle w:val="Header"/>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E6FCF41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A90B31"/>
    <w:multiLevelType w:val="singleLevel"/>
    <w:tmpl w:val="FB78E1F6"/>
    <w:lvl w:ilvl="0">
      <w:start w:val="1"/>
      <w:numFmt w:val="lowerRoman"/>
      <w:lvlRestart w:val="0"/>
      <w:pStyle w:val="NormalListIndent"/>
      <w:lvlText w:val="%1."/>
      <w:lvlJc w:val="left"/>
      <w:pPr>
        <w:tabs>
          <w:tab w:val="num" w:pos="1145"/>
        </w:tabs>
        <w:ind w:left="879" w:hanging="454"/>
      </w:pPr>
      <w:rPr>
        <w:rFonts w:hint="default"/>
      </w:rPr>
    </w:lvl>
  </w:abstractNum>
  <w:abstractNum w:abstractNumId="2" w15:restartNumberingAfterBreak="0">
    <w:nsid w:val="01153953"/>
    <w:multiLevelType w:val="hybridMultilevel"/>
    <w:tmpl w:val="E5B87D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2726CBE"/>
    <w:multiLevelType w:val="hybridMultilevel"/>
    <w:tmpl w:val="0332E85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0A9F2375"/>
    <w:multiLevelType w:val="multilevel"/>
    <w:tmpl w:val="95322118"/>
    <w:lvl w:ilvl="0">
      <w:start w:val="1"/>
      <w:numFmt w:val="decimal"/>
      <w:lvlRestart w:val="0"/>
      <w:pStyle w:val="Heading1"/>
      <w:lvlText w:val="%1."/>
      <w:lvlJc w:val="left"/>
      <w:pPr>
        <w:tabs>
          <w:tab w:val="num" w:pos="442"/>
        </w:tabs>
        <w:ind w:left="442" w:hanging="442"/>
      </w:pPr>
      <w:rPr>
        <w:rFonts w:ascii="Arial" w:hAnsi="Arial" w:hint="default"/>
      </w:rPr>
    </w:lvl>
    <w:lvl w:ilvl="1">
      <w:start w:val="1"/>
      <w:numFmt w:val="decimal"/>
      <w:pStyle w:val="Heading2"/>
      <w:lvlText w:val="%1.%2"/>
      <w:lvlJc w:val="left"/>
      <w:pPr>
        <w:tabs>
          <w:tab w:val="num" w:pos="658"/>
        </w:tabs>
        <w:ind w:left="658" w:hanging="658"/>
      </w:pPr>
      <w:rPr>
        <w:rFonts w:ascii="Arial" w:hAnsi="Arial" w:hint="default"/>
      </w:rPr>
    </w:lvl>
    <w:lvl w:ilvl="2">
      <w:start w:val="1"/>
      <w:numFmt w:val="decimal"/>
      <w:pStyle w:val="Heading3"/>
      <w:lvlText w:val="%1.%2.%3"/>
      <w:lvlJc w:val="left"/>
      <w:pPr>
        <w:tabs>
          <w:tab w:val="num" w:pos="879"/>
        </w:tabs>
        <w:ind w:left="879" w:hanging="879"/>
      </w:pPr>
      <w:rPr>
        <w:rFonts w:ascii="Arial" w:hAnsi="Arial" w:hint="default"/>
      </w:rPr>
    </w:lvl>
    <w:lvl w:ilvl="3">
      <w:start w:val="1"/>
      <w:numFmt w:val="decimal"/>
      <w:pStyle w:val="Heading4"/>
      <w:lvlText w:val="%1.%2.%3.%4"/>
      <w:lvlJc w:val="left"/>
      <w:pPr>
        <w:tabs>
          <w:tab w:val="num" w:pos="992"/>
        </w:tabs>
        <w:ind w:left="992" w:hanging="992"/>
      </w:pPr>
      <w:rPr>
        <w:rFonts w:ascii="Arial" w:hAnsi="Arial" w:hint="default"/>
      </w:rPr>
    </w:lvl>
    <w:lvl w:ilvl="4">
      <w:start w:val="1"/>
      <w:numFmt w:val="decimal"/>
      <w:pStyle w:val="Heading5"/>
      <w:lvlText w:val="%1.%2.%3.%4.%5"/>
      <w:lvlJc w:val="left"/>
      <w:pPr>
        <w:tabs>
          <w:tab w:val="num" w:pos="1021"/>
        </w:tabs>
        <w:ind w:left="1021" w:hanging="1021"/>
      </w:pPr>
      <w:rPr>
        <w:rFonts w:ascii="Arial" w:hAnsi="Arial" w:hint="default"/>
      </w:rPr>
    </w:lvl>
    <w:lvl w:ilvl="5">
      <w:start w:val="1"/>
      <w:numFmt w:val="decimal"/>
      <w:pStyle w:val="Heading6"/>
      <w:suff w:val="space"/>
      <w:lvlText w:val="%1.%2.%3.%4.%5.%6"/>
      <w:lvlJc w:val="left"/>
      <w:pPr>
        <w:ind w:left="1304" w:hanging="1304"/>
      </w:pPr>
      <w:rPr>
        <w:rFonts w:ascii="Arial" w:hAnsi="Arial" w:hint="default"/>
      </w:rPr>
    </w:lvl>
    <w:lvl w:ilvl="6">
      <w:start w:val="1"/>
      <w:numFmt w:val="decimal"/>
      <w:pStyle w:val="Heading7"/>
      <w:suff w:val="space"/>
      <w:lvlText w:val="%1.%2.%3.%4.%5.%6.%7"/>
      <w:lvlJc w:val="left"/>
      <w:pPr>
        <w:ind w:left="1531" w:hanging="1531"/>
      </w:pPr>
      <w:rPr>
        <w:rFonts w:ascii="Arial" w:hAnsi="Arial" w:hint="default"/>
      </w:rPr>
    </w:lvl>
    <w:lvl w:ilvl="7">
      <w:start w:val="1"/>
      <w:numFmt w:val="decimal"/>
      <w:pStyle w:val="Heading8"/>
      <w:suff w:val="space"/>
      <w:lvlText w:val="%1.%2.%3.%4.%5.%6.%7.%8"/>
      <w:lvlJc w:val="left"/>
      <w:pPr>
        <w:ind w:left="1928" w:hanging="1928"/>
      </w:pPr>
      <w:rPr>
        <w:rFonts w:ascii="Arial" w:hAnsi="Arial" w:hint="default"/>
      </w:rPr>
    </w:lvl>
    <w:lvl w:ilvl="8">
      <w:start w:val="1"/>
      <w:numFmt w:val="decimal"/>
      <w:pStyle w:val="Heading9"/>
      <w:suff w:val="space"/>
      <w:lvlText w:val="%1.%2.%3.%4.%5.%6.%7.%8.%9"/>
      <w:lvlJc w:val="left"/>
      <w:pPr>
        <w:ind w:left="2268" w:hanging="2268"/>
      </w:pPr>
      <w:rPr>
        <w:rFonts w:ascii="Arial" w:hAnsi="Arial" w:hint="default"/>
      </w:rPr>
    </w:lvl>
  </w:abstractNum>
  <w:abstractNum w:abstractNumId="5" w15:restartNumberingAfterBreak="0">
    <w:nsid w:val="0C000D0B"/>
    <w:multiLevelType w:val="hybridMultilevel"/>
    <w:tmpl w:val="C054CFF0"/>
    <w:lvl w:ilvl="0" w:tplc="5630E81C">
      <w:start w:val="1"/>
      <w:numFmt w:val="bullet"/>
      <w:pStyle w:val="NormalBulletIndent"/>
      <w:lvlText w:val="-"/>
      <w:lvlJc w:val="left"/>
      <w:pPr>
        <w:tabs>
          <w:tab w:val="num" w:pos="879"/>
        </w:tabs>
        <w:ind w:left="879" w:hanging="454"/>
      </w:pPr>
      <w:rPr>
        <w:rFonts w:hAnsi="Arial" w:hint="default"/>
        <w:sz w:val="22"/>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16D2C2F"/>
    <w:multiLevelType w:val="hybridMultilevel"/>
    <w:tmpl w:val="814CC81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226F3E79"/>
    <w:multiLevelType w:val="hybridMultilevel"/>
    <w:tmpl w:val="B63EDB4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293F0302"/>
    <w:multiLevelType w:val="singleLevel"/>
    <w:tmpl w:val="5118613C"/>
    <w:lvl w:ilvl="0">
      <w:start w:val="1"/>
      <w:numFmt w:val="lowerLetter"/>
      <w:lvlRestart w:val="0"/>
      <w:pStyle w:val="TableList"/>
      <w:lvlText w:val="%1."/>
      <w:lvlJc w:val="left"/>
      <w:pPr>
        <w:tabs>
          <w:tab w:val="num" w:pos="360"/>
        </w:tabs>
        <w:ind w:left="340" w:hanging="340"/>
      </w:pPr>
      <w:rPr>
        <w:rFonts w:hint="default"/>
      </w:rPr>
    </w:lvl>
  </w:abstractNum>
  <w:abstractNum w:abstractNumId="9" w15:restartNumberingAfterBreak="0">
    <w:nsid w:val="2A4A1BDD"/>
    <w:multiLevelType w:val="hybridMultilevel"/>
    <w:tmpl w:val="5DAE5484"/>
    <w:lvl w:ilvl="0" w:tplc="0E1EE28C">
      <w:start w:val="1"/>
      <w:numFmt w:val="bullet"/>
      <w:pStyle w:val="NormalBullet"/>
      <w:lvlText w:val="·"/>
      <w:lvlJc w:val="left"/>
      <w:pPr>
        <w:tabs>
          <w:tab w:val="num" w:pos="425"/>
        </w:tabs>
        <w:ind w:left="425" w:hanging="425"/>
      </w:pPr>
      <w:rPr>
        <w:rFonts w:ascii="Symbol" w:hAnsi="Symbol" w:hint="default"/>
        <w:sz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CDB196B"/>
    <w:multiLevelType w:val="hybridMultilevel"/>
    <w:tmpl w:val="DF60FA74"/>
    <w:lvl w:ilvl="0" w:tplc="95185CFA">
      <w:start w:val="1"/>
      <w:numFmt w:val="bullet"/>
      <w:pStyle w:val="TableBullet"/>
      <w:lvlText w:val="·"/>
      <w:lvlJc w:val="left"/>
      <w:pPr>
        <w:tabs>
          <w:tab w:val="num" w:pos="360"/>
        </w:tabs>
        <w:ind w:left="340" w:hanging="340"/>
      </w:pPr>
      <w:rPr>
        <w:rFonts w:ascii="Symbol" w:hAnsi="Symbol"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D9E3968"/>
    <w:multiLevelType w:val="hybridMultilevel"/>
    <w:tmpl w:val="F06E5F3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315A189F"/>
    <w:multiLevelType w:val="hybridMultilevel"/>
    <w:tmpl w:val="0A70B4FE"/>
    <w:lvl w:ilvl="0" w:tplc="879CF1EE">
      <w:start w:val="1"/>
      <w:numFmt w:val="lowerRoman"/>
      <w:pStyle w:val="Pre-Headings"/>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1E37D56"/>
    <w:multiLevelType w:val="hybridMultilevel"/>
    <w:tmpl w:val="207EFB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2AB15F9"/>
    <w:multiLevelType w:val="hybridMultilevel"/>
    <w:tmpl w:val="C6183674"/>
    <w:lvl w:ilvl="0" w:tplc="699E52A8">
      <w:start w:val="1"/>
      <w:numFmt w:val="bullet"/>
      <w:pStyle w:val="TableBulletIndent"/>
      <w:lvlText w:val="-"/>
      <w:lvlJc w:val="left"/>
      <w:pPr>
        <w:tabs>
          <w:tab w:val="num" w:pos="737"/>
        </w:tabs>
        <w:ind w:left="737" w:hanging="397"/>
      </w:pPr>
      <w:rPr>
        <w:rFonts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2AC233F"/>
    <w:multiLevelType w:val="hybridMultilevel"/>
    <w:tmpl w:val="B9BCD33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34DE54F6"/>
    <w:multiLevelType w:val="hybridMultilevel"/>
    <w:tmpl w:val="D8526BCE"/>
    <w:lvl w:ilvl="0" w:tplc="B2AA9AC8">
      <w:start w:val="1"/>
      <w:numFmt w:val="bullet"/>
      <w:pStyle w:val="NormalBulletIndent2"/>
      <w:lvlText w:val="-"/>
      <w:lvlJc w:val="left"/>
      <w:pPr>
        <w:tabs>
          <w:tab w:val="num" w:pos="1332"/>
        </w:tabs>
        <w:ind w:left="1332" w:hanging="453"/>
      </w:pPr>
      <w:rPr>
        <w:rFonts w:hAnsi="Arial" w:hint="default"/>
        <w:sz w:val="22"/>
      </w:rPr>
    </w:lvl>
    <w:lvl w:ilvl="1" w:tplc="DBB42E3C">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A8113AA"/>
    <w:multiLevelType w:val="multilevel"/>
    <w:tmpl w:val="A74445E2"/>
    <w:lvl w:ilvl="0">
      <w:start w:val="1"/>
      <w:numFmt w:val="decimal"/>
      <w:lvlRestart w:val="0"/>
      <w:pStyle w:val="Article"/>
      <w:suff w:val="space"/>
      <w:lvlText w:val="Article %1 - "/>
      <w:lvlJc w:val="left"/>
      <w:pPr>
        <w:ind w:left="1644" w:hanging="1644"/>
      </w:pPr>
      <w:rPr>
        <w:rFonts w:hAnsi="Arial Bold" w:hint="default"/>
        <w:b/>
        <w:i w:val="0"/>
        <w:caps/>
        <w:strike w:val="0"/>
        <w:dstrike w:val="0"/>
        <w:vanish w:val="0"/>
        <w:color w:val="000000"/>
        <w:sz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454" w:hanging="454"/>
      </w:pPr>
      <w:rPr>
        <w:rFonts w:ascii="Arial" w:hAnsi="Arial" w:hint="default"/>
        <w:b w:val="0"/>
        <w:i w:val="0"/>
        <w:caps w:val="0"/>
        <w:strike w:val="0"/>
        <w:dstrike w:val="0"/>
        <w:vanish w:val="0"/>
        <w:color w:val="00000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ind w:left="624" w:hanging="624"/>
      </w:pPr>
      <w:rPr>
        <w:rFonts w:ascii="Arial" w:hAnsi="Arial" w:hint="default"/>
        <w:b w:val="0"/>
        <w:i w:val="0"/>
        <w:caps w:val="0"/>
        <w:strike w:val="0"/>
        <w:dstrike w:val="0"/>
        <w:vanish w:val="0"/>
        <w:color w:val="00000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794" w:hanging="794"/>
      </w:pPr>
      <w:rPr>
        <w:rFonts w:ascii="Arial" w:hAnsi="Arial" w:hint="default"/>
        <w:b w:val="0"/>
        <w:i w:val="0"/>
        <w:caps w:val="0"/>
        <w:strike w:val="0"/>
        <w:dstrike w:val="0"/>
        <w:vanish w:val="0"/>
        <w:color w:val="00000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space"/>
      <w:lvlText w:val="%1.%2.%3.%4.%5"/>
      <w:lvlJc w:val="left"/>
      <w:pPr>
        <w:ind w:left="1021" w:hanging="1021"/>
      </w:pPr>
      <w:rPr>
        <w:rFonts w:ascii="Arial" w:hAnsi="Arial" w:hint="default"/>
        <w:b w:val="0"/>
        <w:i w:val="0"/>
        <w:caps w:val="0"/>
        <w:strike w:val="0"/>
        <w:dstrike w:val="0"/>
        <w:vanish w:val="0"/>
        <w:color w:val="00000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1.%2.%3.%4.%5.%6"/>
      <w:lvlJc w:val="left"/>
      <w:pPr>
        <w:ind w:left="1304" w:hanging="1304"/>
      </w:pPr>
      <w:rPr>
        <w:rFonts w:ascii="Arial" w:hAnsi="Arial" w:hint="default"/>
        <w:b w:val="0"/>
        <w:i w:val="0"/>
        <w:caps w:val="0"/>
        <w:strike w:val="0"/>
        <w:dstrike w:val="0"/>
        <w:vanish w:val="0"/>
        <w:color w:val="00000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suff w:val="space"/>
      <w:lvlText w:val="%1.%2.%3.%4.%5.%6.%7"/>
      <w:lvlJc w:val="left"/>
      <w:pPr>
        <w:ind w:left="1531" w:hanging="1531"/>
      </w:pPr>
      <w:rPr>
        <w:rFonts w:ascii="Arial" w:hAnsi="Arial" w:hint="default"/>
        <w:b w:val="0"/>
        <w:i w:val="0"/>
        <w:caps w:val="0"/>
        <w:strike w:val="0"/>
        <w:dstrike w:val="0"/>
        <w:vanish w:val="0"/>
        <w:color w:val="00000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suff w:val="space"/>
      <w:lvlText w:val="%1.%2.%3.%4.%5.%6.%7.%8"/>
      <w:lvlJc w:val="left"/>
      <w:pPr>
        <w:ind w:left="1928" w:hanging="1928"/>
      </w:pPr>
      <w:rPr>
        <w:rFonts w:ascii="Arial" w:hAnsi="Arial" w:hint="default"/>
        <w:b w:val="0"/>
        <w:i w:val="0"/>
        <w:caps w:val="0"/>
        <w:strike w:val="0"/>
        <w:dstrike w:val="0"/>
        <w:vanish w:val="0"/>
        <w:color w:val="00000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suff w:val="space"/>
      <w:lvlText w:val="%1.%2.%3.%4.%5.%6.%7.%8.%9"/>
      <w:lvlJc w:val="left"/>
      <w:pPr>
        <w:ind w:left="2268" w:hanging="2268"/>
      </w:pPr>
      <w:rPr>
        <w:rFonts w:ascii="Arial" w:hAnsi="Arial" w:hint="default"/>
        <w:b w:val="0"/>
        <w:i w:val="0"/>
        <w:caps w:val="0"/>
        <w:strike w:val="0"/>
        <w:dstrike w:val="0"/>
        <w:vanish w:val="0"/>
        <w:color w:val="00000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15:restartNumberingAfterBreak="0">
    <w:nsid w:val="3EFB6CC8"/>
    <w:multiLevelType w:val="hybridMultilevel"/>
    <w:tmpl w:val="09FE95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25F0828"/>
    <w:multiLevelType w:val="hybridMultilevel"/>
    <w:tmpl w:val="27C4138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2AE5CBF"/>
    <w:multiLevelType w:val="hybridMultilevel"/>
    <w:tmpl w:val="8B1A034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47A4123F"/>
    <w:multiLevelType w:val="hybridMultilevel"/>
    <w:tmpl w:val="6B96C5D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4B57012B"/>
    <w:multiLevelType w:val="hybridMultilevel"/>
    <w:tmpl w:val="0292DD1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4BED055B"/>
    <w:multiLevelType w:val="singleLevel"/>
    <w:tmpl w:val="16A64B52"/>
    <w:lvl w:ilvl="0">
      <w:start w:val="1"/>
      <w:numFmt w:val="decimal"/>
      <w:lvlRestart w:val="0"/>
      <w:pStyle w:val="RefNumPar"/>
      <w:lvlText w:val="[%1]"/>
      <w:lvlJc w:val="left"/>
      <w:pPr>
        <w:tabs>
          <w:tab w:val="num" w:pos="567"/>
        </w:tabs>
        <w:ind w:left="567" w:hanging="567"/>
      </w:pPr>
      <w:rPr>
        <w:rFonts w:hint="default"/>
        <w:sz w:val="22"/>
      </w:rPr>
    </w:lvl>
  </w:abstractNum>
  <w:abstractNum w:abstractNumId="24" w15:restartNumberingAfterBreak="0">
    <w:nsid w:val="4E0D04DA"/>
    <w:multiLevelType w:val="singleLevel"/>
    <w:tmpl w:val="1FB24588"/>
    <w:lvl w:ilvl="0">
      <w:start w:val="1"/>
      <w:numFmt w:val="decimal"/>
      <w:lvlRestart w:val="0"/>
      <w:pStyle w:val="RefNumTable"/>
      <w:lvlText w:val="[%1]"/>
      <w:lvlJc w:val="left"/>
      <w:pPr>
        <w:tabs>
          <w:tab w:val="num" w:pos="567"/>
        </w:tabs>
        <w:ind w:left="567" w:hanging="567"/>
      </w:pPr>
      <w:rPr>
        <w:sz w:val="20"/>
      </w:rPr>
    </w:lvl>
  </w:abstractNum>
  <w:abstractNum w:abstractNumId="25" w15:restartNumberingAfterBreak="0">
    <w:nsid w:val="4EBF2811"/>
    <w:multiLevelType w:val="hybridMultilevel"/>
    <w:tmpl w:val="9ADC5FF2"/>
    <w:lvl w:ilvl="0" w:tplc="CF2EBCEE">
      <w:start w:val="1"/>
      <w:numFmt w:val="decimal"/>
      <w:lvlRestart w:val="0"/>
      <w:pStyle w:val="Docref"/>
      <w:lvlText w:val="[%1]"/>
      <w:lvlJc w:val="left"/>
      <w:pPr>
        <w:tabs>
          <w:tab w:val="num" w:pos="567"/>
        </w:tabs>
        <w:ind w:left="567" w:hanging="567"/>
      </w:pPr>
      <w:rPr>
        <w:rFonts w:ascii="Arial" w:hAnsi="Arial"/>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4FB05025"/>
    <w:multiLevelType w:val="hybridMultilevel"/>
    <w:tmpl w:val="C0CA9B5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53052A3E"/>
    <w:multiLevelType w:val="hybridMultilevel"/>
    <w:tmpl w:val="EED62A3C"/>
    <w:lvl w:ilvl="0" w:tplc="1C090001">
      <w:start w:val="1"/>
      <w:numFmt w:val="bullet"/>
      <w:lvlText w:val=""/>
      <w:lvlJc w:val="left"/>
      <w:pPr>
        <w:ind w:left="1162" w:hanging="360"/>
      </w:pPr>
      <w:rPr>
        <w:rFonts w:ascii="Symbol" w:hAnsi="Symbol" w:hint="default"/>
      </w:rPr>
    </w:lvl>
    <w:lvl w:ilvl="1" w:tplc="1C090003" w:tentative="1">
      <w:start w:val="1"/>
      <w:numFmt w:val="bullet"/>
      <w:lvlText w:val="o"/>
      <w:lvlJc w:val="left"/>
      <w:pPr>
        <w:ind w:left="1882" w:hanging="360"/>
      </w:pPr>
      <w:rPr>
        <w:rFonts w:ascii="Courier New" w:hAnsi="Courier New" w:cs="Courier New" w:hint="default"/>
      </w:rPr>
    </w:lvl>
    <w:lvl w:ilvl="2" w:tplc="1C090005" w:tentative="1">
      <w:start w:val="1"/>
      <w:numFmt w:val="bullet"/>
      <w:lvlText w:val=""/>
      <w:lvlJc w:val="left"/>
      <w:pPr>
        <w:ind w:left="2602" w:hanging="360"/>
      </w:pPr>
      <w:rPr>
        <w:rFonts w:ascii="Wingdings" w:hAnsi="Wingdings" w:hint="default"/>
      </w:rPr>
    </w:lvl>
    <w:lvl w:ilvl="3" w:tplc="1C090001" w:tentative="1">
      <w:start w:val="1"/>
      <w:numFmt w:val="bullet"/>
      <w:lvlText w:val=""/>
      <w:lvlJc w:val="left"/>
      <w:pPr>
        <w:ind w:left="3322" w:hanging="360"/>
      </w:pPr>
      <w:rPr>
        <w:rFonts w:ascii="Symbol" w:hAnsi="Symbol" w:hint="default"/>
      </w:rPr>
    </w:lvl>
    <w:lvl w:ilvl="4" w:tplc="1C090003" w:tentative="1">
      <w:start w:val="1"/>
      <w:numFmt w:val="bullet"/>
      <w:lvlText w:val="o"/>
      <w:lvlJc w:val="left"/>
      <w:pPr>
        <w:ind w:left="4042" w:hanging="360"/>
      </w:pPr>
      <w:rPr>
        <w:rFonts w:ascii="Courier New" w:hAnsi="Courier New" w:cs="Courier New" w:hint="default"/>
      </w:rPr>
    </w:lvl>
    <w:lvl w:ilvl="5" w:tplc="1C090005" w:tentative="1">
      <w:start w:val="1"/>
      <w:numFmt w:val="bullet"/>
      <w:lvlText w:val=""/>
      <w:lvlJc w:val="left"/>
      <w:pPr>
        <w:ind w:left="4762" w:hanging="360"/>
      </w:pPr>
      <w:rPr>
        <w:rFonts w:ascii="Wingdings" w:hAnsi="Wingdings" w:hint="default"/>
      </w:rPr>
    </w:lvl>
    <w:lvl w:ilvl="6" w:tplc="1C090001" w:tentative="1">
      <w:start w:val="1"/>
      <w:numFmt w:val="bullet"/>
      <w:lvlText w:val=""/>
      <w:lvlJc w:val="left"/>
      <w:pPr>
        <w:ind w:left="5482" w:hanging="360"/>
      </w:pPr>
      <w:rPr>
        <w:rFonts w:ascii="Symbol" w:hAnsi="Symbol" w:hint="default"/>
      </w:rPr>
    </w:lvl>
    <w:lvl w:ilvl="7" w:tplc="1C090003" w:tentative="1">
      <w:start w:val="1"/>
      <w:numFmt w:val="bullet"/>
      <w:lvlText w:val="o"/>
      <w:lvlJc w:val="left"/>
      <w:pPr>
        <w:ind w:left="6202" w:hanging="360"/>
      </w:pPr>
      <w:rPr>
        <w:rFonts w:ascii="Courier New" w:hAnsi="Courier New" w:cs="Courier New" w:hint="default"/>
      </w:rPr>
    </w:lvl>
    <w:lvl w:ilvl="8" w:tplc="1C090005" w:tentative="1">
      <w:start w:val="1"/>
      <w:numFmt w:val="bullet"/>
      <w:lvlText w:val=""/>
      <w:lvlJc w:val="left"/>
      <w:pPr>
        <w:ind w:left="6922" w:hanging="360"/>
      </w:pPr>
      <w:rPr>
        <w:rFonts w:ascii="Wingdings" w:hAnsi="Wingdings" w:hint="default"/>
      </w:rPr>
    </w:lvl>
  </w:abstractNum>
  <w:abstractNum w:abstractNumId="28" w15:restartNumberingAfterBreak="0">
    <w:nsid w:val="539C57A4"/>
    <w:multiLevelType w:val="hybridMultilevel"/>
    <w:tmpl w:val="ED4C01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55032CBF"/>
    <w:multiLevelType w:val="hybridMultilevel"/>
    <w:tmpl w:val="B97A2D96"/>
    <w:lvl w:ilvl="0" w:tplc="1C090001">
      <w:start w:val="1"/>
      <w:numFmt w:val="bullet"/>
      <w:lvlText w:val=""/>
      <w:lvlJc w:val="left"/>
      <w:pPr>
        <w:ind w:left="780" w:hanging="360"/>
      </w:pPr>
      <w:rPr>
        <w:rFonts w:ascii="Symbol" w:hAnsi="Symbol"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30" w15:restartNumberingAfterBreak="0">
    <w:nsid w:val="55AF7246"/>
    <w:multiLevelType w:val="hybridMultilevel"/>
    <w:tmpl w:val="682A75B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577F7D62"/>
    <w:multiLevelType w:val="hybridMultilevel"/>
    <w:tmpl w:val="E5AA53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15:restartNumberingAfterBreak="0">
    <w:nsid w:val="68D05108"/>
    <w:multiLevelType w:val="hybridMultilevel"/>
    <w:tmpl w:val="DAE4057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15:restartNumberingAfterBreak="0">
    <w:nsid w:val="696926E0"/>
    <w:multiLevelType w:val="singleLevel"/>
    <w:tmpl w:val="A2C85192"/>
    <w:lvl w:ilvl="0">
      <w:start w:val="1"/>
      <w:numFmt w:val="lowerRoman"/>
      <w:lvlRestart w:val="0"/>
      <w:pStyle w:val="TableListIndent"/>
      <w:lvlText w:val="%1."/>
      <w:lvlJc w:val="left"/>
      <w:pPr>
        <w:tabs>
          <w:tab w:val="num" w:pos="1060"/>
        </w:tabs>
        <w:ind w:left="737" w:hanging="397"/>
      </w:pPr>
      <w:rPr>
        <w:rFonts w:ascii="Arial" w:hAnsi="Arial"/>
      </w:rPr>
    </w:lvl>
  </w:abstractNum>
  <w:abstractNum w:abstractNumId="34" w15:restartNumberingAfterBreak="0">
    <w:nsid w:val="71120E0C"/>
    <w:multiLevelType w:val="hybridMultilevel"/>
    <w:tmpl w:val="092C4350"/>
    <w:lvl w:ilvl="0" w:tplc="DC16D874">
      <w:start w:val="1"/>
      <w:numFmt w:val="decimal"/>
      <w:lvlRestart w:val="0"/>
      <w:pStyle w:val="Characteristic"/>
      <w:lvlText w:val="C%1."/>
      <w:lvlJc w:val="left"/>
      <w:pPr>
        <w:tabs>
          <w:tab w:val="num" w:pos="360"/>
        </w:tabs>
        <w:ind w:left="0" w:firstLine="0"/>
      </w:pPr>
      <w:rPr>
        <w:rFonts w:ascii="Arial" w:hAnsi="Arial" w:hint="default"/>
        <w:sz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71F808A2"/>
    <w:multiLevelType w:val="hybridMultilevel"/>
    <w:tmpl w:val="B0AC44F8"/>
    <w:lvl w:ilvl="0" w:tplc="58B46B84">
      <w:start w:val="1"/>
      <w:numFmt w:val="decimal"/>
      <w:pStyle w:val="Requirement"/>
      <w:lvlText w:val="RQ%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FD5F96"/>
    <w:multiLevelType w:val="hybridMultilevel"/>
    <w:tmpl w:val="0D469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881641"/>
    <w:multiLevelType w:val="hybridMultilevel"/>
    <w:tmpl w:val="E3D2ABE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15:restartNumberingAfterBreak="0">
    <w:nsid w:val="7E88751F"/>
    <w:multiLevelType w:val="singleLevel"/>
    <w:tmpl w:val="3BEAE814"/>
    <w:lvl w:ilvl="0">
      <w:start w:val="1"/>
      <w:numFmt w:val="lowerLetter"/>
      <w:lvlRestart w:val="0"/>
      <w:pStyle w:val="NormalList"/>
      <w:lvlText w:val="%1."/>
      <w:lvlJc w:val="left"/>
      <w:pPr>
        <w:tabs>
          <w:tab w:val="num" w:pos="425"/>
        </w:tabs>
        <w:ind w:left="425" w:hanging="425"/>
      </w:pPr>
      <w:rPr>
        <w:rFonts w:ascii="Arial" w:hAnsi="Arial" w:hint="default"/>
        <w:b w:val="0"/>
        <w:i w:val="0"/>
        <w:caps w:val="0"/>
        <w:strike w:val="0"/>
        <w:dstrike w:val="0"/>
        <w:vanish w:val="0"/>
        <w:color w:val="00000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num w:numId="1">
    <w:abstractNumId w:val="0"/>
  </w:num>
  <w:num w:numId="2">
    <w:abstractNumId w:val="17"/>
  </w:num>
  <w:num w:numId="3">
    <w:abstractNumId w:val="4"/>
  </w:num>
  <w:num w:numId="4">
    <w:abstractNumId w:val="9"/>
  </w:num>
  <w:num w:numId="5">
    <w:abstractNumId w:val="5"/>
  </w:num>
  <w:num w:numId="6">
    <w:abstractNumId w:val="16"/>
  </w:num>
  <w:num w:numId="7">
    <w:abstractNumId w:val="38"/>
  </w:num>
  <w:num w:numId="8">
    <w:abstractNumId w:val="1"/>
  </w:num>
  <w:num w:numId="9">
    <w:abstractNumId w:val="23"/>
  </w:num>
  <w:num w:numId="10">
    <w:abstractNumId w:val="24"/>
  </w:num>
  <w:num w:numId="11">
    <w:abstractNumId w:val="10"/>
  </w:num>
  <w:num w:numId="12">
    <w:abstractNumId w:val="14"/>
  </w:num>
  <w:num w:numId="13">
    <w:abstractNumId w:val="8"/>
  </w:num>
  <w:num w:numId="14">
    <w:abstractNumId w:val="33"/>
  </w:num>
  <w:num w:numId="15">
    <w:abstractNumId w:val="34"/>
  </w:num>
  <w:num w:numId="16">
    <w:abstractNumId w:val="25"/>
  </w:num>
  <w:num w:numId="17">
    <w:abstractNumId w:val="12"/>
  </w:num>
  <w:num w:numId="18">
    <w:abstractNumId w:val="36"/>
  </w:num>
  <w:num w:numId="19">
    <w:abstractNumId w:val="35"/>
  </w:num>
  <w:num w:numId="20">
    <w:abstractNumId w:val="6"/>
  </w:num>
  <w:num w:numId="21">
    <w:abstractNumId w:val="26"/>
  </w:num>
  <w:num w:numId="22">
    <w:abstractNumId w:val="19"/>
  </w:num>
  <w:num w:numId="23">
    <w:abstractNumId w:val="31"/>
  </w:num>
  <w:num w:numId="24">
    <w:abstractNumId w:val="11"/>
  </w:num>
  <w:num w:numId="25">
    <w:abstractNumId w:val="13"/>
  </w:num>
  <w:num w:numId="26">
    <w:abstractNumId w:val="2"/>
  </w:num>
  <w:num w:numId="27">
    <w:abstractNumId w:val="20"/>
  </w:num>
  <w:num w:numId="28">
    <w:abstractNumId w:val="30"/>
  </w:num>
  <w:num w:numId="29">
    <w:abstractNumId w:val="15"/>
  </w:num>
  <w:num w:numId="30">
    <w:abstractNumId w:val="7"/>
  </w:num>
  <w:num w:numId="31">
    <w:abstractNumId w:val="21"/>
  </w:num>
  <w:num w:numId="32">
    <w:abstractNumId w:val="3"/>
  </w:num>
  <w:num w:numId="33">
    <w:abstractNumId w:val="27"/>
  </w:num>
  <w:num w:numId="34">
    <w:abstractNumId w:val="32"/>
  </w:num>
  <w:num w:numId="35">
    <w:abstractNumId w:val="29"/>
  </w:num>
  <w:num w:numId="36">
    <w:abstractNumId w:val="18"/>
  </w:num>
  <w:num w:numId="37">
    <w:abstractNumId w:val="28"/>
  </w:num>
  <w:num w:numId="38">
    <w:abstractNumId w:val="22"/>
  </w:num>
  <w:num w:numId="39">
    <w:abstractNumId w:val="3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8" w:dllVersion="513" w:checkStyle="1"/>
  <w:activeWritingStyle w:appName="MSWord" w:lang="en-GB" w:vendorID="8" w:dllVersion="513" w:checkStyle="1"/>
  <w:activeWritingStyle w:appName="MSWord" w:lang="en-ZA" w:vendorID="8" w:dllVersion="513" w:checkStyle="1"/>
  <w:proofState w:spelling="clean" w:grammar="clean"/>
  <w:attachedTemplate r:id="rId1"/>
  <w:defaultTabStop w:val="680"/>
  <w:drawingGridHorizontalSpacing w:val="110"/>
  <w:drawingGridVerticalSpacing w:val="299"/>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7995"/>
    <w:rsid w:val="00007DD9"/>
    <w:rsid w:val="00016EEF"/>
    <w:rsid w:val="00024D6C"/>
    <w:rsid w:val="00032C01"/>
    <w:rsid w:val="00035E56"/>
    <w:rsid w:val="00053F19"/>
    <w:rsid w:val="00061D58"/>
    <w:rsid w:val="00067589"/>
    <w:rsid w:val="0008242A"/>
    <w:rsid w:val="000911E7"/>
    <w:rsid w:val="00092449"/>
    <w:rsid w:val="000B2FFC"/>
    <w:rsid w:val="000C0413"/>
    <w:rsid w:val="000D0BB8"/>
    <w:rsid w:val="000D2BE1"/>
    <w:rsid w:val="000D758B"/>
    <w:rsid w:val="000F1B5E"/>
    <w:rsid w:val="000F5023"/>
    <w:rsid w:val="000F7472"/>
    <w:rsid w:val="0010396D"/>
    <w:rsid w:val="0011348F"/>
    <w:rsid w:val="001158D1"/>
    <w:rsid w:val="001162BE"/>
    <w:rsid w:val="00117411"/>
    <w:rsid w:val="0012055B"/>
    <w:rsid w:val="001227EE"/>
    <w:rsid w:val="001229CF"/>
    <w:rsid w:val="001248C3"/>
    <w:rsid w:val="001302B3"/>
    <w:rsid w:val="00131171"/>
    <w:rsid w:val="0013234E"/>
    <w:rsid w:val="00140A5F"/>
    <w:rsid w:val="0014559F"/>
    <w:rsid w:val="00152E88"/>
    <w:rsid w:val="001647CC"/>
    <w:rsid w:val="00164A16"/>
    <w:rsid w:val="0017408F"/>
    <w:rsid w:val="001740BD"/>
    <w:rsid w:val="001750FC"/>
    <w:rsid w:val="001779E5"/>
    <w:rsid w:val="00187902"/>
    <w:rsid w:val="0019044B"/>
    <w:rsid w:val="0019750D"/>
    <w:rsid w:val="001A76AA"/>
    <w:rsid w:val="001B1ABF"/>
    <w:rsid w:val="001B38DF"/>
    <w:rsid w:val="001C1B28"/>
    <w:rsid w:val="001D7CD5"/>
    <w:rsid w:val="001F3A36"/>
    <w:rsid w:val="001F6CC8"/>
    <w:rsid w:val="00212C3F"/>
    <w:rsid w:val="0022795A"/>
    <w:rsid w:val="00227DB2"/>
    <w:rsid w:val="002326D7"/>
    <w:rsid w:val="00235327"/>
    <w:rsid w:val="00235F9F"/>
    <w:rsid w:val="002378B7"/>
    <w:rsid w:val="00246C66"/>
    <w:rsid w:val="00256540"/>
    <w:rsid w:val="00264D92"/>
    <w:rsid w:val="00265F75"/>
    <w:rsid w:val="00274C27"/>
    <w:rsid w:val="00285A77"/>
    <w:rsid w:val="00292A63"/>
    <w:rsid w:val="00296823"/>
    <w:rsid w:val="00297AD2"/>
    <w:rsid w:val="00297E94"/>
    <w:rsid w:val="002A2A09"/>
    <w:rsid w:val="002A4BD8"/>
    <w:rsid w:val="002C3998"/>
    <w:rsid w:val="002D17F0"/>
    <w:rsid w:val="002D3EDE"/>
    <w:rsid w:val="002E2725"/>
    <w:rsid w:val="002E35F2"/>
    <w:rsid w:val="002E3C96"/>
    <w:rsid w:val="002E4A28"/>
    <w:rsid w:val="00300715"/>
    <w:rsid w:val="00301CC8"/>
    <w:rsid w:val="00302E5F"/>
    <w:rsid w:val="003030DE"/>
    <w:rsid w:val="00317C0E"/>
    <w:rsid w:val="003262A2"/>
    <w:rsid w:val="00345D44"/>
    <w:rsid w:val="003508A2"/>
    <w:rsid w:val="00351FAA"/>
    <w:rsid w:val="00352300"/>
    <w:rsid w:val="0035452C"/>
    <w:rsid w:val="00356607"/>
    <w:rsid w:val="00365440"/>
    <w:rsid w:val="00365BE5"/>
    <w:rsid w:val="00370007"/>
    <w:rsid w:val="00381DA5"/>
    <w:rsid w:val="00384831"/>
    <w:rsid w:val="003851FE"/>
    <w:rsid w:val="003861E6"/>
    <w:rsid w:val="00397AE0"/>
    <w:rsid w:val="00397E44"/>
    <w:rsid w:val="003A27F1"/>
    <w:rsid w:val="003B21D7"/>
    <w:rsid w:val="003B3336"/>
    <w:rsid w:val="003B6B0F"/>
    <w:rsid w:val="003B71FB"/>
    <w:rsid w:val="003C4967"/>
    <w:rsid w:val="003D28C3"/>
    <w:rsid w:val="003D4271"/>
    <w:rsid w:val="003D4B5A"/>
    <w:rsid w:val="003E14FF"/>
    <w:rsid w:val="003E1E84"/>
    <w:rsid w:val="003E351A"/>
    <w:rsid w:val="003E367D"/>
    <w:rsid w:val="003E5E29"/>
    <w:rsid w:val="003E6403"/>
    <w:rsid w:val="003F3CDB"/>
    <w:rsid w:val="004015A9"/>
    <w:rsid w:val="004026BA"/>
    <w:rsid w:val="00402F60"/>
    <w:rsid w:val="004031B3"/>
    <w:rsid w:val="00436A08"/>
    <w:rsid w:val="00441E50"/>
    <w:rsid w:val="00443678"/>
    <w:rsid w:val="0044388A"/>
    <w:rsid w:val="00460018"/>
    <w:rsid w:val="00460830"/>
    <w:rsid w:val="0046408F"/>
    <w:rsid w:val="0047413C"/>
    <w:rsid w:val="00493F6C"/>
    <w:rsid w:val="00496A05"/>
    <w:rsid w:val="004A1E62"/>
    <w:rsid w:val="004A2983"/>
    <w:rsid w:val="004C0D99"/>
    <w:rsid w:val="004D6646"/>
    <w:rsid w:val="004E1DDF"/>
    <w:rsid w:val="004F2D8E"/>
    <w:rsid w:val="004F56D4"/>
    <w:rsid w:val="005124D3"/>
    <w:rsid w:val="00514B78"/>
    <w:rsid w:val="00531348"/>
    <w:rsid w:val="00533561"/>
    <w:rsid w:val="005363B3"/>
    <w:rsid w:val="00551720"/>
    <w:rsid w:val="00576818"/>
    <w:rsid w:val="00576CB5"/>
    <w:rsid w:val="00577434"/>
    <w:rsid w:val="005811BE"/>
    <w:rsid w:val="00584D82"/>
    <w:rsid w:val="00586647"/>
    <w:rsid w:val="00586953"/>
    <w:rsid w:val="005A16C6"/>
    <w:rsid w:val="005A646E"/>
    <w:rsid w:val="005A6CEB"/>
    <w:rsid w:val="005B46E6"/>
    <w:rsid w:val="005C5EA5"/>
    <w:rsid w:val="005D0CFD"/>
    <w:rsid w:val="005D5B83"/>
    <w:rsid w:val="005E5045"/>
    <w:rsid w:val="005F6094"/>
    <w:rsid w:val="00600EC6"/>
    <w:rsid w:val="00606308"/>
    <w:rsid w:val="006145BF"/>
    <w:rsid w:val="00620CFF"/>
    <w:rsid w:val="00620D9D"/>
    <w:rsid w:val="006304CF"/>
    <w:rsid w:val="00646C3F"/>
    <w:rsid w:val="0065366A"/>
    <w:rsid w:val="0065447A"/>
    <w:rsid w:val="00657852"/>
    <w:rsid w:val="00672797"/>
    <w:rsid w:val="00676B71"/>
    <w:rsid w:val="00676D1B"/>
    <w:rsid w:val="00684386"/>
    <w:rsid w:val="006A04C1"/>
    <w:rsid w:val="006A1B47"/>
    <w:rsid w:val="006D6DDE"/>
    <w:rsid w:val="006F15A4"/>
    <w:rsid w:val="00701E37"/>
    <w:rsid w:val="00702078"/>
    <w:rsid w:val="00717739"/>
    <w:rsid w:val="00723916"/>
    <w:rsid w:val="00731637"/>
    <w:rsid w:val="00735991"/>
    <w:rsid w:val="00747158"/>
    <w:rsid w:val="00772D4F"/>
    <w:rsid w:val="00783FA3"/>
    <w:rsid w:val="00787479"/>
    <w:rsid w:val="007A72AA"/>
    <w:rsid w:val="007C3293"/>
    <w:rsid w:val="007D318E"/>
    <w:rsid w:val="007E6149"/>
    <w:rsid w:val="007F0482"/>
    <w:rsid w:val="00800F8B"/>
    <w:rsid w:val="00803FAF"/>
    <w:rsid w:val="00823352"/>
    <w:rsid w:val="00823E59"/>
    <w:rsid w:val="008320A3"/>
    <w:rsid w:val="00855A2A"/>
    <w:rsid w:val="00861C9A"/>
    <w:rsid w:val="008632A3"/>
    <w:rsid w:val="008641B6"/>
    <w:rsid w:val="00883B82"/>
    <w:rsid w:val="00885E1D"/>
    <w:rsid w:val="00897BB8"/>
    <w:rsid w:val="008A0B9B"/>
    <w:rsid w:val="008A6040"/>
    <w:rsid w:val="008B03D3"/>
    <w:rsid w:val="008C0A46"/>
    <w:rsid w:val="008C3000"/>
    <w:rsid w:val="008C4B71"/>
    <w:rsid w:val="008D42E3"/>
    <w:rsid w:val="008D455E"/>
    <w:rsid w:val="008D5AD9"/>
    <w:rsid w:val="008E2A37"/>
    <w:rsid w:val="008E3244"/>
    <w:rsid w:val="008E588F"/>
    <w:rsid w:val="008F534D"/>
    <w:rsid w:val="008F763C"/>
    <w:rsid w:val="00900EC3"/>
    <w:rsid w:val="00901F41"/>
    <w:rsid w:val="00902F56"/>
    <w:rsid w:val="00916F83"/>
    <w:rsid w:val="00920C8F"/>
    <w:rsid w:val="009217C8"/>
    <w:rsid w:val="009258A8"/>
    <w:rsid w:val="009258D7"/>
    <w:rsid w:val="00933CE7"/>
    <w:rsid w:val="009439A7"/>
    <w:rsid w:val="0096386E"/>
    <w:rsid w:val="00963EA7"/>
    <w:rsid w:val="00965E1C"/>
    <w:rsid w:val="00997AFF"/>
    <w:rsid w:val="009A2FB3"/>
    <w:rsid w:val="009A556C"/>
    <w:rsid w:val="009B2B26"/>
    <w:rsid w:val="009C0D54"/>
    <w:rsid w:val="009C176D"/>
    <w:rsid w:val="009C4400"/>
    <w:rsid w:val="009D0F88"/>
    <w:rsid w:val="009D6DF6"/>
    <w:rsid w:val="009F5CDA"/>
    <w:rsid w:val="00A1029E"/>
    <w:rsid w:val="00A14CB3"/>
    <w:rsid w:val="00A33369"/>
    <w:rsid w:val="00A372BB"/>
    <w:rsid w:val="00A40459"/>
    <w:rsid w:val="00A50947"/>
    <w:rsid w:val="00A51E9D"/>
    <w:rsid w:val="00A65F6A"/>
    <w:rsid w:val="00A67502"/>
    <w:rsid w:val="00A71DF8"/>
    <w:rsid w:val="00A803EF"/>
    <w:rsid w:val="00A81329"/>
    <w:rsid w:val="00A81BE4"/>
    <w:rsid w:val="00AA4DA7"/>
    <w:rsid w:val="00AA71FF"/>
    <w:rsid w:val="00AB0065"/>
    <w:rsid w:val="00AE0DFC"/>
    <w:rsid w:val="00AE5ADE"/>
    <w:rsid w:val="00AF541F"/>
    <w:rsid w:val="00AF6050"/>
    <w:rsid w:val="00AF769D"/>
    <w:rsid w:val="00B060B9"/>
    <w:rsid w:val="00B2339B"/>
    <w:rsid w:val="00B3234E"/>
    <w:rsid w:val="00B34332"/>
    <w:rsid w:val="00B51197"/>
    <w:rsid w:val="00B56081"/>
    <w:rsid w:val="00B64F40"/>
    <w:rsid w:val="00B75484"/>
    <w:rsid w:val="00B83657"/>
    <w:rsid w:val="00B85184"/>
    <w:rsid w:val="00B85ADA"/>
    <w:rsid w:val="00B96162"/>
    <w:rsid w:val="00BA3D5B"/>
    <w:rsid w:val="00BA6CC1"/>
    <w:rsid w:val="00BA73AE"/>
    <w:rsid w:val="00BC61F6"/>
    <w:rsid w:val="00BD7542"/>
    <w:rsid w:val="00BE46EB"/>
    <w:rsid w:val="00BE7F86"/>
    <w:rsid w:val="00BF055E"/>
    <w:rsid w:val="00BF1D0E"/>
    <w:rsid w:val="00BF2B6C"/>
    <w:rsid w:val="00C079B4"/>
    <w:rsid w:val="00C16392"/>
    <w:rsid w:val="00C27DD5"/>
    <w:rsid w:val="00C473E4"/>
    <w:rsid w:val="00C5439E"/>
    <w:rsid w:val="00C969CE"/>
    <w:rsid w:val="00CA18C8"/>
    <w:rsid w:val="00CA4AC0"/>
    <w:rsid w:val="00CC1CF2"/>
    <w:rsid w:val="00CC2B22"/>
    <w:rsid w:val="00CC4D54"/>
    <w:rsid w:val="00CC60B4"/>
    <w:rsid w:val="00CD2FE4"/>
    <w:rsid w:val="00CD3AAD"/>
    <w:rsid w:val="00CD6D8A"/>
    <w:rsid w:val="00CD6E08"/>
    <w:rsid w:val="00CE70B4"/>
    <w:rsid w:val="00D02D36"/>
    <w:rsid w:val="00D06A60"/>
    <w:rsid w:val="00D07245"/>
    <w:rsid w:val="00D10BD0"/>
    <w:rsid w:val="00D15A3D"/>
    <w:rsid w:val="00D20920"/>
    <w:rsid w:val="00D23631"/>
    <w:rsid w:val="00D35858"/>
    <w:rsid w:val="00D37995"/>
    <w:rsid w:val="00D40896"/>
    <w:rsid w:val="00D47885"/>
    <w:rsid w:val="00D543F8"/>
    <w:rsid w:val="00D60C34"/>
    <w:rsid w:val="00D7480A"/>
    <w:rsid w:val="00D749A9"/>
    <w:rsid w:val="00D74F38"/>
    <w:rsid w:val="00D74F71"/>
    <w:rsid w:val="00D7552F"/>
    <w:rsid w:val="00D762EB"/>
    <w:rsid w:val="00D92FE4"/>
    <w:rsid w:val="00D94FC2"/>
    <w:rsid w:val="00DB1442"/>
    <w:rsid w:val="00DC2EC5"/>
    <w:rsid w:val="00DC6687"/>
    <w:rsid w:val="00DD1C07"/>
    <w:rsid w:val="00DF653D"/>
    <w:rsid w:val="00E02D57"/>
    <w:rsid w:val="00E20DC1"/>
    <w:rsid w:val="00E35449"/>
    <w:rsid w:val="00E50359"/>
    <w:rsid w:val="00E64379"/>
    <w:rsid w:val="00E663BD"/>
    <w:rsid w:val="00E715D9"/>
    <w:rsid w:val="00E74FA8"/>
    <w:rsid w:val="00E76D94"/>
    <w:rsid w:val="00E85118"/>
    <w:rsid w:val="00E85664"/>
    <w:rsid w:val="00E86B8E"/>
    <w:rsid w:val="00E9049D"/>
    <w:rsid w:val="00E95DFE"/>
    <w:rsid w:val="00E96816"/>
    <w:rsid w:val="00EA3874"/>
    <w:rsid w:val="00EA7A1F"/>
    <w:rsid w:val="00EB2097"/>
    <w:rsid w:val="00EC1ADB"/>
    <w:rsid w:val="00ED4141"/>
    <w:rsid w:val="00EE2164"/>
    <w:rsid w:val="00EF1A22"/>
    <w:rsid w:val="00EF2532"/>
    <w:rsid w:val="00F006B3"/>
    <w:rsid w:val="00F050A6"/>
    <w:rsid w:val="00F06DEC"/>
    <w:rsid w:val="00F07368"/>
    <w:rsid w:val="00F105E0"/>
    <w:rsid w:val="00F1590F"/>
    <w:rsid w:val="00F27C0E"/>
    <w:rsid w:val="00F3252C"/>
    <w:rsid w:val="00F35B3F"/>
    <w:rsid w:val="00F36E18"/>
    <w:rsid w:val="00F43503"/>
    <w:rsid w:val="00F57679"/>
    <w:rsid w:val="00F63F41"/>
    <w:rsid w:val="00F7171C"/>
    <w:rsid w:val="00F826F4"/>
    <w:rsid w:val="00F8385E"/>
    <w:rsid w:val="00F84997"/>
    <w:rsid w:val="00F927BF"/>
    <w:rsid w:val="00F927CC"/>
    <w:rsid w:val="00FA0392"/>
    <w:rsid w:val="00FA3378"/>
    <w:rsid w:val="00FB5824"/>
    <w:rsid w:val="00FD4E78"/>
    <w:rsid w:val="00FF4B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ABC421"/>
  <w15:docId w15:val="{EE7DF6A0-3761-4364-8516-7D9D4DDB8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spacing w:after="120" w:line="264" w:lineRule="auto"/>
      <w:jc w:val="both"/>
    </w:pPr>
    <w:rPr>
      <w:rFonts w:ascii="Arial" w:hAnsi="Arial"/>
      <w:sz w:val="22"/>
      <w:lang w:val="en-GB"/>
    </w:rPr>
  </w:style>
  <w:style w:type="paragraph" w:styleId="Heading1">
    <w:name w:val="heading 1"/>
    <w:basedOn w:val="Normal"/>
    <w:next w:val="Normal"/>
    <w:link w:val="Heading1Char"/>
    <w:uiPriority w:val="9"/>
    <w:qFormat/>
    <w:rsid w:val="006F15A4"/>
    <w:pPr>
      <w:keepNext/>
      <w:keepLines/>
      <w:numPr>
        <w:numId w:val="3"/>
      </w:numPr>
      <w:spacing w:before="480" w:after="200" w:line="240" w:lineRule="auto"/>
      <w:outlineLvl w:val="0"/>
    </w:pPr>
    <w:rPr>
      <w:rFonts w:eastAsia="Arial Bold" w:hAnsi="Arial Bold"/>
      <w:b/>
      <w:kern w:val="28"/>
      <w:sz w:val="24"/>
    </w:rPr>
  </w:style>
  <w:style w:type="paragraph" w:styleId="Heading2">
    <w:name w:val="heading 2"/>
    <w:basedOn w:val="Heading1"/>
    <w:next w:val="Normal"/>
    <w:qFormat/>
    <w:pPr>
      <w:numPr>
        <w:ilvl w:val="1"/>
      </w:numPr>
      <w:spacing w:before="360"/>
      <w:outlineLvl w:val="1"/>
    </w:pPr>
    <w:rPr>
      <w:sz w:val="22"/>
    </w:rPr>
  </w:style>
  <w:style w:type="paragraph" w:styleId="Heading3">
    <w:name w:val="heading 3"/>
    <w:basedOn w:val="Heading2"/>
    <w:next w:val="Normal"/>
    <w:qFormat/>
    <w:pPr>
      <w:numPr>
        <w:ilvl w:val="2"/>
      </w:numPr>
      <w:spacing w:before="280"/>
      <w:outlineLvl w:val="2"/>
    </w:pPr>
    <w:rPr>
      <w:rFonts w:ascii="Arial Bold"/>
      <w:kern w:val="0"/>
    </w:rPr>
  </w:style>
  <w:style w:type="paragraph" w:styleId="Heading4">
    <w:name w:val="heading 4"/>
    <w:basedOn w:val="Heading3"/>
    <w:next w:val="Normal"/>
    <w:qFormat/>
    <w:pPr>
      <w:numPr>
        <w:ilvl w:val="3"/>
      </w:numPr>
      <w:spacing w:line="264" w:lineRule="auto"/>
      <w:outlineLvl w:val="3"/>
    </w:pPr>
  </w:style>
  <w:style w:type="paragraph" w:styleId="Heading5">
    <w:name w:val="heading 5"/>
    <w:basedOn w:val="Heading4"/>
    <w:next w:val="Normal"/>
    <w:qFormat/>
    <w:pPr>
      <w:numPr>
        <w:ilvl w:val="4"/>
      </w:numPr>
      <w:outlineLvl w:val="4"/>
    </w:pPr>
  </w:style>
  <w:style w:type="paragraph" w:styleId="Heading6">
    <w:name w:val="heading 6"/>
    <w:basedOn w:val="Heading5"/>
    <w:next w:val="Normal"/>
    <w:qFormat/>
    <w:pPr>
      <w:numPr>
        <w:ilvl w:val="5"/>
      </w:numPr>
      <w:outlineLvl w:val="5"/>
    </w:pPr>
  </w:style>
  <w:style w:type="paragraph" w:styleId="Heading7">
    <w:name w:val="heading 7"/>
    <w:basedOn w:val="Heading6"/>
    <w:next w:val="Normal"/>
    <w:qFormat/>
    <w:pPr>
      <w:numPr>
        <w:ilvl w:val="6"/>
      </w:numPr>
      <w:outlineLvl w:val="6"/>
    </w:pPr>
  </w:style>
  <w:style w:type="paragraph" w:styleId="Heading8">
    <w:name w:val="heading 8"/>
    <w:aliases w:val="rubbish,NORMAL"/>
    <w:basedOn w:val="Heading7"/>
    <w:next w:val="Normal"/>
    <w:qFormat/>
    <w:pPr>
      <w:numPr>
        <w:ilvl w:val="7"/>
      </w:numPr>
      <w:outlineLvl w:val="7"/>
    </w:pPr>
  </w:style>
  <w:style w:type="paragraph" w:styleId="Heading9">
    <w:name w:val="heading 9"/>
    <w:basedOn w:val="Heading8"/>
    <w:next w:val="Normal"/>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TEquationSection">
    <w:name w:val="MTEquationSection"/>
    <w:rPr>
      <w:vanish w:val="0"/>
      <w:color w:val="FF0000"/>
    </w:rPr>
  </w:style>
  <w:style w:type="paragraph" w:styleId="TOC1">
    <w:name w:val="toc 1"/>
    <w:basedOn w:val="Normal"/>
    <w:next w:val="Normal"/>
    <w:uiPriority w:val="39"/>
    <w:pPr>
      <w:spacing w:before="60" w:after="60"/>
      <w:ind w:left="230" w:hanging="230"/>
      <w:jc w:val="left"/>
    </w:pPr>
    <w:rPr>
      <w:noProof/>
      <w:sz w:val="20"/>
      <w:szCs w:val="28"/>
    </w:rPr>
  </w:style>
  <w:style w:type="paragraph" w:styleId="Caption">
    <w:name w:val="caption"/>
    <w:basedOn w:val="Normal"/>
    <w:next w:val="Normal"/>
    <w:qFormat/>
    <w:pPr>
      <w:spacing w:line="240" w:lineRule="auto"/>
      <w:jc w:val="center"/>
    </w:pPr>
    <w:rPr>
      <w:i/>
    </w:rPr>
  </w:style>
  <w:style w:type="paragraph" w:styleId="TOC2">
    <w:name w:val="toc 2"/>
    <w:basedOn w:val="Normal"/>
    <w:next w:val="Normal"/>
    <w:uiPriority w:val="39"/>
    <w:rsid w:val="008320A3"/>
    <w:pPr>
      <w:spacing w:after="0"/>
      <w:ind w:left="561" w:hanging="340"/>
      <w:jc w:val="left"/>
    </w:pPr>
    <w:rPr>
      <w:noProof/>
      <w:sz w:val="20"/>
      <w:szCs w:val="24"/>
    </w:rPr>
  </w:style>
  <w:style w:type="paragraph" w:styleId="TOC3">
    <w:name w:val="toc 3"/>
    <w:basedOn w:val="Normal"/>
    <w:next w:val="Normal"/>
    <w:uiPriority w:val="39"/>
    <w:rsid w:val="008320A3"/>
    <w:pPr>
      <w:spacing w:after="0"/>
      <w:ind w:left="952" w:hanging="510"/>
      <w:jc w:val="left"/>
    </w:pPr>
    <w:rPr>
      <w:noProof/>
      <w:sz w:val="20"/>
      <w:szCs w:val="24"/>
    </w:rPr>
  </w:style>
  <w:style w:type="paragraph" w:styleId="TOC4">
    <w:name w:val="toc 4"/>
    <w:basedOn w:val="Normal"/>
    <w:next w:val="Normal"/>
    <w:semiHidden/>
    <w:pPr>
      <w:spacing w:after="0"/>
      <w:ind w:left="1338" w:hanging="680"/>
      <w:jc w:val="left"/>
    </w:pPr>
    <w:rPr>
      <w:caps/>
      <w:noProof/>
      <w:sz w:val="20"/>
      <w:szCs w:val="24"/>
    </w:rPr>
  </w:style>
  <w:style w:type="paragraph" w:styleId="TOC5">
    <w:name w:val="toc 5"/>
    <w:basedOn w:val="Normal"/>
    <w:next w:val="Normal"/>
    <w:semiHidden/>
    <w:pPr>
      <w:spacing w:after="0"/>
      <w:ind w:left="1730" w:hanging="851"/>
      <w:jc w:val="left"/>
    </w:pPr>
    <w:rPr>
      <w:caps/>
      <w:noProof/>
      <w:sz w:val="20"/>
      <w:szCs w:val="24"/>
    </w:rPr>
  </w:style>
  <w:style w:type="paragraph" w:styleId="TOC6">
    <w:name w:val="toc 6"/>
    <w:basedOn w:val="Normal"/>
    <w:next w:val="Normal"/>
    <w:semiHidden/>
    <w:pPr>
      <w:spacing w:after="0"/>
      <w:ind w:left="1900" w:hanging="1021"/>
      <w:jc w:val="left"/>
    </w:pPr>
    <w:rPr>
      <w:caps/>
      <w:noProof/>
      <w:sz w:val="20"/>
      <w:szCs w:val="22"/>
    </w:rPr>
  </w:style>
  <w:style w:type="paragraph" w:styleId="TOC7">
    <w:name w:val="toc 7"/>
    <w:basedOn w:val="Normal"/>
    <w:next w:val="Normal"/>
    <w:semiHidden/>
    <w:pPr>
      <w:spacing w:after="0"/>
      <w:ind w:left="2070" w:hanging="1191"/>
      <w:jc w:val="left"/>
    </w:pPr>
    <w:rPr>
      <w:caps/>
      <w:noProof/>
      <w:sz w:val="20"/>
      <w:szCs w:val="22"/>
    </w:rPr>
  </w:style>
  <w:style w:type="paragraph" w:styleId="TOC8">
    <w:name w:val="toc 8"/>
    <w:basedOn w:val="Normal"/>
    <w:next w:val="Normal"/>
    <w:semiHidden/>
    <w:pPr>
      <w:spacing w:after="0"/>
      <w:ind w:left="2240" w:hanging="1361"/>
      <w:jc w:val="left"/>
    </w:pPr>
    <w:rPr>
      <w:caps/>
      <w:noProof/>
      <w:sz w:val="20"/>
      <w:szCs w:val="22"/>
    </w:rPr>
  </w:style>
  <w:style w:type="paragraph" w:styleId="TOC9">
    <w:name w:val="toc 9"/>
    <w:basedOn w:val="Normal"/>
    <w:next w:val="Normal"/>
    <w:semiHidden/>
    <w:pPr>
      <w:spacing w:after="0"/>
      <w:ind w:left="2410" w:hanging="1531"/>
      <w:jc w:val="left"/>
    </w:pPr>
    <w:rPr>
      <w:caps/>
      <w:noProof/>
      <w:sz w:val="20"/>
      <w:szCs w:val="22"/>
    </w:rPr>
  </w:style>
  <w:style w:type="paragraph" w:customStyle="1" w:styleId="MTDisplayEquation">
    <w:name w:val="MTDisplayEquation"/>
    <w:basedOn w:val="Normal"/>
    <w:pPr>
      <w:keepLines/>
      <w:tabs>
        <w:tab w:val="center" w:pos="4536"/>
        <w:tab w:val="right" w:pos="9072"/>
      </w:tabs>
      <w:spacing w:before="240" w:line="300" w:lineRule="atLeast"/>
    </w:pPr>
  </w:style>
  <w:style w:type="character" w:styleId="Hyperlink">
    <w:name w:val="Hyperlink"/>
    <w:uiPriority w:val="99"/>
    <w:rPr>
      <w:color w:val="0000FF"/>
      <w:u w:val="single"/>
    </w:rPr>
  </w:style>
  <w:style w:type="paragraph" w:customStyle="1" w:styleId="NormalBullet">
    <w:name w:val="Normal Bullet"/>
    <w:basedOn w:val="Normal"/>
    <w:pPr>
      <w:numPr>
        <w:numId w:val="4"/>
      </w:numPr>
      <w:spacing w:after="60"/>
    </w:pPr>
  </w:style>
  <w:style w:type="paragraph" w:customStyle="1" w:styleId="NormalBulletIndent">
    <w:name w:val="Normal Bullet Indent"/>
    <w:basedOn w:val="Normal"/>
    <w:pPr>
      <w:numPr>
        <w:numId w:val="5"/>
      </w:numPr>
      <w:spacing w:after="60"/>
    </w:pPr>
  </w:style>
  <w:style w:type="paragraph" w:customStyle="1" w:styleId="NormalList">
    <w:name w:val="Normal List"/>
    <w:basedOn w:val="Normal"/>
    <w:pPr>
      <w:numPr>
        <w:numId w:val="7"/>
      </w:numPr>
      <w:spacing w:after="60"/>
    </w:pPr>
  </w:style>
  <w:style w:type="paragraph" w:customStyle="1" w:styleId="TableHeading">
    <w:name w:val="Table Heading"/>
    <w:basedOn w:val="Normal"/>
    <w:pPr>
      <w:spacing w:before="60" w:after="60" w:line="240" w:lineRule="auto"/>
      <w:jc w:val="center"/>
    </w:pPr>
    <w:rPr>
      <w:b/>
      <w:bCs/>
      <w:sz w:val="20"/>
    </w:rPr>
  </w:style>
  <w:style w:type="paragraph" w:customStyle="1" w:styleId="NormalListIndent">
    <w:name w:val="Normal List Indent"/>
    <w:basedOn w:val="Normal"/>
    <w:pPr>
      <w:numPr>
        <w:numId w:val="8"/>
      </w:numPr>
      <w:tabs>
        <w:tab w:val="left" w:pos="879"/>
      </w:tabs>
      <w:spacing w:after="60"/>
    </w:pPr>
  </w:style>
  <w:style w:type="paragraph" w:customStyle="1" w:styleId="TableText">
    <w:name w:val="Table Text"/>
    <w:basedOn w:val="Normal"/>
    <w:pPr>
      <w:spacing w:before="60" w:after="20" w:line="240" w:lineRule="auto"/>
      <w:jc w:val="left"/>
    </w:pPr>
    <w:rPr>
      <w:sz w:val="20"/>
    </w:rPr>
  </w:style>
  <w:style w:type="paragraph" w:customStyle="1" w:styleId="TableBullet">
    <w:name w:val="Table Bullet"/>
    <w:basedOn w:val="Normal"/>
    <w:pPr>
      <w:numPr>
        <w:numId w:val="11"/>
      </w:numPr>
      <w:tabs>
        <w:tab w:val="clear" w:pos="360"/>
        <w:tab w:val="left" w:pos="340"/>
      </w:tabs>
      <w:spacing w:before="60" w:after="20" w:line="240" w:lineRule="auto"/>
      <w:jc w:val="left"/>
    </w:pPr>
    <w:rPr>
      <w:sz w:val="20"/>
    </w:rPr>
  </w:style>
  <w:style w:type="paragraph" w:customStyle="1" w:styleId="TableBulletIndent">
    <w:name w:val="Table Bullet Indent"/>
    <w:basedOn w:val="Normal"/>
    <w:pPr>
      <w:numPr>
        <w:numId w:val="12"/>
      </w:numPr>
      <w:spacing w:after="60" w:line="240" w:lineRule="auto"/>
      <w:jc w:val="left"/>
    </w:pPr>
    <w:rPr>
      <w:sz w:val="20"/>
    </w:rPr>
  </w:style>
  <w:style w:type="paragraph" w:customStyle="1" w:styleId="TableList">
    <w:name w:val="Table List"/>
    <w:basedOn w:val="Normal"/>
    <w:pPr>
      <w:numPr>
        <w:numId w:val="13"/>
      </w:numPr>
      <w:tabs>
        <w:tab w:val="clear" w:pos="360"/>
        <w:tab w:val="left" w:pos="340"/>
      </w:tabs>
      <w:spacing w:before="60" w:after="20" w:line="240" w:lineRule="auto"/>
      <w:jc w:val="left"/>
    </w:pPr>
    <w:rPr>
      <w:sz w:val="20"/>
    </w:rPr>
  </w:style>
  <w:style w:type="paragraph" w:customStyle="1" w:styleId="TableListIndent">
    <w:name w:val="Table List Indent"/>
    <w:basedOn w:val="Normal"/>
    <w:pPr>
      <w:numPr>
        <w:numId w:val="14"/>
      </w:numPr>
      <w:tabs>
        <w:tab w:val="left" w:pos="737"/>
      </w:tabs>
      <w:spacing w:after="60" w:line="240" w:lineRule="auto"/>
      <w:jc w:val="left"/>
    </w:pPr>
    <w:rPr>
      <w:sz w:val="20"/>
    </w:rPr>
  </w:style>
  <w:style w:type="paragraph" w:customStyle="1" w:styleId="Figure">
    <w:name w:val="Figure"/>
    <w:basedOn w:val="Normal"/>
    <w:pPr>
      <w:keepNext/>
      <w:spacing w:after="0"/>
      <w:jc w:val="center"/>
    </w:pPr>
  </w:style>
  <w:style w:type="paragraph" w:customStyle="1" w:styleId="CaptionTable">
    <w:name w:val="Caption Table"/>
    <w:basedOn w:val="Caption"/>
    <w:pPr>
      <w:keepNext/>
      <w:spacing w:before="240"/>
    </w:pPr>
  </w:style>
  <w:style w:type="paragraph" w:customStyle="1" w:styleId="HeaderContents">
    <w:name w:val="Header Contents"/>
    <w:basedOn w:val="Normal"/>
    <w:pPr>
      <w:keepNext/>
      <w:pageBreakBefore/>
      <w:tabs>
        <w:tab w:val="center" w:pos="4320"/>
        <w:tab w:val="right" w:pos="8640"/>
      </w:tabs>
      <w:spacing w:after="200" w:line="240" w:lineRule="auto"/>
      <w:jc w:val="center"/>
    </w:pPr>
    <w:rPr>
      <w:rFonts w:hAnsi="Arial Bold"/>
      <w:b/>
      <w:caps/>
      <w:sz w:val="24"/>
    </w:rPr>
  </w:style>
  <w:style w:type="paragraph" w:styleId="TableofFigures">
    <w:name w:val="table of figures"/>
    <w:basedOn w:val="Normal"/>
    <w:next w:val="Normal"/>
    <w:uiPriority w:val="99"/>
    <w:pPr>
      <w:spacing w:after="0"/>
      <w:ind w:left="440" w:hanging="440"/>
      <w:jc w:val="left"/>
    </w:pPr>
    <w:rPr>
      <w:caps/>
      <w:sz w:val="20"/>
      <w:szCs w:val="24"/>
    </w:rPr>
  </w:style>
  <w:style w:type="paragraph" w:customStyle="1" w:styleId="NormalIndent2">
    <w:name w:val="Normal Indent 2"/>
    <w:basedOn w:val="NormalListIndent"/>
    <w:pPr>
      <w:numPr>
        <w:numId w:val="0"/>
      </w:numPr>
      <w:ind w:left="879"/>
    </w:pPr>
  </w:style>
  <w:style w:type="paragraph" w:customStyle="1" w:styleId="RefNumPar">
    <w:name w:val="RefNumPar"/>
    <w:basedOn w:val="Normal"/>
    <w:pPr>
      <w:numPr>
        <w:numId w:val="9"/>
      </w:numPr>
    </w:pPr>
  </w:style>
  <w:style w:type="paragraph" w:customStyle="1" w:styleId="NormalBulletIndent2">
    <w:name w:val="Normal Bullet Indent 2"/>
    <w:basedOn w:val="NormalBulletIndent"/>
    <w:pPr>
      <w:numPr>
        <w:numId w:val="6"/>
      </w:numPr>
    </w:pPr>
  </w:style>
  <w:style w:type="paragraph" w:customStyle="1" w:styleId="RefNumTable">
    <w:name w:val="RefNumTable"/>
    <w:basedOn w:val="Normal"/>
    <w:pPr>
      <w:numPr>
        <w:numId w:val="10"/>
      </w:numPr>
      <w:spacing w:before="60" w:after="20" w:line="240" w:lineRule="auto"/>
      <w:jc w:val="left"/>
    </w:pPr>
    <w:rPr>
      <w:sz w:val="20"/>
    </w:rPr>
  </w:style>
  <w:style w:type="paragraph" w:styleId="NormalIndent">
    <w:name w:val="Normal Indent"/>
    <w:basedOn w:val="Normal"/>
    <w:semiHidden/>
    <w:pPr>
      <w:spacing w:after="60"/>
      <w:ind w:left="425"/>
    </w:pPr>
  </w:style>
  <w:style w:type="paragraph" w:customStyle="1" w:styleId="HeaderAbbreviations">
    <w:name w:val="Header Abbreviations"/>
    <w:basedOn w:val="Normal"/>
    <w:pPr>
      <w:keepNext/>
      <w:pageBreakBefore/>
      <w:tabs>
        <w:tab w:val="center" w:pos="4320"/>
        <w:tab w:val="right" w:pos="8640"/>
      </w:tabs>
      <w:spacing w:after="200" w:line="240" w:lineRule="auto"/>
      <w:jc w:val="center"/>
    </w:pPr>
    <w:rPr>
      <w:rFonts w:hAnsi="Arial Bold"/>
      <w:b/>
      <w:caps/>
      <w:sz w:val="24"/>
    </w:rPr>
  </w:style>
  <w:style w:type="paragraph" w:styleId="Header">
    <w:name w:val="header"/>
    <w:basedOn w:val="Normal"/>
    <w:semiHidden/>
    <w:pPr>
      <w:spacing w:after="0"/>
      <w:jc w:val="center"/>
    </w:pPr>
    <w:rPr>
      <w:sz w:val="18"/>
    </w:rPr>
  </w:style>
  <w:style w:type="character" w:styleId="FollowedHyperlink">
    <w:name w:val="FollowedHyperlink"/>
    <w:semiHidden/>
    <w:rPr>
      <w:color w:val="800080"/>
      <w:u w:val="single"/>
    </w:rPr>
  </w:style>
  <w:style w:type="paragraph" w:styleId="FootnoteText">
    <w:name w:val="footnote text"/>
    <w:basedOn w:val="Normal"/>
    <w:semiHidden/>
    <w:pPr>
      <w:spacing w:after="60" w:line="240" w:lineRule="auto"/>
    </w:pPr>
    <w:rPr>
      <w:sz w:val="18"/>
    </w:rPr>
  </w:style>
  <w:style w:type="character" w:styleId="FootnoteReference">
    <w:name w:val="footnote reference"/>
    <w:semiHidden/>
    <w:rPr>
      <w:rFonts w:ascii="Arial" w:hAnsi="Arial"/>
      <w:vertAlign w:val="superscript"/>
    </w:rPr>
  </w:style>
  <w:style w:type="paragraph" w:styleId="EndnoteText">
    <w:name w:val="endnote text"/>
    <w:basedOn w:val="Normal"/>
    <w:semiHidden/>
    <w:pPr>
      <w:spacing w:after="60" w:line="240" w:lineRule="auto"/>
    </w:pPr>
    <w:rPr>
      <w:sz w:val="18"/>
    </w:rPr>
  </w:style>
  <w:style w:type="character" w:styleId="EndnoteReference">
    <w:name w:val="endnote reference"/>
    <w:semiHidden/>
    <w:rPr>
      <w:rFonts w:ascii="Arial" w:hAnsi="Arial"/>
      <w:vertAlign w:val="superscript"/>
    </w:rPr>
  </w:style>
  <w:style w:type="paragraph" w:customStyle="1" w:styleId="HeaderConfig">
    <w:name w:val="Header Config"/>
    <w:basedOn w:val="Normal"/>
    <w:pPr>
      <w:keepNext/>
      <w:spacing w:before="480" w:after="200"/>
      <w:jc w:val="center"/>
    </w:pPr>
    <w:rPr>
      <w:rFonts w:hAnsi="Arial Bold"/>
      <w:b/>
      <w:bCs/>
      <w:caps/>
      <w:sz w:val="24"/>
    </w:rPr>
  </w:style>
  <w:style w:type="paragraph" w:styleId="Footer">
    <w:name w:val="footer"/>
    <w:basedOn w:val="Normal"/>
    <w:link w:val="FooterChar"/>
    <w:uiPriority w:val="99"/>
    <w:pPr>
      <w:spacing w:after="0"/>
      <w:jc w:val="center"/>
    </w:pPr>
    <w:rPr>
      <w:sz w:val="18"/>
    </w:rPr>
  </w:style>
  <w:style w:type="paragraph" w:customStyle="1" w:styleId="Article">
    <w:name w:val="Article"/>
    <w:basedOn w:val="Normal"/>
    <w:next w:val="Normal"/>
    <w:pPr>
      <w:keepNext/>
      <w:numPr>
        <w:numId w:val="2"/>
      </w:numPr>
      <w:spacing w:before="600"/>
    </w:pPr>
    <w:rPr>
      <w:rFonts w:hAnsi="Arial Bold"/>
      <w:b/>
      <w:caps/>
      <w:sz w:val="24"/>
    </w:rPr>
  </w:style>
  <w:style w:type="paragraph" w:customStyle="1" w:styleId="Characteristic">
    <w:name w:val="Characteristic"/>
    <w:basedOn w:val="Normal"/>
    <w:pPr>
      <w:numPr>
        <w:numId w:val="15"/>
      </w:numPr>
      <w:spacing w:before="60" w:after="60"/>
      <w:jc w:val="left"/>
    </w:pPr>
  </w:style>
  <w:style w:type="paragraph" w:customStyle="1" w:styleId="CharacteristicLevel4">
    <w:name w:val="Characteristic Level 4"/>
    <w:basedOn w:val="Heading4"/>
    <w:next w:val="Normal"/>
    <w:pPr>
      <w:keepNext w:val="0"/>
      <w:keepLines w:val="0"/>
      <w:spacing w:before="60" w:after="20" w:line="240" w:lineRule="auto"/>
      <w:jc w:val="left"/>
    </w:pPr>
    <w:rPr>
      <w:rFonts w:ascii="Arial" w:hAnsi="Arial"/>
      <w:b w:val="0"/>
      <w:caps/>
      <w:sz w:val="20"/>
    </w:rPr>
  </w:style>
  <w:style w:type="paragraph" w:styleId="ListBullet">
    <w:name w:val="List Bullet"/>
    <w:basedOn w:val="Normal"/>
    <w:autoRedefine/>
    <w:semiHidden/>
    <w:pPr>
      <w:numPr>
        <w:numId w:val="1"/>
      </w:numPr>
    </w:pPr>
  </w:style>
  <w:style w:type="paragraph" w:customStyle="1" w:styleId="CharacteristicLevel3">
    <w:name w:val="Characteristic Level 3"/>
    <w:basedOn w:val="Heading3"/>
    <w:next w:val="Normal"/>
    <w:pPr>
      <w:keepNext w:val="0"/>
      <w:keepLines w:val="0"/>
      <w:spacing w:before="60" w:after="20"/>
      <w:ind w:left="878" w:hanging="878"/>
      <w:jc w:val="left"/>
    </w:pPr>
    <w:rPr>
      <w:rFonts w:ascii="Arial" w:hAnsi="Arial"/>
      <w:b w:val="0"/>
      <w:caps/>
      <w:sz w:val="20"/>
    </w:rPr>
  </w:style>
  <w:style w:type="paragraph" w:customStyle="1" w:styleId="CharacteristicLevel5">
    <w:name w:val="Characteristic Level 5"/>
    <w:basedOn w:val="Heading5"/>
    <w:next w:val="Normal"/>
    <w:pPr>
      <w:keepNext w:val="0"/>
      <w:keepLines w:val="0"/>
      <w:spacing w:before="60" w:after="20" w:line="240" w:lineRule="auto"/>
      <w:ind w:left="1022" w:hanging="1022"/>
      <w:jc w:val="left"/>
    </w:pPr>
    <w:rPr>
      <w:rFonts w:ascii="Arial" w:hAnsi="Arial"/>
      <w:b w:val="0"/>
      <w:caps/>
      <w:sz w:val="20"/>
    </w:rPr>
  </w:style>
  <w:style w:type="paragraph" w:customStyle="1" w:styleId="CharacteristicLevel6">
    <w:name w:val="Characteristic Level 6"/>
    <w:basedOn w:val="Heading6"/>
    <w:next w:val="Normal"/>
    <w:pPr>
      <w:keepNext w:val="0"/>
      <w:keepLines w:val="0"/>
      <w:spacing w:before="60" w:after="20" w:line="240" w:lineRule="auto"/>
      <w:ind w:left="1310" w:hanging="1310"/>
      <w:jc w:val="left"/>
    </w:pPr>
    <w:rPr>
      <w:rFonts w:ascii="Arial" w:hAnsi="Arial"/>
      <w:b w:val="0"/>
      <w:caps/>
      <w:sz w:val="20"/>
    </w:rPr>
  </w:style>
  <w:style w:type="paragraph" w:customStyle="1" w:styleId="Docref">
    <w:name w:val="Doc ref"/>
    <w:basedOn w:val="TableText"/>
    <w:pPr>
      <w:numPr>
        <w:numId w:val="16"/>
      </w:numPr>
    </w:pPr>
  </w:style>
  <w:style w:type="paragraph" w:styleId="BodyText">
    <w:name w:val="Body Text"/>
    <w:basedOn w:val="Normal"/>
    <w:semiHidden/>
    <w:rPr>
      <w:color w:val="FF0000"/>
    </w:rPr>
  </w:style>
  <w:style w:type="paragraph" w:styleId="BalloonText">
    <w:name w:val="Balloon Text"/>
    <w:basedOn w:val="Normal"/>
    <w:link w:val="BalloonTextChar"/>
    <w:uiPriority w:val="99"/>
    <w:semiHidden/>
    <w:unhideWhenUsed/>
    <w:rsid w:val="00F006B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F006B3"/>
    <w:rPr>
      <w:rFonts w:ascii="Tahoma" w:hAnsi="Tahoma" w:cs="Tahoma"/>
      <w:sz w:val="16"/>
      <w:szCs w:val="16"/>
      <w:lang w:val="en-GB"/>
    </w:rPr>
  </w:style>
  <w:style w:type="character" w:customStyle="1" w:styleId="FooterChar">
    <w:name w:val="Footer Char"/>
    <w:link w:val="Footer"/>
    <w:uiPriority w:val="99"/>
    <w:rsid w:val="00676D1B"/>
    <w:rPr>
      <w:rFonts w:ascii="Arial" w:hAnsi="Arial"/>
      <w:sz w:val="18"/>
      <w:lang w:val="en-GB"/>
    </w:rPr>
  </w:style>
  <w:style w:type="paragraph" w:customStyle="1" w:styleId="Pre-Headings">
    <w:name w:val="Pre-Headings"/>
    <w:basedOn w:val="Normal"/>
    <w:link w:val="Pre-HeadingsChar"/>
    <w:qFormat/>
    <w:rsid w:val="00CC2B22"/>
    <w:pPr>
      <w:numPr>
        <w:numId w:val="17"/>
      </w:numPr>
    </w:pPr>
    <w:rPr>
      <w:rFonts w:eastAsia="Arial Bold" w:hAnsi="Arial Bold"/>
      <w:b/>
      <w:sz w:val="24"/>
    </w:rPr>
  </w:style>
  <w:style w:type="paragraph" w:styleId="TOCHeading">
    <w:name w:val="TOC Heading"/>
    <w:basedOn w:val="Heading1"/>
    <w:next w:val="Normal"/>
    <w:uiPriority w:val="39"/>
    <w:semiHidden/>
    <w:unhideWhenUsed/>
    <w:qFormat/>
    <w:rsid w:val="008F534D"/>
    <w:pPr>
      <w:widowControl/>
      <w:numPr>
        <w:numId w:val="0"/>
      </w:numPr>
      <w:spacing w:after="0" w:line="276" w:lineRule="auto"/>
      <w:jc w:val="left"/>
      <w:outlineLvl w:val="9"/>
    </w:pPr>
    <w:rPr>
      <w:rFonts w:asciiTheme="majorHAnsi" w:eastAsiaTheme="majorEastAsia" w:hAnsiTheme="majorHAnsi" w:cstheme="majorBidi"/>
      <w:bCs/>
      <w:caps/>
      <w:color w:val="365F91" w:themeColor="accent1" w:themeShade="BF"/>
      <w:kern w:val="0"/>
      <w:sz w:val="28"/>
      <w:szCs w:val="28"/>
      <w:lang w:val="en-US" w:eastAsia="ja-JP"/>
    </w:rPr>
  </w:style>
  <w:style w:type="character" w:customStyle="1" w:styleId="Pre-HeadingsChar">
    <w:name w:val="Pre-Headings Char"/>
    <w:basedOn w:val="DefaultParagraphFont"/>
    <w:link w:val="Pre-Headings"/>
    <w:rsid w:val="00CC2B22"/>
    <w:rPr>
      <w:rFonts w:ascii="Arial" w:eastAsia="Arial Bold" w:hAnsi="Arial Bold"/>
      <w:b/>
      <w:sz w:val="24"/>
      <w:lang w:val="en-GB"/>
    </w:rPr>
  </w:style>
  <w:style w:type="paragraph" w:styleId="ListParagraph">
    <w:name w:val="List Paragraph"/>
    <w:basedOn w:val="Normal"/>
    <w:link w:val="ListParagraphChar"/>
    <w:uiPriority w:val="34"/>
    <w:qFormat/>
    <w:rsid w:val="0017408F"/>
    <w:pPr>
      <w:ind w:left="720"/>
      <w:contextualSpacing/>
    </w:pPr>
  </w:style>
  <w:style w:type="paragraph" w:customStyle="1" w:styleId="Requirement">
    <w:name w:val="Requirement"/>
    <w:basedOn w:val="ListParagraph"/>
    <w:link w:val="RequirementChar"/>
    <w:autoRedefine/>
    <w:qFormat/>
    <w:rsid w:val="003B71FB"/>
    <w:pPr>
      <w:numPr>
        <w:numId w:val="19"/>
      </w:numPr>
      <w:spacing w:after="0" w:line="312" w:lineRule="auto"/>
      <w:ind w:left="567" w:hanging="567"/>
      <w:jc w:val="left"/>
    </w:pPr>
    <w:rPr>
      <w:sz w:val="20"/>
    </w:rPr>
  </w:style>
  <w:style w:type="character" w:customStyle="1" w:styleId="ListParagraphChar">
    <w:name w:val="List Paragraph Char"/>
    <w:basedOn w:val="DefaultParagraphFont"/>
    <w:link w:val="ListParagraph"/>
    <w:uiPriority w:val="34"/>
    <w:rsid w:val="0017408F"/>
    <w:rPr>
      <w:rFonts w:ascii="Arial" w:hAnsi="Arial"/>
      <w:sz w:val="22"/>
      <w:lang w:val="en-GB"/>
    </w:rPr>
  </w:style>
  <w:style w:type="character" w:customStyle="1" w:styleId="RequirementChar">
    <w:name w:val="Requirement Char"/>
    <w:basedOn w:val="ListParagraphChar"/>
    <w:link w:val="Requirement"/>
    <w:rsid w:val="003B71FB"/>
    <w:rPr>
      <w:rFonts w:ascii="Arial" w:hAnsi="Arial"/>
      <w:sz w:val="22"/>
      <w:lang w:val="en-GB"/>
    </w:rPr>
  </w:style>
  <w:style w:type="paragraph" w:styleId="NormalWeb">
    <w:name w:val="Normal (Web)"/>
    <w:basedOn w:val="Normal"/>
    <w:uiPriority w:val="99"/>
    <w:semiHidden/>
    <w:unhideWhenUsed/>
    <w:rsid w:val="00A81BE4"/>
    <w:pPr>
      <w:widowControl/>
      <w:spacing w:before="100" w:beforeAutospacing="1" w:after="100" w:afterAutospacing="1" w:line="240" w:lineRule="auto"/>
      <w:jc w:val="left"/>
    </w:pPr>
    <w:rPr>
      <w:rFonts w:ascii="Times New Roman" w:eastAsiaTheme="minorEastAsia" w:hAnsi="Times New Roman"/>
      <w:sz w:val="24"/>
      <w:szCs w:val="24"/>
      <w:lang w:val="en-US"/>
    </w:rPr>
  </w:style>
  <w:style w:type="character" w:styleId="CommentReference">
    <w:name w:val="annotation reference"/>
    <w:basedOn w:val="DefaultParagraphFont"/>
    <w:uiPriority w:val="99"/>
    <w:semiHidden/>
    <w:unhideWhenUsed/>
    <w:rsid w:val="00FB5824"/>
    <w:rPr>
      <w:sz w:val="16"/>
      <w:szCs w:val="16"/>
    </w:rPr>
  </w:style>
  <w:style w:type="paragraph" w:styleId="CommentText">
    <w:name w:val="annotation text"/>
    <w:basedOn w:val="Normal"/>
    <w:link w:val="CommentTextChar"/>
    <w:uiPriority w:val="99"/>
    <w:semiHidden/>
    <w:unhideWhenUsed/>
    <w:rsid w:val="00FB5824"/>
    <w:pPr>
      <w:spacing w:line="240" w:lineRule="auto"/>
    </w:pPr>
    <w:rPr>
      <w:sz w:val="20"/>
    </w:rPr>
  </w:style>
  <w:style w:type="character" w:customStyle="1" w:styleId="CommentTextChar">
    <w:name w:val="Comment Text Char"/>
    <w:basedOn w:val="DefaultParagraphFont"/>
    <w:link w:val="CommentText"/>
    <w:uiPriority w:val="99"/>
    <w:semiHidden/>
    <w:rsid w:val="00FB5824"/>
    <w:rPr>
      <w:rFonts w:ascii="Arial" w:hAnsi="Arial"/>
      <w:lang w:val="en-GB"/>
    </w:rPr>
  </w:style>
  <w:style w:type="paragraph" w:styleId="CommentSubject">
    <w:name w:val="annotation subject"/>
    <w:basedOn w:val="CommentText"/>
    <w:next w:val="CommentText"/>
    <w:link w:val="CommentSubjectChar"/>
    <w:uiPriority w:val="99"/>
    <w:semiHidden/>
    <w:unhideWhenUsed/>
    <w:rsid w:val="00FB5824"/>
    <w:rPr>
      <w:b/>
      <w:bCs/>
    </w:rPr>
  </w:style>
  <w:style w:type="character" w:customStyle="1" w:styleId="CommentSubjectChar">
    <w:name w:val="Comment Subject Char"/>
    <w:basedOn w:val="CommentTextChar"/>
    <w:link w:val="CommentSubject"/>
    <w:uiPriority w:val="99"/>
    <w:semiHidden/>
    <w:rsid w:val="00FB5824"/>
    <w:rPr>
      <w:rFonts w:ascii="Arial" w:hAnsi="Arial"/>
      <w:b/>
      <w:bCs/>
      <w:lang w:val="en-GB"/>
    </w:rPr>
  </w:style>
  <w:style w:type="character" w:styleId="PlaceholderText">
    <w:name w:val="Placeholder Text"/>
    <w:basedOn w:val="DefaultParagraphFont"/>
    <w:uiPriority w:val="99"/>
    <w:semiHidden/>
    <w:rsid w:val="00920C8F"/>
    <w:rPr>
      <w:color w:val="808080"/>
    </w:rPr>
  </w:style>
  <w:style w:type="table" w:styleId="TableGrid">
    <w:name w:val="Table Grid"/>
    <w:basedOn w:val="TableNormal"/>
    <w:uiPriority w:val="39"/>
    <w:rsid w:val="009C44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7E61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6149"/>
    <w:rPr>
      <w:rFonts w:asciiTheme="majorHAnsi" w:eastAsiaTheme="majorEastAsia" w:hAnsiTheme="majorHAnsi" w:cstheme="majorBidi"/>
      <w:spacing w:val="-10"/>
      <w:kern w:val="28"/>
      <w:sz w:val="56"/>
      <w:szCs w:val="56"/>
      <w:lang w:val="en-GB"/>
    </w:rPr>
  </w:style>
  <w:style w:type="character" w:customStyle="1" w:styleId="Heading1Char">
    <w:name w:val="Heading 1 Char"/>
    <w:basedOn w:val="DefaultParagraphFont"/>
    <w:link w:val="Heading1"/>
    <w:uiPriority w:val="9"/>
    <w:rsid w:val="00620D9D"/>
    <w:rPr>
      <w:rFonts w:ascii="Arial" w:eastAsia="Arial Bold" w:hAnsi="Arial Bold"/>
      <w:b/>
      <w:kern w:val="28"/>
      <w:sz w:val="24"/>
      <w:lang w:val="en-GB"/>
    </w:rPr>
  </w:style>
  <w:style w:type="paragraph" w:styleId="Bibliography">
    <w:name w:val="Bibliography"/>
    <w:basedOn w:val="Normal"/>
    <w:next w:val="Normal"/>
    <w:uiPriority w:val="37"/>
    <w:unhideWhenUsed/>
    <w:rsid w:val="00620D9D"/>
  </w:style>
  <w:style w:type="table" w:styleId="PlainTable5">
    <w:name w:val="Plain Table 5"/>
    <w:basedOn w:val="TableNormal"/>
    <w:uiPriority w:val="45"/>
    <w:rsid w:val="00A14CB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A14CB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D749A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46408F"/>
    <w:rPr>
      <w:rFonts w:asciiTheme="minorHAnsi" w:eastAsiaTheme="minorHAnsi" w:hAnsiTheme="minorHAnsi" w:cstheme="minorBidi"/>
      <w:sz w:val="22"/>
      <w:szCs w:val="22"/>
      <w:lang w:val="en-Z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496A05"/>
    <w:rPr>
      <w:rFonts w:asciiTheme="minorHAnsi" w:eastAsiaTheme="minorHAnsi" w:hAnsiTheme="minorHAnsi" w:cstheme="minorBidi"/>
      <w:color w:val="000000" w:themeColor="text1"/>
      <w:sz w:val="22"/>
      <w:szCs w:val="22"/>
      <w:lang w:val="en-Z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8C300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3">
    <w:name w:val="Plain Table 3"/>
    <w:basedOn w:val="TableNormal"/>
    <w:uiPriority w:val="43"/>
    <w:rsid w:val="008C300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Theme">
    <w:name w:val="Table Theme"/>
    <w:basedOn w:val="TableNormal"/>
    <w:uiPriority w:val="99"/>
    <w:rsid w:val="008C3000"/>
    <w:pPr>
      <w:widowControl w:val="0"/>
      <w:spacing w:after="120" w:line="264"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8C300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D754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BD754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A65F6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3-Accent6">
    <w:name w:val="Grid Table 3 Accent 6"/>
    <w:basedOn w:val="TableNormal"/>
    <w:uiPriority w:val="48"/>
    <w:rsid w:val="001740BD"/>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3-Accent1">
    <w:name w:val="Grid Table 3 Accent 1"/>
    <w:basedOn w:val="TableNormal"/>
    <w:uiPriority w:val="48"/>
    <w:rsid w:val="001740B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1Light-Accent2">
    <w:name w:val="Grid Table 1 Light Accent 2"/>
    <w:basedOn w:val="TableNormal"/>
    <w:uiPriority w:val="46"/>
    <w:rsid w:val="008A6040"/>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869507">
      <w:bodyDiv w:val="1"/>
      <w:marLeft w:val="0"/>
      <w:marRight w:val="0"/>
      <w:marTop w:val="0"/>
      <w:marBottom w:val="0"/>
      <w:divBdr>
        <w:top w:val="none" w:sz="0" w:space="0" w:color="auto"/>
        <w:left w:val="none" w:sz="0" w:space="0" w:color="auto"/>
        <w:bottom w:val="none" w:sz="0" w:space="0" w:color="auto"/>
        <w:right w:val="none" w:sz="0" w:space="0" w:color="auto"/>
      </w:divBdr>
    </w:div>
    <w:div w:id="219678485">
      <w:bodyDiv w:val="1"/>
      <w:marLeft w:val="0"/>
      <w:marRight w:val="0"/>
      <w:marTop w:val="0"/>
      <w:marBottom w:val="0"/>
      <w:divBdr>
        <w:top w:val="none" w:sz="0" w:space="0" w:color="auto"/>
        <w:left w:val="none" w:sz="0" w:space="0" w:color="auto"/>
        <w:bottom w:val="none" w:sz="0" w:space="0" w:color="auto"/>
        <w:right w:val="none" w:sz="0" w:space="0" w:color="auto"/>
      </w:divBdr>
    </w:div>
    <w:div w:id="223955846">
      <w:bodyDiv w:val="1"/>
      <w:marLeft w:val="0"/>
      <w:marRight w:val="0"/>
      <w:marTop w:val="0"/>
      <w:marBottom w:val="0"/>
      <w:divBdr>
        <w:top w:val="none" w:sz="0" w:space="0" w:color="auto"/>
        <w:left w:val="none" w:sz="0" w:space="0" w:color="auto"/>
        <w:bottom w:val="none" w:sz="0" w:space="0" w:color="auto"/>
        <w:right w:val="none" w:sz="0" w:space="0" w:color="auto"/>
      </w:divBdr>
    </w:div>
    <w:div w:id="431515138">
      <w:bodyDiv w:val="1"/>
      <w:marLeft w:val="0"/>
      <w:marRight w:val="0"/>
      <w:marTop w:val="0"/>
      <w:marBottom w:val="0"/>
      <w:divBdr>
        <w:top w:val="none" w:sz="0" w:space="0" w:color="auto"/>
        <w:left w:val="none" w:sz="0" w:space="0" w:color="auto"/>
        <w:bottom w:val="none" w:sz="0" w:space="0" w:color="auto"/>
        <w:right w:val="none" w:sz="0" w:space="0" w:color="auto"/>
      </w:divBdr>
    </w:div>
    <w:div w:id="475536799">
      <w:bodyDiv w:val="1"/>
      <w:marLeft w:val="0"/>
      <w:marRight w:val="0"/>
      <w:marTop w:val="0"/>
      <w:marBottom w:val="0"/>
      <w:divBdr>
        <w:top w:val="none" w:sz="0" w:space="0" w:color="auto"/>
        <w:left w:val="none" w:sz="0" w:space="0" w:color="auto"/>
        <w:bottom w:val="none" w:sz="0" w:space="0" w:color="auto"/>
        <w:right w:val="none" w:sz="0" w:space="0" w:color="auto"/>
      </w:divBdr>
    </w:div>
    <w:div w:id="509831713">
      <w:bodyDiv w:val="1"/>
      <w:marLeft w:val="0"/>
      <w:marRight w:val="0"/>
      <w:marTop w:val="0"/>
      <w:marBottom w:val="0"/>
      <w:divBdr>
        <w:top w:val="none" w:sz="0" w:space="0" w:color="auto"/>
        <w:left w:val="none" w:sz="0" w:space="0" w:color="auto"/>
        <w:bottom w:val="none" w:sz="0" w:space="0" w:color="auto"/>
        <w:right w:val="none" w:sz="0" w:space="0" w:color="auto"/>
      </w:divBdr>
    </w:div>
    <w:div w:id="705712329">
      <w:bodyDiv w:val="1"/>
      <w:marLeft w:val="0"/>
      <w:marRight w:val="0"/>
      <w:marTop w:val="0"/>
      <w:marBottom w:val="0"/>
      <w:divBdr>
        <w:top w:val="none" w:sz="0" w:space="0" w:color="auto"/>
        <w:left w:val="none" w:sz="0" w:space="0" w:color="auto"/>
        <w:bottom w:val="none" w:sz="0" w:space="0" w:color="auto"/>
        <w:right w:val="none" w:sz="0" w:space="0" w:color="auto"/>
      </w:divBdr>
    </w:div>
    <w:div w:id="723139260">
      <w:bodyDiv w:val="1"/>
      <w:marLeft w:val="0"/>
      <w:marRight w:val="0"/>
      <w:marTop w:val="0"/>
      <w:marBottom w:val="0"/>
      <w:divBdr>
        <w:top w:val="none" w:sz="0" w:space="0" w:color="auto"/>
        <w:left w:val="none" w:sz="0" w:space="0" w:color="auto"/>
        <w:bottom w:val="none" w:sz="0" w:space="0" w:color="auto"/>
        <w:right w:val="none" w:sz="0" w:space="0" w:color="auto"/>
      </w:divBdr>
    </w:div>
    <w:div w:id="806437723">
      <w:bodyDiv w:val="1"/>
      <w:marLeft w:val="0"/>
      <w:marRight w:val="0"/>
      <w:marTop w:val="0"/>
      <w:marBottom w:val="0"/>
      <w:divBdr>
        <w:top w:val="none" w:sz="0" w:space="0" w:color="auto"/>
        <w:left w:val="none" w:sz="0" w:space="0" w:color="auto"/>
        <w:bottom w:val="none" w:sz="0" w:space="0" w:color="auto"/>
        <w:right w:val="none" w:sz="0" w:space="0" w:color="auto"/>
      </w:divBdr>
    </w:div>
    <w:div w:id="976686534">
      <w:bodyDiv w:val="1"/>
      <w:marLeft w:val="0"/>
      <w:marRight w:val="0"/>
      <w:marTop w:val="0"/>
      <w:marBottom w:val="0"/>
      <w:divBdr>
        <w:top w:val="none" w:sz="0" w:space="0" w:color="auto"/>
        <w:left w:val="none" w:sz="0" w:space="0" w:color="auto"/>
        <w:bottom w:val="none" w:sz="0" w:space="0" w:color="auto"/>
        <w:right w:val="none" w:sz="0" w:space="0" w:color="auto"/>
      </w:divBdr>
    </w:div>
    <w:div w:id="1001202113">
      <w:bodyDiv w:val="1"/>
      <w:marLeft w:val="0"/>
      <w:marRight w:val="0"/>
      <w:marTop w:val="0"/>
      <w:marBottom w:val="0"/>
      <w:divBdr>
        <w:top w:val="none" w:sz="0" w:space="0" w:color="auto"/>
        <w:left w:val="none" w:sz="0" w:space="0" w:color="auto"/>
        <w:bottom w:val="none" w:sz="0" w:space="0" w:color="auto"/>
        <w:right w:val="none" w:sz="0" w:space="0" w:color="auto"/>
      </w:divBdr>
    </w:div>
    <w:div w:id="1016421041">
      <w:bodyDiv w:val="1"/>
      <w:marLeft w:val="0"/>
      <w:marRight w:val="0"/>
      <w:marTop w:val="0"/>
      <w:marBottom w:val="0"/>
      <w:divBdr>
        <w:top w:val="none" w:sz="0" w:space="0" w:color="auto"/>
        <w:left w:val="none" w:sz="0" w:space="0" w:color="auto"/>
        <w:bottom w:val="none" w:sz="0" w:space="0" w:color="auto"/>
        <w:right w:val="none" w:sz="0" w:space="0" w:color="auto"/>
      </w:divBdr>
    </w:div>
    <w:div w:id="1120950935">
      <w:bodyDiv w:val="1"/>
      <w:marLeft w:val="0"/>
      <w:marRight w:val="0"/>
      <w:marTop w:val="0"/>
      <w:marBottom w:val="0"/>
      <w:divBdr>
        <w:top w:val="none" w:sz="0" w:space="0" w:color="auto"/>
        <w:left w:val="none" w:sz="0" w:space="0" w:color="auto"/>
        <w:bottom w:val="none" w:sz="0" w:space="0" w:color="auto"/>
        <w:right w:val="none" w:sz="0" w:space="0" w:color="auto"/>
      </w:divBdr>
    </w:div>
    <w:div w:id="1209683564">
      <w:bodyDiv w:val="1"/>
      <w:marLeft w:val="0"/>
      <w:marRight w:val="0"/>
      <w:marTop w:val="0"/>
      <w:marBottom w:val="0"/>
      <w:divBdr>
        <w:top w:val="none" w:sz="0" w:space="0" w:color="auto"/>
        <w:left w:val="none" w:sz="0" w:space="0" w:color="auto"/>
        <w:bottom w:val="none" w:sz="0" w:space="0" w:color="auto"/>
        <w:right w:val="none" w:sz="0" w:space="0" w:color="auto"/>
      </w:divBdr>
    </w:div>
    <w:div w:id="1293487808">
      <w:bodyDiv w:val="1"/>
      <w:marLeft w:val="0"/>
      <w:marRight w:val="0"/>
      <w:marTop w:val="0"/>
      <w:marBottom w:val="0"/>
      <w:divBdr>
        <w:top w:val="none" w:sz="0" w:space="0" w:color="auto"/>
        <w:left w:val="none" w:sz="0" w:space="0" w:color="auto"/>
        <w:bottom w:val="none" w:sz="0" w:space="0" w:color="auto"/>
        <w:right w:val="none" w:sz="0" w:space="0" w:color="auto"/>
      </w:divBdr>
    </w:div>
    <w:div w:id="1336417342">
      <w:bodyDiv w:val="1"/>
      <w:marLeft w:val="0"/>
      <w:marRight w:val="0"/>
      <w:marTop w:val="0"/>
      <w:marBottom w:val="0"/>
      <w:divBdr>
        <w:top w:val="none" w:sz="0" w:space="0" w:color="auto"/>
        <w:left w:val="none" w:sz="0" w:space="0" w:color="auto"/>
        <w:bottom w:val="none" w:sz="0" w:space="0" w:color="auto"/>
        <w:right w:val="none" w:sz="0" w:space="0" w:color="auto"/>
      </w:divBdr>
    </w:div>
    <w:div w:id="1657951364">
      <w:bodyDiv w:val="1"/>
      <w:marLeft w:val="0"/>
      <w:marRight w:val="0"/>
      <w:marTop w:val="0"/>
      <w:marBottom w:val="0"/>
      <w:divBdr>
        <w:top w:val="none" w:sz="0" w:space="0" w:color="auto"/>
        <w:left w:val="none" w:sz="0" w:space="0" w:color="auto"/>
        <w:bottom w:val="none" w:sz="0" w:space="0" w:color="auto"/>
        <w:right w:val="none" w:sz="0" w:space="0" w:color="auto"/>
      </w:divBdr>
    </w:div>
    <w:div w:id="1840072461">
      <w:bodyDiv w:val="1"/>
      <w:marLeft w:val="0"/>
      <w:marRight w:val="0"/>
      <w:marTop w:val="0"/>
      <w:marBottom w:val="0"/>
      <w:divBdr>
        <w:top w:val="none" w:sz="0" w:space="0" w:color="auto"/>
        <w:left w:val="none" w:sz="0" w:space="0" w:color="auto"/>
        <w:bottom w:val="none" w:sz="0" w:space="0" w:color="auto"/>
        <w:right w:val="none" w:sz="0" w:space="0" w:color="auto"/>
      </w:divBdr>
    </w:div>
    <w:div w:id="2016178941">
      <w:bodyDiv w:val="1"/>
      <w:marLeft w:val="0"/>
      <w:marRight w:val="0"/>
      <w:marTop w:val="0"/>
      <w:marBottom w:val="0"/>
      <w:divBdr>
        <w:top w:val="none" w:sz="0" w:space="0" w:color="auto"/>
        <w:left w:val="none" w:sz="0" w:space="0" w:color="auto"/>
        <w:bottom w:val="none" w:sz="0" w:space="0" w:color="auto"/>
        <w:right w:val="none" w:sz="0" w:space="0" w:color="auto"/>
      </w:divBdr>
    </w:div>
    <w:div w:id="2053532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_rels/header1.xml.rels><?xml version="1.0" encoding="UTF-8" standalone="yes"?>
<Relationships xmlns="http://schemas.openxmlformats.org/package/2006/relationships"><Relationship Id="rId1" Type="http://schemas.openxmlformats.org/officeDocument/2006/relationships/image" Target="media/image5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UCT\System%20Design%20course\Subsystem%20Specification%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7A5EB95B2554E51A2152CC726995564"/>
        <w:category>
          <w:name w:val="General"/>
          <w:gallery w:val="placeholder"/>
        </w:category>
        <w:types>
          <w:type w:val="bbPlcHdr"/>
        </w:types>
        <w:behaviors>
          <w:behavior w:val="content"/>
        </w:behaviors>
        <w:guid w:val="{50F1FE2A-98C5-46BA-A64D-FAD404431B21}"/>
      </w:docPartPr>
      <w:docPartBody>
        <w:p w:rsidR="008108A8" w:rsidRDefault="008108A8" w:rsidP="008108A8">
          <w:pPr>
            <w:pStyle w:val="87A5EB95B2554E51A2152CC7269955643"/>
          </w:pPr>
          <w:r>
            <w:rPr>
              <w:rStyle w:val="PlaceholderText"/>
              <w:sz w:val="20"/>
            </w:rPr>
            <w:t>Document T</w:t>
          </w:r>
          <w:r w:rsidRPr="00ED4141">
            <w:rPr>
              <w:rStyle w:val="PlaceholderText"/>
              <w:sz w:val="20"/>
            </w:rPr>
            <w: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old">
    <w:altName w:val="Arial Unicode MS"/>
    <w:panose1 w:val="00000000000000000000"/>
    <w:charset w:val="00"/>
    <w:family w:val="roman"/>
    <w:notTrueType/>
    <w:pitch w:val="default"/>
    <w:sig w:usb0="00000000" w:usb1="00410000" w:usb2="00690072" w:usb3="006C0061" w:csb0="00420020" w:csb1="006C006F"/>
  </w:font>
  <w:font w:name="Tahoma">
    <w:altName w:val="Arial"/>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069F"/>
    <w:rsid w:val="00015D57"/>
    <w:rsid w:val="00305989"/>
    <w:rsid w:val="00437ADC"/>
    <w:rsid w:val="004F775B"/>
    <w:rsid w:val="0061173B"/>
    <w:rsid w:val="008108A8"/>
    <w:rsid w:val="00871D13"/>
    <w:rsid w:val="0088069F"/>
    <w:rsid w:val="0092293F"/>
    <w:rsid w:val="00976B1F"/>
    <w:rsid w:val="009B4290"/>
    <w:rsid w:val="009C5D5F"/>
    <w:rsid w:val="00AC1136"/>
    <w:rsid w:val="00B44FFD"/>
    <w:rsid w:val="00B46D70"/>
    <w:rsid w:val="00B729EB"/>
    <w:rsid w:val="00D95876"/>
    <w:rsid w:val="00D97B00"/>
    <w:rsid w:val="00DB0680"/>
    <w:rsid w:val="00E253B1"/>
    <w:rsid w:val="00EE46E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108A8"/>
    <w:rPr>
      <w:color w:val="808080"/>
    </w:rPr>
  </w:style>
  <w:style w:type="paragraph" w:customStyle="1" w:styleId="87A5EB95B2554E51A2152CC7269955643">
    <w:name w:val="87A5EB95B2554E51A2152CC7269955643"/>
    <w:rsid w:val="008108A8"/>
    <w:pPr>
      <w:widowControl w:val="0"/>
      <w:spacing w:after="0" w:line="264" w:lineRule="auto"/>
      <w:jc w:val="center"/>
    </w:pPr>
    <w:rPr>
      <w:rFonts w:ascii="Arial" w:eastAsia="Times New Roman" w:hAnsi="Arial" w:cs="Times New Roman"/>
      <w:sz w:val="18"/>
      <w:szCs w:val="20"/>
      <w:lang w:val="en-GB"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RSC23</b:Tag>
    <b:SourceType>InternetSite</b:SourceType>
    <b:Guid>{0E5CDAFE-BF13-4C67-A0E0-6AC949421E01}</b:Guid>
    <b:Title>RS PRO Momentary Miniature Push Button Switch, Panel Mount, SPST, 13.6mm Cutout, 32/50/125V ac, IP67</b:Title>
    <b:Year>2023</b:Year>
    <b:Author>
      <b:Author>
        <b:Corporate>RS Components</b:Corporate>
      </b:Author>
    </b:Author>
    <b:InternetSiteTitle>za.rs-online.com</b:InternetSiteTitle>
    <b:Month>April</b:Month>
    <b:Day>6</b:Day>
    <b:URL>https://za.rs-online.com/web/p/push-button-switches/7346716</b:URL>
    <b:RefOrder>2</b:RefOrder>
  </b:Source>
  <b:Source>
    <b:Tag>RSc23</b:Tag>
    <b:SourceType>InternetSite</b:SourceType>
    <b:Guid>{2D056D79-BCCE-4D7E-AB61-432E1728E210}</b:Guid>
    <b:Author>
      <b:Author>
        <b:Corporate>RS components</b:Corporate>
      </b:Author>
    </b:Author>
    <b:Title>Marquardt DPDT, (On)-Off-(On) Rocker Switch Panel Mount</b:Title>
    <b:ProductionCompany>RS Components</b:ProductionCompany>
    <b:Year>2023</b:Year>
    <b:Month>April</b:Month>
    <b:Day>6</b:Day>
    <b:YearAccessed>2023</b:YearAccessed>
    <b:MonthAccessed>April</b:MonthAccessed>
    <b:DayAccessed>6</b:DayAccessed>
    <b:URL>https://za.rs-online.com/web/p/rocker-switches/7410820</b:URL>
    <b:RefOrder>3</b:RefOrder>
  </b:Source>
  <b:Source>
    <b:Tag>Rus18</b:Tag>
    <b:SourceType>Book</b:SourceType>
    <b:Guid>{1F21C432-81A1-4033-913B-9F6EF7C72D0A}</b:Guid>
    <b:Author>
      <b:Author>
        <b:NameList>
          <b:Person>
            <b:Last>Hibbeler</b:Last>
            <b:First>Russell</b:First>
          </b:Person>
        </b:NameList>
      </b:Author>
    </b:Author>
    <b:Title>Mechanics of Materials, SI Edition (Paperback, 10th edition)</b:Title>
    <b:Year>2018</b:Year>
    <b:City>United Kingdom</b:City>
    <b:Publisher>Pearson Education</b:Publisher>
    <b:RefOrder>1</b:RefOrder>
  </b:Source>
</b:Sources>
</file>

<file path=customXml/itemProps1.xml><?xml version="1.0" encoding="utf-8"?>
<ds:datastoreItem xmlns:ds="http://schemas.openxmlformats.org/officeDocument/2006/customXml" ds:itemID="{DBA977BD-7852-4AD4-9003-03B625BCA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Subsystem Specification Template</Template>
  <TotalTime>1728</TotalTime>
  <Pages>55</Pages>
  <Words>5992</Words>
  <Characters>34157</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University of Cape Town</Company>
  <LinksUpToDate>false</LinksUpToDate>
  <CharactersWithSpaces>40069</CharactersWithSpaces>
  <SharedDoc>false</SharedDoc>
  <HLinks>
    <vt:vector size="1074" baseType="variant">
      <vt:variant>
        <vt:i4>1245233</vt:i4>
      </vt:variant>
      <vt:variant>
        <vt:i4>1502</vt:i4>
      </vt:variant>
      <vt:variant>
        <vt:i4>0</vt:i4>
      </vt:variant>
      <vt:variant>
        <vt:i4>5</vt:i4>
      </vt:variant>
      <vt:variant>
        <vt:lpwstr/>
      </vt:variant>
      <vt:variant>
        <vt:lpwstr>_Toc122415375</vt:lpwstr>
      </vt:variant>
      <vt:variant>
        <vt:i4>1245233</vt:i4>
      </vt:variant>
      <vt:variant>
        <vt:i4>1496</vt:i4>
      </vt:variant>
      <vt:variant>
        <vt:i4>0</vt:i4>
      </vt:variant>
      <vt:variant>
        <vt:i4>5</vt:i4>
      </vt:variant>
      <vt:variant>
        <vt:lpwstr/>
      </vt:variant>
      <vt:variant>
        <vt:lpwstr>_Toc122415374</vt:lpwstr>
      </vt:variant>
      <vt:variant>
        <vt:i4>1245233</vt:i4>
      </vt:variant>
      <vt:variant>
        <vt:i4>1490</vt:i4>
      </vt:variant>
      <vt:variant>
        <vt:i4>0</vt:i4>
      </vt:variant>
      <vt:variant>
        <vt:i4>5</vt:i4>
      </vt:variant>
      <vt:variant>
        <vt:lpwstr/>
      </vt:variant>
      <vt:variant>
        <vt:lpwstr>_Toc122415373</vt:lpwstr>
      </vt:variant>
      <vt:variant>
        <vt:i4>1245233</vt:i4>
      </vt:variant>
      <vt:variant>
        <vt:i4>1484</vt:i4>
      </vt:variant>
      <vt:variant>
        <vt:i4>0</vt:i4>
      </vt:variant>
      <vt:variant>
        <vt:i4>5</vt:i4>
      </vt:variant>
      <vt:variant>
        <vt:lpwstr/>
      </vt:variant>
      <vt:variant>
        <vt:lpwstr>_Toc122415372</vt:lpwstr>
      </vt:variant>
      <vt:variant>
        <vt:i4>1245233</vt:i4>
      </vt:variant>
      <vt:variant>
        <vt:i4>1478</vt:i4>
      </vt:variant>
      <vt:variant>
        <vt:i4>0</vt:i4>
      </vt:variant>
      <vt:variant>
        <vt:i4>5</vt:i4>
      </vt:variant>
      <vt:variant>
        <vt:lpwstr/>
      </vt:variant>
      <vt:variant>
        <vt:lpwstr>_Toc122415371</vt:lpwstr>
      </vt:variant>
      <vt:variant>
        <vt:i4>1245233</vt:i4>
      </vt:variant>
      <vt:variant>
        <vt:i4>1472</vt:i4>
      </vt:variant>
      <vt:variant>
        <vt:i4>0</vt:i4>
      </vt:variant>
      <vt:variant>
        <vt:i4>5</vt:i4>
      </vt:variant>
      <vt:variant>
        <vt:lpwstr/>
      </vt:variant>
      <vt:variant>
        <vt:lpwstr>_Toc122415370</vt:lpwstr>
      </vt:variant>
      <vt:variant>
        <vt:i4>1179697</vt:i4>
      </vt:variant>
      <vt:variant>
        <vt:i4>1466</vt:i4>
      </vt:variant>
      <vt:variant>
        <vt:i4>0</vt:i4>
      </vt:variant>
      <vt:variant>
        <vt:i4>5</vt:i4>
      </vt:variant>
      <vt:variant>
        <vt:lpwstr/>
      </vt:variant>
      <vt:variant>
        <vt:lpwstr>_Toc122415369</vt:lpwstr>
      </vt:variant>
      <vt:variant>
        <vt:i4>1179697</vt:i4>
      </vt:variant>
      <vt:variant>
        <vt:i4>1460</vt:i4>
      </vt:variant>
      <vt:variant>
        <vt:i4>0</vt:i4>
      </vt:variant>
      <vt:variant>
        <vt:i4>5</vt:i4>
      </vt:variant>
      <vt:variant>
        <vt:lpwstr/>
      </vt:variant>
      <vt:variant>
        <vt:lpwstr>_Toc122415368</vt:lpwstr>
      </vt:variant>
      <vt:variant>
        <vt:i4>1179697</vt:i4>
      </vt:variant>
      <vt:variant>
        <vt:i4>1454</vt:i4>
      </vt:variant>
      <vt:variant>
        <vt:i4>0</vt:i4>
      </vt:variant>
      <vt:variant>
        <vt:i4>5</vt:i4>
      </vt:variant>
      <vt:variant>
        <vt:lpwstr/>
      </vt:variant>
      <vt:variant>
        <vt:lpwstr>_Toc122415367</vt:lpwstr>
      </vt:variant>
      <vt:variant>
        <vt:i4>1179697</vt:i4>
      </vt:variant>
      <vt:variant>
        <vt:i4>1448</vt:i4>
      </vt:variant>
      <vt:variant>
        <vt:i4>0</vt:i4>
      </vt:variant>
      <vt:variant>
        <vt:i4>5</vt:i4>
      </vt:variant>
      <vt:variant>
        <vt:lpwstr/>
      </vt:variant>
      <vt:variant>
        <vt:lpwstr>_Toc122415366</vt:lpwstr>
      </vt:variant>
      <vt:variant>
        <vt:i4>1179697</vt:i4>
      </vt:variant>
      <vt:variant>
        <vt:i4>1442</vt:i4>
      </vt:variant>
      <vt:variant>
        <vt:i4>0</vt:i4>
      </vt:variant>
      <vt:variant>
        <vt:i4>5</vt:i4>
      </vt:variant>
      <vt:variant>
        <vt:lpwstr/>
      </vt:variant>
      <vt:variant>
        <vt:lpwstr>_Toc122415365</vt:lpwstr>
      </vt:variant>
      <vt:variant>
        <vt:i4>1179697</vt:i4>
      </vt:variant>
      <vt:variant>
        <vt:i4>1436</vt:i4>
      </vt:variant>
      <vt:variant>
        <vt:i4>0</vt:i4>
      </vt:variant>
      <vt:variant>
        <vt:i4>5</vt:i4>
      </vt:variant>
      <vt:variant>
        <vt:lpwstr/>
      </vt:variant>
      <vt:variant>
        <vt:lpwstr>_Toc122415364</vt:lpwstr>
      </vt:variant>
      <vt:variant>
        <vt:i4>1179697</vt:i4>
      </vt:variant>
      <vt:variant>
        <vt:i4>1430</vt:i4>
      </vt:variant>
      <vt:variant>
        <vt:i4>0</vt:i4>
      </vt:variant>
      <vt:variant>
        <vt:i4>5</vt:i4>
      </vt:variant>
      <vt:variant>
        <vt:lpwstr/>
      </vt:variant>
      <vt:variant>
        <vt:lpwstr>_Toc122415363</vt:lpwstr>
      </vt:variant>
      <vt:variant>
        <vt:i4>1179697</vt:i4>
      </vt:variant>
      <vt:variant>
        <vt:i4>1424</vt:i4>
      </vt:variant>
      <vt:variant>
        <vt:i4>0</vt:i4>
      </vt:variant>
      <vt:variant>
        <vt:i4>5</vt:i4>
      </vt:variant>
      <vt:variant>
        <vt:lpwstr/>
      </vt:variant>
      <vt:variant>
        <vt:lpwstr>_Toc122415362</vt:lpwstr>
      </vt:variant>
      <vt:variant>
        <vt:i4>1179697</vt:i4>
      </vt:variant>
      <vt:variant>
        <vt:i4>1418</vt:i4>
      </vt:variant>
      <vt:variant>
        <vt:i4>0</vt:i4>
      </vt:variant>
      <vt:variant>
        <vt:i4>5</vt:i4>
      </vt:variant>
      <vt:variant>
        <vt:lpwstr/>
      </vt:variant>
      <vt:variant>
        <vt:lpwstr>_Toc122415361</vt:lpwstr>
      </vt:variant>
      <vt:variant>
        <vt:i4>1179697</vt:i4>
      </vt:variant>
      <vt:variant>
        <vt:i4>1412</vt:i4>
      </vt:variant>
      <vt:variant>
        <vt:i4>0</vt:i4>
      </vt:variant>
      <vt:variant>
        <vt:i4>5</vt:i4>
      </vt:variant>
      <vt:variant>
        <vt:lpwstr/>
      </vt:variant>
      <vt:variant>
        <vt:lpwstr>_Toc122415360</vt:lpwstr>
      </vt:variant>
      <vt:variant>
        <vt:i4>1114161</vt:i4>
      </vt:variant>
      <vt:variant>
        <vt:i4>1406</vt:i4>
      </vt:variant>
      <vt:variant>
        <vt:i4>0</vt:i4>
      </vt:variant>
      <vt:variant>
        <vt:i4>5</vt:i4>
      </vt:variant>
      <vt:variant>
        <vt:lpwstr/>
      </vt:variant>
      <vt:variant>
        <vt:lpwstr>_Toc122415359</vt:lpwstr>
      </vt:variant>
      <vt:variant>
        <vt:i4>1114161</vt:i4>
      </vt:variant>
      <vt:variant>
        <vt:i4>1400</vt:i4>
      </vt:variant>
      <vt:variant>
        <vt:i4>0</vt:i4>
      </vt:variant>
      <vt:variant>
        <vt:i4>5</vt:i4>
      </vt:variant>
      <vt:variant>
        <vt:lpwstr/>
      </vt:variant>
      <vt:variant>
        <vt:lpwstr>_Toc122415358</vt:lpwstr>
      </vt:variant>
      <vt:variant>
        <vt:i4>1114161</vt:i4>
      </vt:variant>
      <vt:variant>
        <vt:i4>1394</vt:i4>
      </vt:variant>
      <vt:variant>
        <vt:i4>0</vt:i4>
      </vt:variant>
      <vt:variant>
        <vt:i4>5</vt:i4>
      </vt:variant>
      <vt:variant>
        <vt:lpwstr/>
      </vt:variant>
      <vt:variant>
        <vt:lpwstr>_Toc122415357</vt:lpwstr>
      </vt:variant>
      <vt:variant>
        <vt:i4>1114161</vt:i4>
      </vt:variant>
      <vt:variant>
        <vt:i4>1388</vt:i4>
      </vt:variant>
      <vt:variant>
        <vt:i4>0</vt:i4>
      </vt:variant>
      <vt:variant>
        <vt:i4>5</vt:i4>
      </vt:variant>
      <vt:variant>
        <vt:lpwstr/>
      </vt:variant>
      <vt:variant>
        <vt:lpwstr>_Toc122415356</vt:lpwstr>
      </vt:variant>
      <vt:variant>
        <vt:i4>1114161</vt:i4>
      </vt:variant>
      <vt:variant>
        <vt:i4>1382</vt:i4>
      </vt:variant>
      <vt:variant>
        <vt:i4>0</vt:i4>
      </vt:variant>
      <vt:variant>
        <vt:i4>5</vt:i4>
      </vt:variant>
      <vt:variant>
        <vt:lpwstr/>
      </vt:variant>
      <vt:variant>
        <vt:lpwstr>_Toc122415355</vt:lpwstr>
      </vt:variant>
      <vt:variant>
        <vt:i4>1114161</vt:i4>
      </vt:variant>
      <vt:variant>
        <vt:i4>1376</vt:i4>
      </vt:variant>
      <vt:variant>
        <vt:i4>0</vt:i4>
      </vt:variant>
      <vt:variant>
        <vt:i4>5</vt:i4>
      </vt:variant>
      <vt:variant>
        <vt:lpwstr/>
      </vt:variant>
      <vt:variant>
        <vt:lpwstr>_Toc122415354</vt:lpwstr>
      </vt:variant>
      <vt:variant>
        <vt:i4>1114161</vt:i4>
      </vt:variant>
      <vt:variant>
        <vt:i4>1370</vt:i4>
      </vt:variant>
      <vt:variant>
        <vt:i4>0</vt:i4>
      </vt:variant>
      <vt:variant>
        <vt:i4>5</vt:i4>
      </vt:variant>
      <vt:variant>
        <vt:lpwstr/>
      </vt:variant>
      <vt:variant>
        <vt:lpwstr>_Toc122415353</vt:lpwstr>
      </vt:variant>
      <vt:variant>
        <vt:i4>1114161</vt:i4>
      </vt:variant>
      <vt:variant>
        <vt:i4>1364</vt:i4>
      </vt:variant>
      <vt:variant>
        <vt:i4>0</vt:i4>
      </vt:variant>
      <vt:variant>
        <vt:i4>5</vt:i4>
      </vt:variant>
      <vt:variant>
        <vt:lpwstr/>
      </vt:variant>
      <vt:variant>
        <vt:lpwstr>_Toc122415352</vt:lpwstr>
      </vt:variant>
      <vt:variant>
        <vt:i4>1114161</vt:i4>
      </vt:variant>
      <vt:variant>
        <vt:i4>1358</vt:i4>
      </vt:variant>
      <vt:variant>
        <vt:i4>0</vt:i4>
      </vt:variant>
      <vt:variant>
        <vt:i4>5</vt:i4>
      </vt:variant>
      <vt:variant>
        <vt:lpwstr/>
      </vt:variant>
      <vt:variant>
        <vt:lpwstr>_Toc122415351</vt:lpwstr>
      </vt:variant>
      <vt:variant>
        <vt:i4>1114161</vt:i4>
      </vt:variant>
      <vt:variant>
        <vt:i4>1352</vt:i4>
      </vt:variant>
      <vt:variant>
        <vt:i4>0</vt:i4>
      </vt:variant>
      <vt:variant>
        <vt:i4>5</vt:i4>
      </vt:variant>
      <vt:variant>
        <vt:lpwstr/>
      </vt:variant>
      <vt:variant>
        <vt:lpwstr>_Toc122415350</vt:lpwstr>
      </vt:variant>
      <vt:variant>
        <vt:i4>1048625</vt:i4>
      </vt:variant>
      <vt:variant>
        <vt:i4>1346</vt:i4>
      </vt:variant>
      <vt:variant>
        <vt:i4>0</vt:i4>
      </vt:variant>
      <vt:variant>
        <vt:i4>5</vt:i4>
      </vt:variant>
      <vt:variant>
        <vt:lpwstr/>
      </vt:variant>
      <vt:variant>
        <vt:lpwstr>_Toc122415349</vt:lpwstr>
      </vt:variant>
      <vt:variant>
        <vt:i4>1048625</vt:i4>
      </vt:variant>
      <vt:variant>
        <vt:i4>1340</vt:i4>
      </vt:variant>
      <vt:variant>
        <vt:i4>0</vt:i4>
      </vt:variant>
      <vt:variant>
        <vt:i4>5</vt:i4>
      </vt:variant>
      <vt:variant>
        <vt:lpwstr/>
      </vt:variant>
      <vt:variant>
        <vt:lpwstr>_Toc122415348</vt:lpwstr>
      </vt:variant>
      <vt:variant>
        <vt:i4>1048625</vt:i4>
      </vt:variant>
      <vt:variant>
        <vt:i4>1334</vt:i4>
      </vt:variant>
      <vt:variant>
        <vt:i4>0</vt:i4>
      </vt:variant>
      <vt:variant>
        <vt:i4>5</vt:i4>
      </vt:variant>
      <vt:variant>
        <vt:lpwstr/>
      </vt:variant>
      <vt:variant>
        <vt:lpwstr>_Toc122415347</vt:lpwstr>
      </vt:variant>
      <vt:variant>
        <vt:i4>1048625</vt:i4>
      </vt:variant>
      <vt:variant>
        <vt:i4>1328</vt:i4>
      </vt:variant>
      <vt:variant>
        <vt:i4>0</vt:i4>
      </vt:variant>
      <vt:variant>
        <vt:i4>5</vt:i4>
      </vt:variant>
      <vt:variant>
        <vt:lpwstr/>
      </vt:variant>
      <vt:variant>
        <vt:lpwstr>_Toc122415346</vt:lpwstr>
      </vt:variant>
      <vt:variant>
        <vt:i4>1048625</vt:i4>
      </vt:variant>
      <vt:variant>
        <vt:i4>1322</vt:i4>
      </vt:variant>
      <vt:variant>
        <vt:i4>0</vt:i4>
      </vt:variant>
      <vt:variant>
        <vt:i4>5</vt:i4>
      </vt:variant>
      <vt:variant>
        <vt:lpwstr/>
      </vt:variant>
      <vt:variant>
        <vt:lpwstr>_Toc122415345</vt:lpwstr>
      </vt:variant>
      <vt:variant>
        <vt:i4>1048625</vt:i4>
      </vt:variant>
      <vt:variant>
        <vt:i4>1316</vt:i4>
      </vt:variant>
      <vt:variant>
        <vt:i4>0</vt:i4>
      </vt:variant>
      <vt:variant>
        <vt:i4>5</vt:i4>
      </vt:variant>
      <vt:variant>
        <vt:lpwstr/>
      </vt:variant>
      <vt:variant>
        <vt:lpwstr>_Toc122415344</vt:lpwstr>
      </vt:variant>
      <vt:variant>
        <vt:i4>1048625</vt:i4>
      </vt:variant>
      <vt:variant>
        <vt:i4>1310</vt:i4>
      </vt:variant>
      <vt:variant>
        <vt:i4>0</vt:i4>
      </vt:variant>
      <vt:variant>
        <vt:i4>5</vt:i4>
      </vt:variant>
      <vt:variant>
        <vt:lpwstr/>
      </vt:variant>
      <vt:variant>
        <vt:lpwstr>_Toc122415343</vt:lpwstr>
      </vt:variant>
      <vt:variant>
        <vt:i4>1048625</vt:i4>
      </vt:variant>
      <vt:variant>
        <vt:i4>1304</vt:i4>
      </vt:variant>
      <vt:variant>
        <vt:i4>0</vt:i4>
      </vt:variant>
      <vt:variant>
        <vt:i4>5</vt:i4>
      </vt:variant>
      <vt:variant>
        <vt:lpwstr/>
      </vt:variant>
      <vt:variant>
        <vt:lpwstr>_Toc122415342</vt:lpwstr>
      </vt:variant>
      <vt:variant>
        <vt:i4>1048625</vt:i4>
      </vt:variant>
      <vt:variant>
        <vt:i4>1298</vt:i4>
      </vt:variant>
      <vt:variant>
        <vt:i4>0</vt:i4>
      </vt:variant>
      <vt:variant>
        <vt:i4>5</vt:i4>
      </vt:variant>
      <vt:variant>
        <vt:lpwstr/>
      </vt:variant>
      <vt:variant>
        <vt:lpwstr>_Toc122415341</vt:lpwstr>
      </vt:variant>
      <vt:variant>
        <vt:i4>1048625</vt:i4>
      </vt:variant>
      <vt:variant>
        <vt:i4>1292</vt:i4>
      </vt:variant>
      <vt:variant>
        <vt:i4>0</vt:i4>
      </vt:variant>
      <vt:variant>
        <vt:i4>5</vt:i4>
      </vt:variant>
      <vt:variant>
        <vt:lpwstr/>
      </vt:variant>
      <vt:variant>
        <vt:lpwstr>_Toc122415340</vt:lpwstr>
      </vt:variant>
      <vt:variant>
        <vt:i4>1507377</vt:i4>
      </vt:variant>
      <vt:variant>
        <vt:i4>1286</vt:i4>
      </vt:variant>
      <vt:variant>
        <vt:i4>0</vt:i4>
      </vt:variant>
      <vt:variant>
        <vt:i4>5</vt:i4>
      </vt:variant>
      <vt:variant>
        <vt:lpwstr/>
      </vt:variant>
      <vt:variant>
        <vt:lpwstr>_Toc122415339</vt:lpwstr>
      </vt:variant>
      <vt:variant>
        <vt:i4>1507377</vt:i4>
      </vt:variant>
      <vt:variant>
        <vt:i4>1280</vt:i4>
      </vt:variant>
      <vt:variant>
        <vt:i4>0</vt:i4>
      </vt:variant>
      <vt:variant>
        <vt:i4>5</vt:i4>
      </vt:variant>
      <vt:variant>
        <vt:lpwstr/>
      </vt:variant>
      <vt:variant>
        <vt:lpwstr>_Toc122415338</vt:lpwstr>
      </vt:variant>
      <vt:variant>
        <vt:i4>1507377</vt:i4>
      </vt:variant>
      <vt:variant>
        <vt:i4>1274</vt:i4>
      </vt:variant>
      <vt:variant>
        <vt:i4>0</vt:i4>
      </vt:variant>
      <vt:variant>
        <vt:i4>5</vt:i4>
      </vt:variant>
      <vt:variant>
        <vt:lpwstr/>
      </vt:variant>
      <vt:variant>
        <vt:lpwstr>_Toc122415337</vt:lpwstr>
      </vt:variant>
      <vt:variant>
        <vt:i4>1507377</vt:i4>
      </vt:variant>
      <vt:variant>
        <vt:i4>1268</vt:i4>
      </vt:variant>
      <vt:variant>
        <vt:i4>0</vt:i4>
      </vt:variant>
      <vt:variant>
        <vt:i4>5</vt:i4>
      </vt:variant>
      <vt:variant>
        <vt:lpwstr/>
      </vt:variant>
      <vt:variant>
        <vt:lpwstr>_Toc122415336</vt:lpwstr>
      </vt:variant>
      <vt:variant>
        <vt:i4>1507377</vt:i4>
      </vt:variant>
      <vt:variant>
        <vt:i4>1262</vt:i4>
      </vt:variant>
      <vt:variant>
        <vt:i4>0</vt:i4>
      </vt:variant>
      <vt:variant>
        <vt:i4>5</vt:i4>
      </vt:variant>
      <vt:variant>
        <vt:lpwstr/>
      </vt:variant>
      <vt:variant>
        <vt:lpwstr>_Toc122415335</vt:lpwstr>
      </vt:variant>
      <vt:variant>
        <vt:i4>1507377</vt:i4>
      </vt:variant>
      <vt:variant>
        <vt:i4>1256</vt:i4>
      </vt:variant>
      <vt:variant>
        <vt:i4>0</vt:i4>
      </vt:variant>
      <vt:variant>
        <vt:i4>5</vt:i4>
      </vt:variant>
      <vt:variant>
        <vt:lpwstr/>
      </vt:variant>
      <vt:variant>
        <vt:lpwstr>_Toc122415334</vt:lpwstr>
      </vt:variant>
      <vt:variant>
        <vt:i4>1507377</vt:i4>
      </vt:variant>
      <vt:variant>
        <vt:i4>1250</vt:i4>
      </vt:variant>
      <vt:variant>
        <vt:i4>0</vt:i4>
      </vt:variant>
      <vt:variant>
        <vt:i4>5</vt:i4>
      </vt:variant>
      <vt:variant>
        <vt:lpwstr/>
      </vt:variant>
      <vt:variant>
        <vt:lpwstr>_Toc122415333</vt:lpwstr>
      </vt:variant>
      <vt:variant>
        <vt:i4>1507377</vt:i4>
      </vt:variant>
      <vt:variant>
        <vt:i4>1244</vt:i4>
      </vt:variant>
      <vt:variant>
        <vt:i4>0</vt:i4>
      </vt:variant>
      <vt:variant>
        <vt:i4>5</vt:i4>
      </vt:variant>
      <vt:variant>
        <vt:lpwstr/>
      </vt:variant>
      <vt:variant>
        <vt:lpwstr>_Toc122415332</vt:lpwstr>
      </vt:variant>
      <vt:variant>
        <vt:i4>1507377</vt:i4>
      </vt:variant>
      <vt:variant>
        <vt:i4>1238</vt:i4>
      </vt:variant>
      <vt:variant>
        <vt:i4>0</vt:i4>
      </vt:variant>
      <vt:variant>
        <vt:i4>5</vt:i4>
      </vt:variant>
      <vt:variant>
        <vt:lpwstr/>
      </vt:variant>
      <vt:variant>
        <vt:lpwstr>_Toc122415331</vt:lpwstr>
      </vt:variant>
      <vt:variant>
        <vt:i4>1507377</vt:i4>
      </vt:variant>
      <vt:variant>
        <vt:i4>1232</vt:i4>
      </vt:variant>
      <vt:variant>
        <vt:i4>0</vt:i4>
      </vt:variant>
      <vt:variant>
        <vt:i4>5</vt:i4>
      </vt:variant>
      <vt:variant>
        <vt:lpwstr/>
      </vt:variant>
      <vt:variant>
        <vt:lpwstr>_Toc122415330</vt:lpwstr>
      </vt:variant>
      <vt:variant>
        <vt:i4>1441841</vt:i4>
      </vt:variant>
      <vt:variant>
        <vt:i4>1226</vt:i4>
      </vt:variant>
      <vt:variant>
        <vt:i4>0</vt:i4>
      </vt:variant>
      <vt:variant>
        <vt:i4>5</vt:i4>
      </vt:variant>
      <vt:variant>
        <vt:lpwstr/>
      </vt:variant>
      <vt:variant>
        <vt:lpwstr>_Toc122415329</vt:lpwstr>
      </vt:variant>
      <vt:variant>
        <vt:i4>1441841</vt:i4>
      </vt:variant>
      <vt:variant>
        <vt:i4>1220</vt:i4>
      </vt:variant>
      <vt:variant>
        <vt:i4>0</vt:i4>
      </vt:variant>
      <vt:variant>
        <vt:i4>5</vt:i4>
      </vt:variant>
      <vt:variant>
        <vt:lpwstr/>
      </vt:variant>
      <vt:variant>
        <vt:lpwstr>_Toc122415328</vt:lpwstr>
      </vt:variant>
      <vt:variant>
        <vt:i4>1441841</vt:i4>
      </vt:variant>
      <vt:variant>
        <vt:i4>1214</vt:i4>
      </vt:variant>
      <vt:variant>
        <vt:i4>0</vt:i4>
      </vt:variant>
      <vt:variant>
        <vt:i4>5</vt:i4>
      </vt:variant>
      <vt:variant>
        <vt:lpwstr/>
      </vt:variant>
      <vt:variant>
        <vt:lpwstr>_Toc122415327</vt:lpwstr>
      </vt:variant>
      <vt:variant>
        <vt:i4>1441841</vt:i4>
      </vt:variant>
      <vt:variant>
        <vt:i4>1208</vt:i4>
      </vt:variant>
      <vt:variant>
        <vt:i4>0</vt:i4>
      </vt:variant>
      <vt:variant>
        <vt:i4>5</vt:i4>
      </vt:variant>
      <vt:variant>
        <vt:lpwstr/>
      </vt:variant>
      <vt:variant>
        <vt:lpwstr>_Toc122415326</vt:lpwstr>
      </vt:variant>
      <vt:variant>
        <vt:i4>1441841</vt:i4>
      </vt:variant>
      <vt:variant>
        <vt:i4>1202</vt:i4>
      </vt:variant>
      <vt:variant>
        <vt:i4>0</vt:i4>
      </vt:variant>
      <vt:variant>
        <vt:i4>5</vt:i4>
      </vt:variant>
      <vt:variant>
        <vt:lpwstr/>
      </vt:variant>
      <vt:variant>
        <vt:lpwstr>_Toc122415325</vt:lpwstr>
      </vt:variant>
      <vt:variant>
        <vt:i4>1441841</vt:i4>
      </vt:variant>
      <vt:variant>
        <vt:i4>1196</vt:i4>
      </vt:variant>
      <vt:variant>
        <vt:i4>0</vt:i4>
      </vt:variant>
      <vt:variant>
        <vt:i4>5</vt:i4>
      </vt:variant>
      <vt:variant>
        <vt:lpwstr/>
      </vt:variant>
      <vt:variant>
        <vt:lpwstr>_Toc122415324</vt:lpwstr>
      </vt:variant>
      <vt:variant>
        <vt:i4>1441841</vt:i4>
      </vt:variant>
      <vt:variant>
        <vt:i4>1190</vt:i4>
      </vt:variant>
      <vt:variant>
        <vt:i4>0</vt:i4>
      </vt:variant>
      <vt:variant>
        <vt:i4>5</vt:i4>
      </vt:variant>
      <vt:variant>
        <vt:lpwstr/>
      </vt:variant>
      <vt:variant>
        <vt:lpwstr>_Toc122415323</vt:lpwstr>
      </vt:variant>
      <vt:variant>
        <vt:i4>1441841</vt:i4>
      </vt:variant>
      <vt:variant>
        <vt:i4>1184</vt:i4>
      </vt:variant>
      <vt:variant>
        <vt:i4>0</vt:i4>
      </vt:variant>
      <vt:variant>
        <vt:i4>5</vt:i4>
      </vt:variant>
      <vt:variant>
        <vt:lpwstr/>
      </vt:variant>
      <vt:variant>
        <vt:lpwstr>_Toc122415322</vt:lpwstr>
      </vt:variant>
      <vt:variant>
        <vt:i4>1441841</vt:i4>
      </vt:variant>
      <vt:variant>
        <vt:i4>1178</vt:i4>
      </vt:variant>
      <vt:variant>
        <vt:i4>0</vt:i4>
      </vt:variant>
      <vt:variant>
        <vt:i4>5</vt:i4>
      </vt:variant>
      <vt:variant>
        <vt:lpwstr/>
      </vt:variant>
      <vt:variant>
        <vt:lpwstr>_Toc122415321</vt:lpwstr>
      </vt:variant>
      <vt:variant>
        <vt:i4>1441841</vt:i4>
      </vt:variant>
      <vt:variant>
        <vt:i4>1172</vt:i4>
      </vt:variant>
      <vt:variant>
        <vt:i4>0</vt:i4>
      </vt:variant>
      <vt:variant>
        <vt:i4>5</vt:i4>
      </vt:variant>
      <vt:variant>
        <vt:lpwstr/>
      </vt:variant>
      <vt:variant>
        <vt:lpwstr>_Toc122415320</vt:lpwstr>
      </vt:variant>
      <vt:variant>
        <vt:i4>1376305</vt:i4>
      </vt:variant>
      <vt:variant>
        <vt:i4>1166</vt:i4>
      </vt:variant>
      <vt:variant>
        <vt:i4>0</vt:i4>
      </vt:variant>
      <vt:variant>
        <vt:i4>5</vt:i4>
      </vt:variant>
      <vt:variant>
        <vt:lpwstr/>
      </vt:variant>
      <vt:variant>
        <vt:lpwstr>_Toc122415319</vt:lpwstr>
      </vt:variant>
      <vt:variant>
        <vt:i4>1376305</vt:i4>
      </vt:variant>
      <vt:variant>
        <vt:i4>1160</vt:i4>
      </vt:variant>
      <vt:variant>
        <vt:i4>0</vt:i4>
      </vt:variant>
      <vt:variant>
        <vt:i4>5</vt:i4>
      </vt:variant>
      <vt:variant>
        <vt:lpwstr/>
      </vt:variant>
      <vt:variant>
        <vt:lpwstr>_Toc122415318</vt:lpwstr>
      </vt:variant>
      <vt:variant>
        <vt:i4>1376305</vt:i4>
      </vt:variant>
      <vt:variant>
        <vt:i4>1154</vt:i4>
      </vt:variant>
      <vt:variant>
        <vt:i4>0</vt:i4>
      </vt:variant>
      <vt:variant>
        <vt:i4>5</vt:i4>
      </vt:variant>
      <vt:variant>
        <vt:lpwstr/>
      </vt:variant>
      <vt:variant>
        <vt:lpwstr>_Toc122415317</vt:lpwstr>
      </vt:variant>
      <vt:variant>
        <vt:i4>1376305</vt:i4>
      </vt:variant>
      <vt:variant>
        <vt:i4>1148</vt:i4>
      </vt:variant>
      <vt:variant>
        <vt:i4>0</vt:i4>
      </vt:variant>
      <vt:variant>
        <vt:i4>5</vt:i4>
      </vt:variant>
      <vt:variant>
        <vt:lpwstr/>
      </vt:variant>
      <vt:variant>
        <vt:lpwstr>_Toc122415316</vt:lpwstr>
      </vt:variant>
      <vt:variant>
        <vt:i4>1376305</vt:i4>
      </vt:variant>
      <vt:variant>
        <vt:i4>1142</vt:i4>
      </vt:variant>
      <vt:variant>
        <vt:i4>0</vt:i4>
      </vt:variant>
      <vt:variant>
        <vt:i4>5</vt:i4>
      </vt:variant>
      <vt:variant>
        <vt:lpwstr/>
      </vt:variant>
      <vt:variant>
        <vt:lpwstr>_Toc122415315</vt:lpwstr>
      </vt:variant>
      <vt:variant>
        <vt:i4>1376305</vt:i4>
      </vt:variant>
      <vt:variant>
        <vt:i4>1136</vt:i4>
      </vt:variant>
      <vt:variant>
        <vt:i4>0</vt:i4>
      </vt:variant>
      <vt:variant>
        <vt:i4>5</vt:i4>
      </vt:variant>
      <vt:variant>
        <vt:lpwstr/>
      </vt:variant>
      <vt:variant>
        <vt:lpwstr>_Toc122415314</vt:lpwstr>
      </vt:variant>
      <vt:variant>
        <vt:i4>1376305</vt:i4>
      </vt:variant>
      <vt:variant>
        <vt:i4>1130</vt:i4>
      </vt:variant>
      <vt:variant>
        <vt:i4>0</vt:i4>
      </vt:variant>
      <vt:variant>
        <vt:i4>5</vt:i4>
      </vt:variant>
      <vt:variant>
        <vt:lpwstr/>
      </vt:variant>
      <vt:variant>
        <vt:lpwstr>_Toc122415313</vt:lpwstr>
      </vt:variant>
      <vt:variant>
        <vt:i4>1376305</vt:i4>
      </vt:variant>
      <vt:variant>
        <vt:i4>1124</vt:i4>
      </vt:variant>
      <vt:variant>
        <vt:i4>0</vt:i4>
      </vt:variant>
      <vt:variant>
        <vt:i4>5</vt:i4>
      </vt:variant>
      <vt:variant>
        <vt:lpwstr/>
      </vt:variant>
      <vt:variant>
        <vt:lpwstr>_Toc122415312</vt:lpwstr>
      </vt:variant>
      <vt:variant>
        <vt:i4>1376305</vt:i4>
      </vt:variant>
      <vt:variant>
        <vt:i4>1118</vt:i4>
      </vt:variant>
      <vt:variant>
        <vt:i4>0</vt:i4>
      </vt:variant>
      <vt:variant>
        <vt:i4>5</vt:i4>
      </vt:variant>
      <vt:variant>
        <vt:lpwstr/>
      </vt:variant>
      <vt:variant>
        <vt:lpwstr>_Toc122415311</vt:lpwstr>
      </vt:variant>
      <vt:variant>
        <vt:i4>1376305</vt:i4>
      </vt:variant>
      <vt:variant>
        <vt:i4>1112</vt:i4>
      </vt:variant>
      <vt:variant>
        <vt:i4>0</vt:i4>
      </vt:variant>
      <vt:variant>
        <vt:i4>5</vt:i4>
      </vt:variant>
      <vt:variant>
        <vt:lpwstr/>
      </vt:variant>
      <vt:variant>
        <vt:lpwstr>_Toc122415310</vt:lpwstr>
      </vt:variant>
      <vt:variant>
        <vt:i4>1310769</vt:i4>
      </vt:variant>
      <vt:variant>
        <vt:i4>1106</vt:i4>
      </vt:variant>
      <vt:variant>
        <vt:i4>0</vt:i4>
      </vt:variant>
      <vt:variant>
        <vt:i4>5</vt:i4>
      </vt:variant>
      <vt:variant>
        <vt:lpwstr/>
      </vt:variant>
      <vt:variant>
        <vt:lpwstr>_Toc122415309</vt:lpwstr>
      </vt:variant>
      <vt:variant>
        <vt:i4>1310769</vt:i4>
      </vt:variant>
      <vt:variant>
        <vt:i4>1100</vt:i4>
      </vt:variant>
      <vt:variant>
        <vt:i4>0</vt:i4>
      </vt:variant>
      <vt:variant>
        <vt:i4>5</vt:i4>
      </vt:variant>
      <vt:variant>
        <vt:lpwstr/>
      </vt:variant>
      <vt:variant>
        <vt:lpwstr>_Toc122415308</vt:lpwstr>
      </vt:variant>
      <vt:variant>
        <vt:i4>1310769</vt:i4>
      </vt:variant>
      <vt:variant>
        <vt:i4>1094</vt:i4>
      </vt:variant>
      <vt:variant>
        <vt:i4>0</vt:i4>
      </vt:variant>
      <vt:variant>
        <vt:i4>5</vt:i4>
      </vt:variant>
      <vt:variant>
        <vt:lpwstr/>
      </vt:variant>
      <vt:variant>
        <vt:lpwstr>_Toc122415307</vt:lpwstr>
      </vt:variant>
      <vt:variant>
        <vt:i4>1310769</vt:i4>
      </vt:variant>
      <vt:variant>
        <vt:i4>1088</vt:i4>
      </vt:variant>
      <vt:variant>
        <vt:i4>0</vt:i4>
      </vt:variant>
      <vt:variant>
        <vt:i4>5</vt:i4>
      </vt:variant>
      <vt:variant>
        <vt:lpwstr/>
      </vt:variant>
      <vt:variant>
        <vt:lpwstr>_Toc122415306</vt:lpwstr>
      </vt:variant>
      <vt:variant>
        <vt:i4>1310769</vt:i4>
      </vt:variant>
      <vt:variant>
        <vt:i4>1082</vt:i4>
      </vt:variant>
      <vt:variant>
        <vt:i4>0</vt:i4>
      </vt:variant>
      <vt:variant>
        <vt:i4>5</vt:i4>
      </vt:variant>
      <vt:variant>
        <vt:lpwstr/>
      </vt:variant>
      <vt:variant>
        <vt:lpwstr>_Toc122415305</vt:lpwstr>
      </vt:variant>
      <vt:variant>
        <vt:i4>1310769</vt:i4>
      </vt:variant>
      <vt:variant>
        <vt:i4>1076</vt:i4>
      </vt:variant>
      <vt:variant>
        <vt:i4>0</vt:i4>
      </vt:variant>
      <vt:variant>
        <vt:i4>5</vt:i4>
      </vt:variant>
      <vt:variant>
        <vt:lpwstr/>
      </vt:variant>
      <vt:variant>
        <vt:lpwstr>_Toc122415304</vt:lpwstr>
      </vt:variant>
      <vt:variant>
        <vt:i4>1310769</vt:i4>
      </vt:variant>
      <vt:variant>
        <vt:i4>1070</vt:i4>
      </vt:variant>
      <vt:variant>
        <vt:i4>0</vt:i4>
      </vt:variant>
      <vt:variant>
        <vt:i4>5</vt:i4>
      </vt:variant>
      <vt:variant>
        <vt:lpwstr/>
      </vt:variant>
      <vt:variant>
        <vt:lpwstr>_Toc122415303</vt:lpwstr>
      </vt:variant>
      <vt:variant>
        <vt:i4>1310769</vt:i4>
      </vt:variant>
      <vt:variant>
        <vt:i4>1064</vt:i4>
      </vt:variant>
      <vt:variant>
        <vt:i4>0</vt:i4>
      </vt:variant>
      <vt:variant>
        <vt:i4>5</vt:i4>
      </vt:variant>
      <vt:variant>
        <vt:lpwstr/>
      </vt:variant>
      <vt:variant>
        <vt:lpwstr>_Toc122415302</vt:lpwstr>
      </vt:variant>
      <vt:variant>
        <vt:i4>1310769</vt:i4>
      </vt:variant>
      <vt:variant>
        <vt:i4>1058</vt:i4>
      </vt:variant>
      <vt:variant>
        <vt:i4>0</vt:i4>
      </vt:variant>
      <vt:variant>
        <vt:i4>5</vt:i4>
      </vt:variant>
      <vt:variant>
        <vt:lpwstr/>
      </vt:variant>
      <vt:variant>
        <vt:lpwstr>_Toc122415301</vt:lpwstr>
      </vt:variant>
      <vt:variant>
        <vt:i4>1310769</vt:i4>
      </vt:variant>
      <vt:variant>
        <vt:i4>1052</vt:i4>
      </vt:variant>
      <vt:variant>
        <vt:i4>0</vt:i4>
      </vt:variant>
      <vt:variant>
        <vt:i4>5</vt:i4>
      </vt:variant>
      <vt:variant>
        <vt:lpwstr/>
      </vt:variant>
      <vt:variant>
        <vt:lpwstr>_Toc122415300</vt:lpwstr>
      </vt:variant>
      <vt:variant>
        <vt:i4>1900592</vt:i4>
      </vt:variant>
      <vt:variant>
        <vt:i4>1046</vt:i4>
      </vt:variant>
      <vt:variant>
        <vt:i4>0</vt:i4>
      </vt:variant>
      <vt:variant>
        <vt:i4>5</vt:i4>
      </vt:variant>
      <vt:variant>
        <vt:lpwstr/>
      </vt:variant>
      <vt:variant>
        <vt:lpwstr>_Toc122415299</vt:lpwstr>
      </vt:variant>
      <vt:variant>
        <vt:i4>1900592</vt:i4>
      </vt:variant>
      <vt:variant>
        <vt:i4>1040</vt:i4>
      </vt:variant>
      <vt:variant>
        <vt:i4>0</vt:i4>
      </vt:variant>
      <vt:variant>
        <vt:i4>5</vt:i4>
      </vt:variant>
      <vt:variant>
        <vt:lpwstr/>
      </vt:variant>
      <vt:variant>
        <vt:lpwstr>_Toc122415298</vt:lpwstr>
      </vt:variant>
      <vt:variant>
        <vt:i4>1900592</vt:i4>
      </vt:variant>
      <vt:variant>
        <vt:i4>1034</vt:i4>
      </vt:variant>
      <vt:variant>
        <vt:i4>0</vt:i4>
      </vt:variant>
      <vt:variant>
        <vt:i4>5</vt:i4>
      </vt:variant>
      <vt:variant>
        <vt:lpwstr/>
      </vt:variant>
      <vt:variant>
        <vt:lpwstr>_Toc122415297</vt:lpwstr>
      </vt:variant>
      <vt:variant>
        <vt:i4>1900592</vt:i4>
      </vt:variant>
      <vt:variant>
        <vt:i4>1028</vt:i4>
      </vt:variant>
      <vt:variant>
        <vt:i4>0</vt:i4>
      </vt:variant>
      <vt:variant>
        <vt:i4>5</vt:i4>
      </vt:variant>
      <vt:variant>
        <vt:lpwstr/>
      </vt:variant>
      <vt:variant>
        <vt:lpwstr>_Toc122415296</vt:lpwstr>
      </vt:variant>
      <vt:variant>
        <vt:i4>1900592</vt:i4>
      </vt:variant>
      <vt:variant>
        <vt:i4>1022</vt:i4>
      </vt:variant>
      <vt:variant>
        <vt:i4>0</vt:i4>
      </vt:variant>
      <vt:variant>
        <vt:i4>5</vt:i4>
      </vt:variant>
      <vt:variant>
        <vt:lpwstr/>
      </vt:variant>
      <vt:variant>
        <vt:lpwstr>_Toc122415295</vt:lpwstr>
      </vt:variant>
      <vt:variant>
        <vt:i4>1900592</vt:i4>
      </vt:variant>
      <vt:variant>
        <vt:i4>1016</vt:i4>
      </vt:variant>
      <vt:variant>
        <vt:i4>0</vt:i4>
      </vt:variant>
      <vt:variant>
        <vt:i4>5</vt:i4>
      </vt:variant>
      <vt:variant>
        <vt:lpwstr/>
      </vt:variant>
      <vt:variant>
        <vt:lpwstr>_Toc122415294</vt:lpwstr>
      </vt:variant>
      <vt:variant>
        <vt:i4>1900592</vt:i4>
      </vt:variant>
      <vt:variant>
        <vt:i4>1010</vt:i4>
      </vt:variant>
      <vt:variant>
        <vt:i4>0</vt:i4>
      </vt:variant>
      <vt:variant>
        <vt:i4>5</vt:i4>
      </vt:variant>
      <vt:variant>
        <vt:lpwstr/>
      </vt:variant>
      <vt:variant>
        <vt:lpwstr>_Toc122415293</vt:lpwstr>
      </vt:variant>
      <vt:variant>
        <vt:i4>1900592</vt:i4>
      </vt:variant>
      <vt:variant>
        <vt:i4>1004</vt:i4>
      </vt:variant>
      <vt:variant>
        <vt:i4>0</vt:i4>
      </vt:variant>
      <vt:variant>
        <vt:i4>5</vt:i4>
      </vt:variant>
      <vt:variant>
        <vt:lpwstr/>
      </vt:variant>
      <vt:variant>
        <vt:lpwstr>_Toc122415292</vt:lpwstr>
      </vt:variant>
      <vt:variant>
        <vt:i4>1900592</vt:i4>
      </vt:variant>
      <vt:variant>
        <vt:i4>998</vt:i4>
      </vt:variant>
      <vt:variant>
        <vt:i4>0</vt:i4>
      </vt:variant>
      <vt:variant>
        <vt:i4>5</vt:i4>
      </vt:variant>
      <vt:variant>
        <vt:lpwstr/>
      </vt:variant>
      <vt:variant>
        <vt:lpwstr>_Toc122415291</vt:lpwstr>
      </vt:variant>
      <vt:variant>
        <vt:i4>1900592</vt:i4>
      </vt:variant>
      <vt:variant>
        <vt:i4>992</vt:i4>
      </vt:variant>
      <vt:variant>
        <vt:i4>0</vt:i4>
      </vt:variant>
      <vt:variant>
        <vt:i4>5</vt:i4>
      </vt:variant>
      <vt:variant>
        <vt:lpwstr/>
      </vt:variant>
      <vt:variant>
        <vt:lpwstr>_Toc122415290</vt:lpwstr>
      </vt:variant>
      <vt:variant>
        <vt:i4>1835056</vt:i4>
      </vt:variant>
      <vt:variant>
        <vt:i4>986</vt:i4>
      </vt:variant>
      <vt:variant>
        <vt:i4>0</vt:i4>
      </vt:variant>
      <vt:variant>
        <vt:i4>5</vt:i4>
      </vt:variant>
      <vt:variant>
        <vt:lpwstr/>
      </vt:variant>
      <vt:variant>
        <vt:lpwstr>_Toc122415289</vt:lpwstr>
      </vt:variant>
      <vt:variant>
        <vt:i4>1835056</vt:i4>
      </vt:variant>
      <vt:variant>
        <vt:i4>980</vt:i4>
      </vt:variant>
      <vt:variant>
        <vt:i4>0</vt:i4>
      </vt:variant>
      <vt:variant>
        <vt:i4>5</vt:i4>
      </vt:variant>
      <vt:variant>
        <vt:lpwstr/>
      </vt:variant>
      <vt:variant>
        <vt:lpwstr>_Toc122415288</vt:lpwstr>
      </vt:variant>
      <vt:variant>
        <vt:i4>1835056</vt:i4>
      </vt:variant>
      <vt:variant>
        <vt:i4>974</vt:i4>
      </vt:variant>
      <vt:variant>
        <vt:i4>0</vt:i4>
      </vt:variant>
      <vt:variant>
        <vt:i4>5</vt:i4>
      </vt:variant>
      <vt:variant>
        <vt:lpwstr/>
      </vt:variant>
      <vt:variant>
        <vt:lpwstr>_Toc122415287</vt:lpwstr>
      </vt:variant>
      <vt:variant>
        <vt:i4>1835056</vt:i4>
      </vt:variant>
      <vt:variant>
        <vt:i4>968</vt:i4>
      </vt:variant>
      <vt:variant>
        <vt:i4>0</vt:i4>
      </vt:variant>
      <vt:variant>
        <vt:i4>5</vt:i4>
      </vt:variant>
      <vt:variant>
        <vt:lpwstr/>
      </vt:variant>
      <vt:variant>
        <vt:lpwstr>_Toc122415286</vt:lpwstr>
      </vt:variant>
      <vt:variant>
        <vt:i4>1835056</vt:i4>
      </vt:variant>
      <vt:variant>
        <vt:i4>962</vt:i4>
      </vt:variant>
      <vt:variant>
        <vt:i4>0</vt:i4>
      </vt:variant>
      <vt:variant>
        <vt:i4>5</vt:i4>
      </vt:variant>
      <vt:variant>
        <vt:lpwstr/>
      </vt:variant>
      <vt:variant>
        <vt:lpwstr>_Toc122415285</vt:lpwstr>
      </vt:variant>
      <vt:variant>
        <vt:i4>1835056</vt:i4>
      </vt:variant>
      <vt:variant>
        <vt:i4>956</vt:i4>
      </vt:variant>
      <vt:variant>
        <vt:i4>0</vt:i4>
      </vt:variant>
      <vt:variant>
        <vt:i4>5</vt:i4>
      </vt:variant>
      <vt:variant>
        <vt:lpwstr/>
      </vt:variant>
      <vt:variant>
        <vt:lpwstr>_Toc122415284</vt:lpwstr>
      </vt:variant>
      <vt:variant>
        <vt:i4>1835056</vt:i4>
      </vt:variant>
      <vt:variant>
        <vt:i4>950</vt:i4>
      </vt:variant>
      <vt:variant>
        <vt:i4>0</vt:i4>
      </vt:variant>
      <vt:variant>
        <vt:i4>5</vt:i4>
      </vt:variant>
      <vt:variant>
        <vt:lpwstr/>
      </vt:variant>
      <vt:variant>
        <vt:lpwstr>_Toc122415283</vt:lpwstr>
      </vt:variant>
      <vt:variant>
        <vt:i4>1835056</vt:i4>
      </vt:variant>
      <vt:variant>
        <vt:i4>944</vt:i4>
      </vt:variant>
      <vt:variant>
        <vt:i4>0</vt:i4>
      </vt:variant>
      <vt:variant>
        <vt:i4>5</vt:i4>
      </vt:variant>
      <vt:variant>
        <vt:lpwstr/>
      </vt:variant>
      <vt:variant>
        <vt:lpwstr>_Toc122415282</vt:lpwstr>
      </vt:variant>
      <vt:variant>
        <vt:i4>1835056</vt:i4>
      </vt:variant>
      <vt:variant>
        <vt:i4>938</vt:i4>
      </vt:variant>
      <vt:variant>
        <vt:i4>0</vt:i4>
      </vt:variant>
      <vt:variant>
        <vt:i4>5</vt:i4>
      </vt:variant>
      <vt:variant>
        <vt:lpwstr/>
      </vt:variant>
      <vt:variant>
        <vt:lpwstr>_Toc122415281</vt:lpwstr>
      </vt:variant>
      <vt:variant>
        <vt:i4>1835056</vt:i4>
      </vt:variant>
      <vt:variant>
        <vt:i4>932</vt:i4>
      </vt:variant>
      <vt:variant>
        <vt:i4>0</vt:i4>
      </vt:variant>
      <vt:variant>
        <vt:i4>5</vt:i4>
      </vt:variant>
      <vt:variant>
        <vt:lpwstr/>
      </vt:variant>
      <vt:variant>
        <vt:lpwstr>_Toc122415280</vt:lpwstr>
      </vt:variant>
      <vt:variant>
        <vt:i4>1245232</vt:i4>
      </vt:variant>
      <vt:variant>
        <vt:i4>926</vt:i4>
      </vt:variant>
      <vt:variant>
        <vt:i4>0</vt:i4>
      </vt:variant>
      <vt:variant>
        <vt:i4>5</vt:i4>
      </vt:variant>
      <vt:variant>
        <vt:lpwstr/>
      </vt:variant>
      <vt:variant>
        <vt:lpwstr>_Toc122415279</vt:lpwstr>
      </vt:variant>
      <vt:variant>
        <vt:i4>1245232</vt:i4>
      </vt:variant>
      <vt:variant>
        <vt:i4>920</vt:i4>
      </vt:variant>
      <vt:variant>
        <vt:i4>0</vt:i4>
      </vt:variant>
      <vt:variant>
        <vt:i4>5</vt:i4>
      </vt:variant>
      <vt:variant>
        <vt:lpwstr/>
      </vt:variant>
      <vt:variant>
        <vt:lpwstr>_Toc122415278</vt:lpwstr>
      </vt:variant>
      <vt:variant>
        <vt:i4>1245232</vt:i4>
      </vt:variant>
      <vt:variant>
        <vt:i4>914</vt:i4>
      </vt:variant>
      <vt:variant>
        <vt:i4>0</vt:i4>
      </vt:variant>
      <vt:variant>
        <vt:i4>5</vt:i4>
      </vt:variant>
      <vt:variant>
        <vt:lpwstr/>
      </vt:variant>
      <vt:variant>
        <vt:lpwstr>_Toc122415277</vt:lpwstr>
      </vt:variant>
      <vt:variant>
        <vt:i4>1245232</vt:i4>
      </vt:variant>
      <vt:variant>
        <vt:i4>908</vt:i4>
      </vt:variant>
      <vt:variant>
        <vt:i4>0</vt:i4>
      </vt:variant>
      <vt:variant>
        <vt:i4>5</vt:i4>
      </vt:variant>
      <vt:variant>
        <vt:lpwstr/>
      </vt:variant>
      <vt:variant>
        <vt:lpwstr>_Toc122415276</vt:lpwstr>
      </vt:variant>
      <vt:variant>
        <vt:i4>1245232</vt:i4>
      </vt:variant>
      <vt:variant>
        <vt:i4>902</vt:i4>
      </vt:variant>
      <vt:variant>
        <vt:i4>0</vt:i4>
      </vt:variant>
      <vt:variant>
        <vt:i4>5</vt:i4>
      </vt:variant>
      <vt:variant>
        <vt:lpwstr/>
      </vt:variant>
      <vt:variant>
        <vt:lpwstr>_Toc122415275</vt:lpwstr>
      </vt:variant>
      <vt:variant>
        <vt:i4>1245232</vt:i4>
      </vt:variant>
      <vt:variant>
        <vt:i4>896</vt:i4>
      </vt:variant>
      <vt:variant>
        <vt:i4>0</vt:i4>
      </vt:variant>
      <vt:variant>
        <vt:i4>5</vt:i4>
      </vt:variant>
      <vt:variant>
        <vt:lpwstr/>
      </vt:variant>
      <vt:variant>
        <vt:lpwstr>_Toc122415274</vt:lpwstr>
      </vt:variant>
      <vt:variant>
        <vt:i4>1245232</vt:i4>
      </vt:variant>
      <vt:variant>
        <vt:i4>890</vt:i4>
      </vt:variant>
      <vt:variant>
        <vt:i4>0</vt:i4>
      </vt:variant>
      <vt:variant>
        <vt:i4>5</vt:i4>
      </vt:variant>
      <vt:variant>
        <vt:lpwstr/>
      </vt:variant>
      <vt:variant>
        <vt:lpwstr>_Toc122415273</vt:lpwstr>
      </vt:variant>
      <vt:variant>
        <vt:i4>1245232</vt:i4>
      </vt:variant>
      <vt:variant>
        <vt:i4>884</vt:i4>
      </vt:variant>
      <vt:variant>
        <vt:i4>0</vt:i4>
      </vt:variant>
      <vt:variant>
        <vt:i4>5</vt:i4>
      </vt:variant>
      <vt:variant>
        <vt:lpwstr/>
      </vt:variant>
      <vt:variant>
        <vt:lpwstr>_Toc122415272</vt:lpwstr>
      </vt:variant>
      <vt:variant>
        <vt:i4>1245232</vt:i4>
      </vt:variant>
      <vt:variant>
        <vt:i4>878</vt:i4>
      </vt:variant>
      <vt:variant>
        <vt:i4>0</vt:i4>
      </vt:variant>
      <vt:variant>
        <vt:i4>5</vt:i4>
      </vt:variant>
      <vt:variant>
        <vt:lpwstr/>
      </vt:variant>
      <vt:variant>
        <vt:lpwstr>_Toc122415271</vt:lpwstr>
      </vt:variant>
      <vt:variant>
        <vt:i4>1245232</vt:i4>
      </vt:variant>
      <vt:variant>
        <vt:i4>872</vt:i4>
      </vt:variant>
      <vt:variant>
        <vt:i4>0</vt:i4>
      </vt:variant>
      <vt:variant>
        <vt:i4>5</vt:i4>
      </vt:variant>
      <vt:variant>
        <vt:lpwstr/>
      </vt:variant>
      <vt:variant>
        <vt:lpwstr>_Toc122415270</vt:lpwstr>
      </vt:variant>
      <vt:variant>
        <vt:i4>1179696</vt:i4>
      </vt:variant>
      <vt:variant>
        <vt:i4>866</vt:i4>
      </vt:variant>
      <vt:variant>
        <vt:i4>0</vt:i4>
      </vt:variant>
      <vt:variant>
        <vt:i4>5</vt:i4>
      </vt:variant>
      <vt:variant>
        <vt:lpwstr/>
      </vt:variant>
      <vt:variant>
        <vt:lpwstr>_Toc122415269</vt:lpwstr>
      </vt:variant>
      <vt:variant>
        <vt:i4>1179696</vt:i4>
      </vt:variant>
      <vt:variant>
        <vt:i4>860</vt:i4>
      </vt:variant>
      <vt:variant>
        <vt:i4>0</vt:i4>
      </vt:variant>
      <vt:variant>
        <vt:i4>5</vt:i4>
      </vt:variant>
      <vt:variant>
        <vt:lpwstr/>
      </vt:variant>
      <vt:variant>
        <vt:lpwstr>_Toc122415268</vt:lpwstr>
      </vt:variant>
      <vt:variant>
        <vt:i4>1179696</vt:i4>
      </vt:variant>
      <vt:variant>
        <vt:i4>854</vt:i4>
      </vt:variant>
      <vt:variant>
        <vt:i4>0</vt:i4>
      </vt:variant>
      <vt:variant>
        <vt:i4>5</vt:i4>
      </vt:variant>
      <vt:variant>
        <vt:lpwstr/>
      </vt:variant>
      <vt:variant>
        <vt:lpwstr>_Toc122415267</vt:lpwstr>
      </vt:variant>
      <vt:variant>
        <vt:i4>1179696</vt:i4>
      </vt:variant>
      <vt:variant>
        <vt:i4>848</vt:i4>
      </vt:variant>
      <vt:variant>
        <vt:i4>0</vt:i4>
      </vt:variant>
      <vt:variant>
        <vt:i4>5</vt:i4>
      </vt:variant>
      <vt:variant>
        <vt:lpwstr/>
      </vt:variant>
      <vt:variant>
        <vt:lpwstr>_Toc122415266</vt:lpwstr>
      </vt:variant>
      <vt:variant>
        <vt:i4>1179696</vt:i4>
      </vt:variant>
      <vt:variant>
        <vt:i4>842</vt:i4>
      </vt:variant>
      <vt:variant>
        <vt:i4>0</vt:i4>
      </vt:variant>
      <vt:variant>
        <vt:i4>5</vt:i4>
      </vt:variant>
      <vt:variant>
        <vt:lpwstr/>
      </vt:variant>
      <vt:variant>
        <vt:lpwstr>_Toc122415265</vt:lpwstr>
      </vt:variant>
      <vt:variant>
        <vt:i4>1179696</vt:i4>
      </vt:variant>
      <vt:variant>
        <vt:i4>836</vt:i4>
      </vt:variant>
      <vt:variant>
        <vt:i4>0</vt:i4>
      </vt:variant>
      <vt:variant>
        <vt:i4>5</vt:i4>
      </vt:variant>
      <vt:variant>
        <vt:lpwstr/>
      </vt:variant>
      <vt:variant>
        <vt:lpwstr>_Toc122415264</vt:lpwstr>
      </vt:variant>
      <vt:variant>
        <vt:i4>1179696</vt:i4>
      </vt:variant>
      <vt:variant>
        <vt:i4>449</vt:i4>
      </vt:variant>
      <vt:variant>
        <vt:i4>0</vt:i4>
      </vt:variant>
      <vt:variant>
        <vt:i4>5</vt:i4>
      </vt:variant>
      <vt:variant>
        <vt:lpwstr/>
      </vt:variant>
      <vt:variant>
        <vt:lpwstr>_Toc122415263</vt:lpwstr>
      </vt:variant>
      <vt:variant>
        <vt:i4>1179696</vt:i4>
      </vt:variant>
      <vt:variant>
        <vt:i4>443</vt:i4>
      </vt:variant>
      <vt:variant>
        <vt:i4>0</vt:i4>
      </vt:variant>
      <vt:variant>
        <vt:i4>5</vt:i4>
      </vt:variant>
      <vt:variant>
        <vt:lpwstr/>
      </vt:variant>
      <vt:variant>
        <vt:lpwstr>_Toc122415262</vt:lpwstr>
      </vt:variant>
      <vt:variant>
        <vt:i4>1179696</vt:i4>
      </vt:variant>
      <vt:variant>
        <vt:i4>437</vt:i4>
      </vt:variant>
      <vt:variant>
        <vt:i4>0</vt:i4>
      </vt:variant>
      <vt:variant>
        <vt:i4>5</vt:i4>
      </vt:variant>
      <vt:variant>
        <vt:lpwstr/>
      </vt:variant>
      <vt:variant>
        <vt:lpwstr>_Toc122415261</vt:lpwstr>
      </vt:variant>
      <vt:variant>
        <vt:i4>1179696</vt:i4>
      </vt:variant>
      <vt:variant>
        <vt:i4>431</vt:i4>
      </vt:variant>
      <vt:variant>
        <vt:i4>0</vt:i4>
      </vt:variant>
      <vt:variant>
        <vt:i4>5</vt:i4>
      </vt:variant>
      <vt:variant>
        <vt:lpwstr/>
      </vt:variant>
      <vt:variant>
        <vt:lpwstr>_Toc122415260</vt:lpwstr>
      </vt:variant>
      <vt:variant>
        <vt:i4>1114160</vt:i4>
      </vt:variant>
      <vt:variant>
        <vt:i4>425</vt:i4>
      </vt:variant>
      <vt:variant>
        <vt:i4>0</vt:i4>
      </vt:variant>
      <vt:variant>
        <vt:i4>5</vt:i4>
      </vt:variant>
      <vt:variant>
        <vt:lpwstr/>
      </vt:variant>
      <vt:variant>
        <vt:lpwstr>_Toc122415259</vt:lpwstr>
      </vt:variant>
      <vt:variant>
        <vt:i4>1114160</vt:i4>
      </vt:variant>
      <vt:variant>
        <vt:i4>419</vt:i4>
      </vt:variant>
      <vt:variant>
        <vt:i4>0</vt:i4>
      </vt:variant>
      <vt:variant>
        <vt:i4>5</vt:i4>
      </vt:variant>
      <vt:variant>
        <vt:lpwstr/>
      </vt:variant>
      <vt:variant>
        <vt:lpwstr>_Toc122415258</vt:lpwstr>
      </vt:variant>
      <vt:variant>
        <vt:i4>1114160</vt:i4>
      </vt:variant>
      <vt:variant>
        <vt:i4>413</vt:i4>
      </vt:variant>
      <vt:variant>
        <vt:i4>0</vt:i4>
      </vt:variant>
      <vt:variant>
        <vt:i4>5</vt:i4>
      </vt:variant>
      <vt:variant>
        <vt:lpwstr/>
      </vt:variant>
      <vt:variant>
        <vt:lpwstr>_Toc122415257</vt:lpwstr>
      </vt:variant>
      <vt:variant>
        <vt:i4>1114160</vt:i4>
      </vt:variant>
      <vt:variant>
        <vt:i4>407</vt:i4>
      </vt:variant>
      <vt:variant>
        <vt:i4>0</vt:i4>
      </vt:variant>
      <vt:variant>
        <vt:i4>5</vt:i4>
      </vt:variant>
      <vt:variant>
        <vt:lpwstr/>
      </vt:variant>
      <vt:variant>
        <vt:lpwstr>_Toc122415256</vt:lpwstr>
      </vt:variant>
      <vt:variant>
        <vt:i4>1114160</vt:i4>
      </vt:variant>
      <vt:variant>
        <vt:i4>401</vt:i4>
      </vt:variant>
      <vt:variant>
        <vt:i4>0</vt:i4>
      </vt:variant>
      <vt:variant>
        <vt:i4>5</vt:i4>
      </vt:variant>
      <vt:variant>
        <vt:lpwstr/>
      </vt:variant>
      <vt:variant>
        <vt:lpwstr>_Toc122415255</vt:lpwstr>
      </vt:variant>
      <vt:variant>
        <vt:i4>1114160</vt:i4>
      </vt:variant>
      <vt:variant>
        <vt:i4>395</vt:i4>
      </vt:variant>
      <vt:variant>
        <vt:i4>0</vt:i4>
      </vt:variant>
      <vt:variant>
        <vt:i4>5</vt:i4>
      </vt:variant>
      <vt:variant>
        <vt:lpwstr/>
      </vt:variant>
      <vt:variant>
        <vt:lpwstr>_Toc122415254</vt:lpwstr>
      </vt:variant>
      <vt:variant>
        <vt:i4>1114160</vt:i4>
      </vt:variant>
      <vt:variant>
        <vt:i4>389</vt:i4>
      </vt:variant>
      <vt:variant>
        <vt:i4>0</vt:i4>
      </vt:variant>
      <vt:variant>
        <vt:i4>5</vt:i4>
      </vt:variant>
      <vt:variant>
        <vt:lpwstr/>
      </vt:variant>
      <vt:variant>
        <vt:lpwstr>_Toc122415253</vt:lpwstr>
      </vt:variant>
      <vt:variant>
        <vt:i4>1114160</vt:i4>
      </vt:variant>
      <vt:variant>
        <vt:i4>383</vt:i4>
      </vt:variant>
      <vt:variant>
        <vt:i4>0</vt:i4>
      </vt:variant>
      <vt:variant>
        <vt:i4>5</vt:i4>
      </vt:variant>
      <vt:variant>
        <vt:lpwstr/>
      </vt:variant>
      <vt:variant>
        <vt:lpwstr>_Toc122415252</vt:lpwstr>
      </vt:variant>
      <vt:variant>
        <vt:i4>1114160</vt:i4>
      </vt:variant>
      <vt:variant>
        <vt:i4>377</vt:i4>
      </vt:variant>
      <vt:variant>
        <vt:i4>0</vt:i4>
      </vt:variant>
      <vt:variant>
        <vt:i4>5</vt:i4>
      </vt:variant>
      <vt:variant>
        <vt:lpwstr/>
      </vt:variant>
      <vt:variant>
        <vt:lpwstr>_Toc122415251</vt:lpwstr>
      </vt:variant>
      <vt:variant>
        <vt:i4>1114160</vt:i4>
      </vt:variant>
      <vt:variant>
        <vt:i4>371</vt:i4>
      </vt:variant>
      <vt:variant>
        <vt:i4>0</vt:i4>
      </vt:variant>
      <vt:variant>
        <vt:i4>5</vt:i4>
      </vt:variant>
      <vt:variant>
        <vt:lpwstr/>
      </vt:variant>
      <vt:variant>
        <vt:lpwstr>_Toc122415250</vt:lpwstr>
      </vt:variant>
      <vt:variant>
        <vt:i4>1048624</vt:i4>
      </vt:variant>
      <vt:variant>
        <vt:i4>365</vt:i4>
      </vt:variant>
      <vt:variant>
        <vt:i4>0</vt:i4>
      </vt:variant>
      <vt:variant>
        <vt:i4>5</vt:i4>
      </vt:variant>
      <vt:variant>
        <vt:lpwstr/>
      </vt:variant>
      <vt:variant>
        <vt:lpwstr>_Toc122415249</vt:lpwstr>
      </vt:variant>
      <vt:variant>
        <vt:i4>1048624</vt:i4>
      </vt:variant>
      <vt:variant>
        <vt:i4>359</vt:i4>
      </vt:variant>
      <vt:variant>
        <vt:i4>0</vt:i4>
      </vt:variant>
      <vt:variant>
        <vt:i4>5</vt:i4>
      </vt:variant>
      <vt:variant>
        <vt:lpwstr/>
      </vt:variant>
      <vt:variant>
        <vt:lpwstr>_Toc122415248</vt:lpwstr>
      </vt:variant>
      <vt:variant>
        <vt:i4>1048624</vt:i4>
      </vt:variant>
      <vt:variant>
        <vt:i4>353</vt:i4>
      </vt:variant>
      <vt:variant>
        <vt:i4>0</vt:i4>
      </vt:variant>
      <vt:variant>
        <vt:i4>5</vt:i4>
      </vt:variant>
      <vt:variant>
        <vt:lpwstr/>
      </vt:variant>
      <vt:variant>
        <vt:lpwstr>_Toc122415247</vt:lpwstr>
      </vt:variant>
      <vt:variant>
        <vt:i4>1048624</vt:i4>
      </vt:variant>
      <vt:variant>
        <vt:i4>347</vt:i4>
      </vt:variant>
      <vt:variant>
        <vt:i4>0</vt:i4>
      </vt:variant>
      <vt:variant>
        <vt:i4>5</vt:i4>
      </vt:variant>
      <vt:variant>
        <vt:lpwstr/>
      </vt:variant>
      <vt:variant>
        <vt:lpwstr>_Toc122415246</vt:lpwstr>
      </vt:variant>
      <vt:variant>
        <vt:i4>1048624</vt:i4>
      </vt:variant>
      <vt:variant>
        <vt:i4>341</vt:i4>
      </vt:variant>
      <vt:variant>
        <vt:i4>0</vt:i4>
      </vt:variant>
      <vt:variant>
        <vt:i4>5</vt:i4>
      </vt:variant>
      <vt:variant>
        <vt:lpwstr/>
      </vt:variant>
      <vt:variant>
        <vt:lpwstr>_Toc122415245</vt:lpwstr>
      </vt:variant>
      <vt:variant>
        <vt:i4>1048624</vt:i4>
      </vt:variant>
      <vt:variant>
        <vt:i4>335</vt:i4>
      </vt:variant>
      <vt:variant>
        <vt:i4>0</vt:i4>
      </vt:variant>
      <vt:variant>
        <vt:i4>5</vt:i4>
      </vt:variant>
      <vt:variant>
        <vt:lpwstr/>
      </vt:variant>
      <vt:variant>
        <vt:lpwstr>_Toc122415244</vt:lpwstr>
      </vt:variant>
      <vt:variant>
        <vt:i4>1048624</vt:i4>
      </vt:variant>
      <vt:variant>
        <vt:i4>329</vt:i4>
      </vt:variant>
      <vt:variant>
        <vt:i4>0</vt:i4>
      </vt:variant>
      <vt:variant>
        <vt:i4>5</vt:i4>
      </vt:variant>
      <vt:variant>
        <vt:lpwstr/>
      </vt:variant>
      <vt:variant>
        <vt:lpwstr>_Toc122415243</vt:lpwstr>
      </vt:variant>
      <vt:variant>
        <vt:i4>1048624</vt:i4>
      </vt:variant>
      <vt:variant>
        <vt:i4>323</vt:i4>
      </vt:variant>
      <vt:variant>
        <vt:i4>0</vt:i4>
      </vt:variant>
      <vt:variant>
        <vt:i4>5</vt:i4>
      </vt:variant>
      <vt:variant>
        <vt:lpwstr/>
      </vt:variant>
      <vt:variant>
        <vt:lpwstr>_Toc122415242</vt:lpwstr>
      </vt:variant>
      <vt:variant>
        <vt:i4>1048624</vt:i4>
      </vt:variant>
      <vt:variant>
        <vt:i4>317</vt:i4>
      </vt:variant>
      <vt:variant>
        <vt:i4>0</vt:i4>
      </vt:variant>
      <vt:variant>
        <vt:i4>5</vt:i4>
      </vt:variant>
      <vt:variant>
        <vt:lpwstr/>
      </vt:variant>
      <vt:variant>
        <vt:lpwstr>_Toc122415241</vt:lpwstr>
      </vt:variant>
      <vt:variant>
        <vt:i4>1048624</vt:i4>
      </vt:variant>
      <vt:variant>
        <vt:i4>311</vt:i4>
      </vt:variant>
      <vt:variant>
        <vt:i4>0</vt:i4>
      </vt:variant>
      <vt:variant>
        <vt:i4>5</vt:i4>
      </vt:variant>
      <vt:variant>
        <vt:lpwstr/>
      </vt:variant>
      <vt:variant>
        <vt:lpwstr>_Toc122415240</vt:lpwstr>
      </vt:variant>
      <vt:variant>
        <vt:i4>1507376</vt:i4>
      </vt:variant>
      <vt:variant>
        <vt:i4>305</vt:i4>
      </vt:variant>
      <vt:variant>
        <vt:i4>0</vt:i4>
      </vt:variant>
      <vt:variant>
        <vt:i4>5</vt:i4>
      </vt:variant>
      <vt:variant>
        <vt:lpwstr/>
      </vt:variant>
      <vt:variant>
        <vt:lpwstr>_Toc122415239</vt:lpwstr>
      </vt:variant>
      <vt:variant>
        <vt:i4>1507376</vt:i4>
      </vt:variant>
      <vt:variant>
        <vt:i4>299</vt:i4>
      </vt:variant>
      <vt:variant>
        <vt:i4>0</vt:i4>
      </vt:variant>
      <vt:variant>
        <vt:i4>5</vt:i4>
      </vt:variant>
      <vt:variant>
        <vt:lpwstr/>
      </vt:variant>
      <vt:variant>
        <vt:lpwstr>_Toc122415238</vt:lpwstr>
      </vt:variant>
      <vt:variant>
        <vt:i4>1507376</vt:i4>
      </vt:variant>
      <vt:variant>
        <vt:i4>293</vt:i4>
      </vt:variant>
      <vt:variant>
        <vt:i4>0</vt:i4>
      </vt:variant>
      <vt:variant>
        <vt:i4>5</vt:i4>
      </vt:variant>
      <vt:variant>
        <vt:lpwstr/>
      </vt:variant>
      <vt:variant>
        <vt:lpwstr>_Toc122415237</vt:lpwstr>
      </vt:variant>
      <vt:variant>
        <vt:i4>1507376</vt:i4>
      </vt:variant>
      <vt:variant>
        <vt:i4>287</vt:i4>
      </vt:variant>
      <vt:variant>
        <vt:i4>0</vt:i4>
      </vt:variant>
      <vt:variant>
        <vt:i4>5</vt:i4>
      </vt:variant>
      <vt:variant>
        <vt:lpwstr/>
      </vt:variant>
      <vt:variant>
        <vt:lpwstr>_Toc122415236</vt:lpwstr>
      </vt:variant>
      <vt:variant>
        <vt:i4>1507376</vt:i4>
      </vt:variant>
      <vt:variant>
        <vt:i4>281</vt:i4>
      </vt:variant>
      <vt:variant>
        <vt:i4>0</vt:i4>
      </vt:variant>
      <vt:variant>
        <vt:i4>5</vt:i4>
      </vt:variant>
      <vt:variant>
        <vt:lpwstr/>
      </vt:variant>
      <vt:variant>
        <vt:lpwstr>_Toc122415235</vt:lpwstr>
      </vt:variant>
      <vt:variant>
        <vt:i4>1507376</vt:i4>
      </vt:variant>
      <vt:variant>
        <vt:i4>275</vt:i4>
      </vt:variant>
      <vt:variant>
        <vt:i4>0</vt:i4>
      </vt:variant>
      <vt:variant>
        <vt:i4>5</vt:i4>
      </vt:variant>
      <vt:variant>
        <vt:lpwstr/>
      </vt:variant>
      <vt:variant>
        <vt:lpwstr>_Toc122415234</vt:lpwstr>
      </vt:variant>
      <vt:variant>
        <vt:i4>1507376</vt:i4>
      </vt:variant>
      <vt:variant>
        <vt:i4>269</vt:i4>
      </vt:variant>
      <vt:variant>
        <vt:i4>0</vt:i4>
      </vt:variant>
      <vt:variant>
        <vt:i4>5</vt:i4>
      </vt:variant>
      <vt:variant>
        <vt:lpwstr/>
      </vt:variant>
      <vt:variant>
        <vt:lpwstr>_Toc122415233</vt:lpwstr>
      </vt:variant>
      <vt:variant>
        <vt:i4>1507376</vt:i4>
      </vt:variant>
      <vt:variant>
        <vt:i4>263</vt:i4>
      </vt:variant>
      <vt:variant>
        <vt:i4>0</vt:i4>
      </vt:variant>
      <vt:variant>
        <vt:i4>5</vt:i4>
      </vt:variant>
      <vt:variant>
        <vt:lpwstr/>
      </vt:variant>
      <vt:variant>
        <vt:lpwstr>_Toc122415232</vt:lpwstr>
      </vt:variant>
      <vt:variant>
        <vt:i4>1507376</vt:i4>
      </vt:variant>
      <vt:variant>
        <vt:i4>257</vt:i4>
      </vt:variant>
      <vt:variant>
        <vt:i4>0</vt:i4>
      </vt:variant>
      <vt:variant>
        <vt:i4>5</vt:i4>
      </vt:variant>
      <vt:variant>
        <vt:lpwstr/>
      </vt:variant>
      <vt:variant>
        <vt:lpwstr>_Toc122415231</vt:lpwstr>
      </vt:variant>
      <vt:variant>
        <vt:i4>1507376</vt:i4>
      </vt:variant>
      <vt:variant>
        <vt:i4>251</vt:i4>
      </vt:variant>
      <vt:variant>
        <vt:i4>0</vt:i4>
      </vt:variant>
      <vt:variant>
        <vt:i4>5</vt:i4>
      </vt:variant>
      <vt:variant>
        <vt:lpwstr/>
      </vt:variant>
      <vt:variant>
        <vt:lpwstr>_Toc122415230</vt:lpwstr>
      </vt:variant>
      <vt:variant>
        <vt:i4>1441840</vt:i4>
      </vt:variant>
      <vt:variant>
        <vt:i4>245</vt:i4>
      </vt:variant>
      <vt:variant>
        <vt:i4>0</vt:i4>
      </vt:variant>
      <vt:variant>
        <vt:i4>5</vt:i4>
      </vt:variant>
      <vt:variant>
        <vt:lpwstr/>
      </vt:variant>
      <vt:variant>
        <vt:lpwstr>_Toc122415229</vt:lpwstr>
      </vt:variant>
      <vt:variant>
        <vt:i4>1441840</vt:i4>
      </vt:variant>
      <vt:variant>
        <vt:i4>239</vt:i4>
      </vt:variant>
      <vt:variant>
        <vt:i4>0</vt:i4>
      </vt:variant>
      <vt:variant>
        <vt:i4>5</vt:i4>
      </vt:variant>
      <vt:variant>
        <vt:lpwstr/>
      </vt:variant>
      <vt:variant>
        <vt:lpwstr>_Toc122415228</vt:lpwstr>
      </vt:variant>
      <vt:variant>
        <vt:i4>1441840</vt:i4>
      </vt:variant>
      <vt:variant>
        <vt:i4>233</vt:i4>
      </vt:variant>
      <vt:variant>
        <vt:i4>0</vt:i4>
      </vt:variant>
      <vt:variant>
        <vt:i4>5</vt:i4>
      </vt:variant>
      <vt:variant>
        <vt:lpwstr/>
      </vt:variant>
      <vt:variant>
        <vt:lpwstr>_Toc122415227</vt:lpwstr>
      </vt:variant>
      <vt:variant>
        <vt:i4>1441840</vt:i4>
      </vt:variant>
      <vt:variant>
        <vt:i4>227</vt:i4>
      </vt:variant>
      <vt:variant>
        <vt:i4>0</vt:i4>
      </vt:variant>
      <vt:variant>
        <vt:i4>5</vt:i4>
      </vt:variant>
      <vt:variant>
        <vt:lpwstr/>
      </vt:variant>
      <vt:variant>
        <vt:lpwstr>_Toc122415226</vt:lpwstr>
      </vt:variant>
      <vt:variant>
        <vt:i4>1441840</vt:i4>
      </vt:variant>
      <vt:variant>
        <vt:i4>221</vt:i4>
      </vt:variant>
      <vt:variant>
        <vt:i4>0</vt:i4>
      </vt:variant>
      <vt:variant>
        <vt:i4>5</vt:i4>
      </vt:variant>
      <vt:variant>
        <vt:lpwstr/>
      </vt:variant>
      <vt:variant>
        <vt:lpwstr>_Toc122415225</vt:lpwstr>
      </vt:variant>
      <vt:variant>
        <vt:i4>1441840</vt:i4>
      </vt:variant>
      <vt:variant>
        <vt:i4>215</vt:i4>
      </vt:variant>
      <vt:variant>
        <vt:i4>0</vt:i4>
      </vt:variant>
      <vt:variant>
        <vt:i4>5</vt:i4>
      </vt:variant>
      <vt:variant>
        <vt:lpwstr/>
      </vt:variant>
      <vt:variant>
        <vt:lpwstr>_Toc122415224</vt:lpwstr>
      </vt:variant>
      <vt:variant>
        <vt:i4>1441840</vt:i4>
      </vt:variant>
      <vt:variant>
        <vt:i4>209</vt:i4>
      </vt:variant>
      <vt:variant>
        <vt:i4>0</vt:i4>
      </vt:variant>
      <vt:variant>
        <vt:i4>5</vt:i4>
      </vt:variant>
      <vt:variant>
        <vt:lpwstr/>
      </vt:variant>
      <vt:variant>
        <vt:lpwstr>_Toc122415223</vt:lpwstr>
      </vt:variant>
      <vt:variant>
        <vt:i4>1441840</vt:i4>
      </vt:variant>
      <vt:variant>
        <vt:i4>203</vt:i4>
      </vt:variant>
      <vt:variant>
        <vt:i4>0</vt:i4>
      </vt:variant>
      <vt:variant>
        <vt:i4>5</vt:i4>
      </vt:variant>
      <vt:variant>
        <vt:lpwstr/>
      </vt:variant>
      <vt:variant>
        <vt:lpwstr>_Toc122415222</vt:lpwstr>
      </vt:variant>
      <vt:variant>
        <vt:i4>1441840</vt:i4>
      </vt:variant>
      <vt:variant>
        <vt:i4>197</vt:i4>
      </vt:variant>
      <vt:variant>
        <vt:i4>0</vt:i4>
      </vt:variant>
      <vt:variant>
        <vt:i4>5</vt:i4>
      </vt:variant>
      <vt:variant>
        <vt:lpwstr/>
      </vt:variant>
      <vt:variant>
        <vt:lpwstr>_Toc122415221</vt:lpwstr>
      </vt:variant>
      <vt:variant>
        <vt:i4>1441840</vt:i4>
      </vt:variant>
      <vt:variant>
        <vt:i4>191</vt:i4>
      </vt:variant>
      <vt:variant>
        <vt:i4>0</vt:i4>
      </vt:variant>
      <vt:variant>
        <vt:i4>5</vt:i4>
      </vt:variant>
      <vt:variant>
        <vt:lpwstr/>
      </vt:variant>
      <vt:variant>
        <vt:lpwstr>_Toc122415220</vt:lpwstr>
      </vt:variant>
      <vt:variant>
        <vt:i4>1376304</vt:i4>
      </vt:variant>
      <vt:variant>
        <vt:i4>185</vt:i4>
      </vt:variant>
      <vt:variant>
        <vt:i4>0</vt:i4>
      </vt:variant>
      <vt:variant>
        <vt:i4>5</vt:i4>
      </vt:variant>
      <vt:variant>
        <vt:lpwstr/>
      </vt:variant>
      <vt:variant>
        <vt:lpwstr>_Toc122415219</vt:lpwstr>
      </vt:variant>
      <vt:variant>
        <vt:i4>1376304</vt:i4>
      </vt:variant>
      <vt:variant>
        <vt:i4>179</vt:i4>
      </vt:variant>
      <vt:variant>
        <vt:i4>0</vt:i4>
      </vt:variant>
      <vt:variant>
        <vt:i4>5</vt:i4>
      </vt:variant>
      <vt:variant>
        <vt:lpwstr/>
      </vt:variant>
      <vt:variant>
        <vt:lpwstr>_Toc122415218</vt:lpwstr>
      </vt:variant>
      <vt:variant>
        <vt:i4>1376304</vt:i4>
      </vt:variant>
      <vt:variant>
        <vt:i4>173</vt:i4>
      </vt:variant>
      <vt:variant>
        <vt:i4>0</vt:i4>
      </vt:variant>
      <vt:variant>
        <vt:i4>5</vt:i4>
      </vt:variant>
      <vt:variant>
        <vt:lpwstr/>
      </vt:variant>
      <vt:variant>
        <vt:lpwstr>_Toc122415217</vt:lpwstr>
      </vt:variant>
      <vt:variant>
        <vt:i4>1376304</vt:i4>
      </vt:variant>
      <vt:variant>
        <vt:i4>167</vt:i4>
      </vt:variant>
      <vt:variant>
        <vt:i4>0</vt:i4>
      </vt:variant>
      <vt:variant>
        <vt:i4>5</vt:i4>
      </vt:variant>
      <vt:variant>
        <vt:lpwstr/>
      </vt:variant>
      <vt:variant>
        <vt:lpwstr>_Toc122415216</vt:lpwstr>
      </vt:variant>
      <vt:variant>
        <vt:i4>1376304</vt:i4>
      </vt:variant>
      <vt:variant>
        <vt:i4>161</vt:i4>
      </vt:variant>
      <vt:variant>
        <vt:i4>0</vt:i4>
      </vt:variant>
      <vt:variant>
        <vt:i4>5</vt:i4>
      </vt:variant>
      <vt:variant>
        <vt:lpwstr/>
      </vt:variant>
      <vt:variant>
        <vt:lpwstr>_Toc122415215</vt:lpwstr>
      </vt:variant>
      <vt:variant>
        <vt:i4>1376304</vt:i4>
      </vt:variant>
      <vt:variant>
        <vt:i4>155</vt:i4>
      </vt:variant>
      <vt:variant>
        <vt:i4>0</vt:i4>
      </vt:variant>
      <vt:variant>
        <vt:i4>5</vt:i4>
      </vt:variant>
      <vt:variant>
        <vt:lpwstr/>
      </vt:variant>
      <vt:variant>
        <vt:lpwstr>_Toc122415214</vt:lpwstr>
      </vt:variant>
      <vt:variant>
        <vt:i4>1376304</vt:i4>
      </vt:variant>
      <vt:variant>
        <vt:i4>149</vt:i4>
      </vt:variant>
      <vt:variant>
        <vt:i4>0</vt:i4>
      </vt:variant>
      <vt:variant>
        <vt:i4>5</vt:i4>
      </vt:variant>
      <vt:variant>
        <vt:lpwstr/>
      </vt:variant>
      <vt:variant>
        <vt:lpwstr>_Toc122415213</vt:lpwstr>
      </vt:variant>
      <vt:variant>
        <vt:i4>1376304</vt:i4>
      </vt:variant>
      <vt:variant>
        <vt:i4>143</vt:i4>
      </vt:variant>
      <vt:variant>
        <vt:i4>0</vt:i4>
      </vt:variant>
      <vt:variant>
        <vt:i4>5</vt:i4>
      </vt:variant>
      <vt:variant>
        <vt:lpwstr/>
      </vt:variant>
      <vt:variant>
        <vt:lpwstr>_Toc122415212</vt:lpwstr>
      </vt:variant>
      <vt:variant>
        <vt:i4>1376304</vt:i4>
      </vt:variant>
      <vt:variant>
        <vt:i4>137</vt:i4>
      </vt:variant>
      <vt:variant>
        <vt:i4>0</vt:i4>
      </vt:variant>
      <vt:variant>
        <vt:i4>5</vt:i4>
      </vt:variant>
      <vt:variant>
        <vt:lpwstr/>
      </vt:variant>
      <vt:variant>
        <vt:lpwstr>_Toc122415211</vt:lpwstr>
      </vt:variant>
      <vt:variant>
        <vt:i4>1376304</vt:i4>
      </vt:variant>
      <vt:variant>
        <vt:i4>131</vt:i4>
      </vt:variant>
      <vt:variant>
        <vt:i4>0</vt:i4>
      </vt:variant>
      <vt:variant>
        <vt:i4>5</vt:i4>
      </vt:variant>
      <vt:variant>
        <vt:lpwstr/>
      </vt:variant>
      <vt:variant>
        <vt:lpwstr>_Toc122415210</vt:lpwstr>
      </vt:variant>
      <vt:variant>
        <vt:i4>1310768</vt:i4>
      </vt:variant>
      <vt:variant>
        <vt:i4>125</vt:i4>
      </vt:variant>
      <vt:variant>
        <vt:i4>0</vt:i4>
      </vt:variant>
      <vt:variant>
        <vt:i4>5</vt:i4>
      </vt:variant>
      <vt:variant>
        <vt:lpwstr/>
      </vt:variant>
      <vt:variant>
        <vt:lpwstr>_Toc122415209</vt:lpwstr>
      </vt:variant>
      <vt:variant>
        <vt:i4>1310768</vt:i4>
      </vt:variant>
      <vt:variant>
        <vt:i4>119</vt:i4>
      </vt:variant>
      <vt:variant>
        <vt:i4>0</vt:i4>
      </vt:variant>
      <vt:variant>
        <vt:i4>5</vt:i4>
      </vt:variant>
      <vt:variant>
        <vt:lpwstr/>
      </vt:variant>
      <vt:variant>
        <vt:lpwstr>_Toc122415208</vt:lpwstr>
      </vt:variant>
      <vt:variant>
        <vt:i4>1310768</vt:i4>
      </vt:variant>
      <vt:variant>
        <vt:i4>113</vt:i4>
      </vt:variant>
      <vt:variant>
        <vt:i4>0</vt:i4>
      </vt:variant>
      <vt:variant>
        <vt:i4>5</vt:i4>
      </vt:variant>
      <vt:variant>
        <vt:lpwstr/>
      </vt:variant>
      <vt:variant>
        <vt:lpwstr>_Toc122415207</vt:lpwstr>
      </vt:variant>
      <vt:variant>
        <vt:i4>1310768</vt:i4>
      </vt:variant>
      <vt:variant>
        <vt:i4>107</vt:i4>
      </vt:variant>
      <vt:variant>
        <vt:i4>0</vt:i4>
      </vt:variant>
      <vt:variant>
        <vt:i4>5</vt:i4>
      </vt:variant>
      <vt:variant>
        <vt:lpwstr/>
      </vt:variant>
      <vt:variant>
        <vt:lpwstr>_Toc122415206</vt:lpwstr>
      </vt:variant>
      <vt:variant>
        <vt:i4>1310768</vt:i4>
      </vt:variant>
      <vt:variant>
        <vt:i4>101</vt:i4>
      </vt:variant>
      <vt:variant>
        <vt:i4>0</vt:i4>
      </vt:variant>
      <vt:variant>
        <vt:i4>5</vt:i4>
      </vt:variant>
      <vt:variant>
        <vt:lpwstr/>
      </vt:variant>
      <vt:variant>
        <vt:lpwstr>_Toc122415205</vt:lpwstr>
      </vt:variant>
      <vt:variant>
        <vt:i4>1310768</vt:i4>
      </vt:variant>
      <vt:variant>
        <vt:i4>95</vt:i4>
      </vt:variant>
      <vt:variant>
        <vt:i4>0</vt:i4>
      </vt:variant>
      <vt:variant>
        <vt:i4>5</vt:i4>
      </vt:variant>
      <vt:variant>
        <vt:lpwstr/>
      </vt:variant>
      <vt:variant>
        <vt:lpwstr>_Toc122415204</vt:lpwstr>
      </vt:variant>
      <vt:variant>
        <vt:i4>1310768</vt:i4>
      </vt:variant>
      <vt:variant>
        <vt:i4>89</vt:i4>
      </vt:variant>
      <vt:variant>
        <vt:i4>0</vt:i4>
      </vt:variant>
      <vt:variant>
        <vt:i4>5</vt:i4>
      </vt:variant>
      <vt:variant>
        <vt:lpwstr/>
      </vt:variant>
      <vt:variant>
        <vt:lpwstr>_Toc122415203</vt:lpwstr>
      </vt:variant>
      <vt:variant>
        <vt:i4>1310768</vt:i4>
      </vt:variant>
      <vt:variant>
        <vt:i4>83</vt:i4>
      </vt:variant>
      <vt:variant>
        <vt:i4>0</vt:i4>
      </vt:variant>
      <vt:variant>
        <vt:i4>5</vt:i4>
      </vt:variant>
      <vt:variant>
        <vt:lpwstr/>
      </vt:variant>
      <vt:variant>
        <vt:lpwstr>_Toc122415202</vt:lpwstr>
      </vt:variant>
      <vt:variant>
        <vt:i4>1310768</vt:i4>
      </vt:variant>
      <vt:variant>
        <vt:i4>77</vt:i4>
      </vt:variant>
      <vt:variant>
        <vt:i4>0</vt:i4>
      </vt:variant>
      <vt:variant>
        <vt:i4>5</vt:i4>
      </vt:variant>
      <vt:variant>
        <vt:lpwstr/>
      </vt:variant>
      <vt:variant>
        <vt:lpwstr>_Toc122415201</vt:lpwstr>
      </vt:variant>
      <vt:variant>
        <vt:i4>262149</vt:i4>
      </vt:variant>
      <vt:variant>
        <vt:i4>-1</vt:i4>
      </vt:variant>
      <vt:variant>
        <vt:i4>2058</vt:i4>
      </vt:variant>
      <vt:variant>
        <vt:i4>1</vt:i4>
      </vt:variant>
      <vt:variant>
        <vt:lpwstr>http://intranet/HR/Jpgs/Nuclear%201%20col.jpg</vt:lpwstr>
      </vt:variant>
      <vt:variant>
        <vt:lpwstr/>
      </vt:variant>
      <vt:variant>
        <vt:i4>262149</vt:i4>
      </vt:variant>
      <vt:variant>
        <vt:i4>-1</vt:i4>
      </vt:variant>
      <vt:variant>
        <vt:i4>2059</vt:i4>
      </vt:variant>
      <vt:variant>
        <vt:i4>1</vt:i4>
      </vt:variant>
      <vt:variant>
        <vt:lpwstr>http://intranet/HR/Jpgs/Nuclear%201%20col.jpg</vt:lpwstr>
      </vt:variant>
      <vt:variant>
        <vt:lpwstr/>
      </vt:variant>
      <vt:variant>
        <vt:i4>262149</vt:i4>
      </vt:variant>
      <vt:variant>
        <vt:i4>-1</vt:i4>
      </vt:variant>
      <vt:variant>
        <vt:i4>2062</vt:i4>
      </vt:variant>
      <vt:variant>
        <vt:i4>1</vt:i4>
      </vt:variant>
      <vt:variant>
        <vt:lpwstr>http://intranet/HR/Jpgs/Nuclear%201%20col.jpg</vt:lpwstr>
      </vt:variant>
      <vt:variant>
        <vt:lpwstr/>
      </vt:variant>
      <vt:variant>
        <vt:i4>262149</vt:i4>
      </vt:variant>
      <vt:variant>
        <vt:i4>-1</vt:i4>
      </vt:variant>
      <vt:variant>
        <vt:i4>2063</vt:i4>
      </vt:variant>
      <vt:variant>
        <vt:i4>1</vt:i4>
      </vt:variant>
      <vt:variant>
        <vt:lpwstr>http://intranet/HR/Jpgs/Nuclear%201%20col.jpg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Dr Wim Fuls</dc:creator>
  <cp:lastModifiedBy>Student</cp:lastModifiedBy>
  <cp:revision>143</cp:revision>
  <cp:lastPrinted>2015-11-24T12:31:00Z</cp:lastPrinted>
  <dcterms:created xsi:type="dcterms:W3CDTF">2023-03-28T14:16:00Z</dcterms:created>
  <dcterms:modified xsi:type="dcterms:W3CDTF">2023-04-12T21:23:00Z</dcterms:modified>
</cp:coreProperties>
</file>